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608B8E" w14:textId="1829F22B" w:rsidR="00D24BCB" w:rsidRPr="00C01F44" w:rsidRDefault="00C8696B" w:rsidP="00D24BCB">
      <w:pPr>
        <w:pStyle w:val="Graphicsanchor"/>
      </w:pPr>
      <w:r>
        <w:rPr>
          <w:rFonts w:ascii="Microsoft Sans Serif" w:hAnsi="Microsoft Sans Serif" w:cs="Microsoft Sans Serif"/>
          <w:noProof/>
        </w:rPr>
        <w:drawing>
          <wp:anchor distT="0" distB="0" distL="114300" distR="114300" simplePos="0" relativeHeight="251703296" behindDoc="0" locked="0" layoutInCell="1" allowOverlap="1" wp14:anchorId="1B8A065E" wp14:editId="0E1CD856">
            <wp:simplePos x="0" y="0"/>
            <wp:positionH relativeFrom="column">
              <wp:posOffset>-838200</wp:posOffset>
            </wp:positionH>
            <wp:positionV relativeFrom="paragraph">
              <wp:posOffset>-723900</wp:posOffset>
            </wp:positionV>
            <wp:extent cx="2257425" cy="2257425"/>
            <wp:effectExtent l="0" t="0" r="0" b="0"/>
            <wp:wrapNone/>
            <wp:docPr id="292465327" name="Picture 1" descr="A black background with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2465327" name="Picture 1" descr="A black background with text&#10;&#10;AI-generated content may be incorrect.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57425" cy="2257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D62DCA">
        <w:rPr>
          <w:iCs/>
          <w:noProof/>
          <w:color w:val="auto"/>
          <w:sz w:val="19"/>
        </w:rPr>
        <mc:AlternateContent>
          <mc:Choice Requires="wpg">
            <w:drawing>
              <wp:anchor distT="0" distB="0" distL="114300" distR="114300" simplePos="0" relativeHeight="251701248" behindDoc="0" locked="1" layoutInCell="1" allowOverlap="1" wp14:anchorId="5875CB1C" wp14:editId="32790D98">
                <wp:simplePos x="0" y="0"/>
                <wp:positionH relativeFrom="column">
                  <wp:posOffset>-437515</wp:posOffset>
                </wp:positionH>
                <wp:positionV relativeFrom="page">
                  <wp:posOffset>8837295</wp:posOffset>
                </wp:positionV>
                <wp:extent cx="4986020" cy="274320"/>
                <wp:effectExtent l="0" t="0" r="5080" b="0"/>
                <wp:wrapNone/>
                <wp:docPr id="902619807" name="Group 20" descr="Contact info icons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986020" cy="274320"/>
                          <a:chOff x="0" y="0"/>
                          <a:chExt cx="4866640" cy="274320"/>
                        </a:xfrm>
                      </wpg:grpSpPr>
                      <wps:wsp>
                        <wps:cNvPr id="680388671" name="Oval 202242970">
                          <a:extLst>
                            <a:ext uri="{FF2B5EF4-FFF2-40B4-BE49-F238E27FC236}">
                              <a16:creationId xmlns:a16="http://schemas.microsoft.com/office/drawing/2014/main" id="{F04B765F-005F-01BD-810E-DD4FEB16B2DF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0" y="0"/>
                            <a:ext cx="274320" cy="2743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023789185" name="Graphic 15" descr="Receiver with solid fill">
                            <a:extLst>
                              <a:ext uri="{FF2B5EF4-FFF2-40B4-BE49-F238E27FC236}">
                                <a16:creationId xmlns:a16="http://schemas.microsoft.com/office/drawing/2014/main" id="{3796152D-75DA-DED9-92BC-D8C539F1656F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9">
                            <a:extLst>
                              <a:ext uri="{96DAC541-7B7A-43D3-8B79-37D633B846F1}">
                                <asvg:svgBlip xmlns:asvg="http://schemas.microsoft.com/office/drawing/2016/SVG/main" r:embed="rId10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5720" y="40640"/>
                            <a:ext cx="186690" cy="18669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628921121" name="Oval 522809946">
                          <a:extLst>
                            <a:ext uri="{FF2B5EF4-FFF2-40B4-BE49-F238E27FC236}">
                              <a16:creationId xmlns:a16="http://schemas.microsoft.com/office/drawing/2014/main" id="{5F965A39-8798-F346-9822-7EBD71E961B3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2194560" y="0"/>
                            <a:ext cx="274320" cy="2743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68475190" name="Graphic 11" descr="World with solid fill">
                            <a:extLst>
                              <a:ext uri="{FF2B5EF4-FFF2-40B4-BE49-F238E27FC236}">
                                <a16:creationId xmlns:a16="http://schemas.microsoft.com/office/drawing/2014/main" id="{0DF7CC60-DF1C-AE53-347F-214D971CADF3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1">
                            <a:extLs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2219960" y="25400"/>
                            <a:ext cx="218440" cy="21844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494760043" name="Oval 1003426652">
                          <a:extLst>
                            <a:ext uri="{FF2B5EF4-FFF2-40B4-BE49-F238E27FC236}">
                              <a16:creationId xmlns:a16="http://schemas.microsoft.com/office/drawing/2014/main" id="{22E47D41-D2CC-7932-CF8A-EF08FF3BBF5E}"/>
                            </a:ext>
                          </a:extLst>
                        </wps:cNvPr>
                        <wps:cNvSpPr>
                          <a:spLocks noChangeAspect="1"/>
                        </wps:cNvSpPr>
                        <wps:spPr>
                          <a:xfrm>
                            <a:off x="4592320" y="0"/>
                            <a:ext cx="274320" cy="274320"/>
                          </a:xfrm>
                          <a:prstGeom prst="ellipse">
                            <a:avLst/>
                          </a:prstGeom>
                          <a:solidFill>
                            <a:schemeClr val="tx1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15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708904054" name="Graphic 22" descr="Home with solid fill">
                            <a:extLst>
                              <a:ext uri="{FF2B5EF4-FFF2-40B4-BE49-F238E27FC236}">
                                <a16:creationId xmlns:a16="http://schemas.microsoft.com/office/drawing/2014/main" id="{8275F680-BC13-EC82-95F4-1A423A62EF1A}"/>
                              </a:ext>
                            </a:extLst>
                          </pic:cNvPr>
                          <pic:cNvPicPr>
                            <a:picLocks noChangeAspect="1"/>
                          </pic:cNvPicPr>
                        </pic:nvPicPr>
                        <pic:blipFill>
                          <a:blip r:embed="rId13">
                            <a:extLst>
                              <a:ext uri="{96DAC541-7B7A-43D3-8B79-37D633B846F1}">
                                <asvg:svgBlip xmlns:asvg="http://schemas.microsoft.com/office/drawing/2016/SVG/main" r:embed="rId14"/>
                              </a:ext>
                            </a:extLst>
                          </a:blip>
                          <a:srcRect/>
                          <a:stretch/>
                        </pic:blipFill>
                        <pic:spPr>
                          <a:xfrm>
                            <a:off x="4632960" y="30480"/>
                            <a:ext cx="186690" cy="186690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group w14:anchorId="12E64B42" id="Group 20" o:spid="_x0000_s1026" alt="Contact info icons" style="position:absolute;margin-left:-34.45pt;margin-top:695.85pt;width:392.6pt;height:21.6pt;z-index:251701248;mso-position-vertical-relative:page;mso-width-relative:margin" coordsize="48666,2743" o:gfxdata="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">
                <v:oval id="Oval 202242970" o:spid="_x0000_s1027" style="position:absolute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" fillcolor="black [3213]" stroked="f" strokeweight="2pt">
                  <o:lock v:ext="edit" aspectratio="t"/>
                </v:oval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Graphic 15" o:spid="_x0000_s1028" type="#_x0000_t75" alt="Receiver with solid fill" style="position:absolute;left:457;top:406;width:1867;height:1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">
                  <v:imagedata r:id="rId15" o:title="Receiver with solid fill"/>
                </v:shape>
                <v:oval id="Oval 522809946" o:spid="_x0000_s1029" style="position:absolute;left:21945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" fillcolor="black [3213]" stroked="f" strokeweight="2pt">
                  <o:lock v:ext="edit" aspectratio="t"/>
                </v:oval>
                <v:shape id="Graphic 11" o:spid="_x0000_s1030" type="#_x0000_t75" alt="World with solid fill" style="position:absolute;left:22199;top:254;width:2185;height:218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">
                  <v:imagedata r:id="rId16" o:title="World with solid fill"/>
                </v:shape>
                <v:oval id="Oval 1003426652" o:spid="_x0000_s1031" style="position:absolute;left:45923;width:2743;height:274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" fillcolor="black [3213]" stroked="f" strokeweight="2pt">
                  <o:lock v:ext="edit" aspectratio="t"/>
                </v:oval>
                <v:shape id="Graphic 22" o:spid="_x0000_s1032" type="#_x0000_t75" alt="Home with solid fill" style="position:absolute;left:46329;top:304;width:1867;height:186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">
                  <v:imagedata r:id="rId17" o:title="Home with solid fill"/>
                </v:shape>
                <w10:wrap anchory="page"/>
                <w10:anchorlock/>
              </v:group>
            </w:pict>
          </mc:Fallback>
        </mc:AlternateContent>
      </w:r>
      <w:r w:rsidR="00F26E54" w:rsidRPr="00F26E54">
        <w:t xml:space="preserve"> </w:t>
      </w:r>
      <w:r w:rsidR="00CF5809" w:rsidRPr="00FB2FB7"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1" layoutInCell="1" allowOverlap="1" wp14:anchorId="290449D9" wp14:editId="68D6FA84">
                <wp:simplePos x="0" y="0"/>
                <wp:positionH relativeFrom="page">
                  <wp:posOffset>939800</wp:posOffset>
                </wp:positionH>
                <wp:positionV relativeFrom="page">
                  <wp:posOffset>8838565</wp:posOffset>
                </wp:positionV>
                <wp:extent cx="1968500" cy="502920"/>
                <wp:effectExtent l="0" t="0" r="0" b="0"/>
                <wp:wrapNone/>
                <wp:docPr id="1113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68500" cy="5029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03D47BE" w14:textId="77777777" w:rsidR="00C8696B" w:rsidRPr="00BC5967" w:rsidRDefault="00C8696B" w:rsidP="00C8696B">
                            <w:pPr>
                              <w:pStyle w:val="Contactinfo"/>
                            </w:pPr>
                            <w:r>
                              <w:t>+201225853539</w:t>
                            </w:r>
                          </w:p>
                          <w:p w14:paraId="6BEC57E4" w14:textId="77777777" w:rsidR="00BC5967" w:rsidRPr="00BC5967" w:rsidRDefault="00BC5967" w:rsidP="00BC5967">
                            <w:pPr>
                              <w:pStyle w:val="Contactinfo"/>
                            </w:pPr>
                          </w:p>
                          <w:p w14:paraId="64F4C787" w14:textId="77777777" w:rsidR="00CF5809" w:rsidRPr="00BC5967" w:rsidRDefault="00CF5809" w:rsidP="00BC5967">
                            <w:pPr>
                              <w:pStyle w:val="Contactinf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90449D9"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left:0;text-align:left;margin-left:74pt;margin-top:695.95pt;width:155pt;height:39.6pt;z-index:2516736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" filled="f" stroked="f">
                <v:textbox>
                  <w:txbxContent>
                    <w:p w14:paraId="703D47BE" w14:textId="77777777" w:rsidR="00C8696B" w:rsidRPr="00BC5967" w:rsidRDefault="00C8696B" w:rsidP="00C8696B">
                      <w:pPr>
                        <w:pStyle w:val="Contactinfo"/>
                      </w:pPr>
                      <w:r>
                        <w:t>+201225853539</w:t>
                      </w:r>
                    </w:p>
                    <w:p w14:paraId="6BEC57E4" w14:textId="77777777" w:rsidR="00BC5967" w:rsidRPr="00BC5967" w:rsidRDefault="00BC5967" w:rsidP="00BC5967">
                      <w:pPr>
                        <w:pStyle w:val="Contactinfo"/>
                      </w:pPr>
                    </w:p>
                    <w:p w14:paraId="64F4C787" w14:textId="77777777" w:rsidR="00CF5809" w:rsidRPr="00BC5967" w:rsidRDefault="00CF5809" w:rsidP="00BC5967">
                      <w:pPr>
                        <w:pStyle w:val="Contactinf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CF5809" w:rsidRPr="00FB2FB7"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1" layoutInCell="1" allowOverlap="1" wp14:anchorId="0BD80F29" wp14:editId="03F659AB">
                <wp:simplePos x="0" y="0"/>
                <wp:positionH relativeFrom="page">
                  <wp:posOffset>3065145</wp:posOffset>
                </wp:positionH>
                <wp:positionV relativeFrom="page">
                  <wp:posOffset>8770620</wp:posOffset>
                </wp:positionV>
                <wp:extent cx="1939925" cy="310515"/>
                <wp:effectExtent l="0" t="0" r="0" b="0"/>
                <wp:wrapNone/>
                <wp:docPr id="1114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39925" cy="3105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4B7B510F" w14:textId="77777777" w:rsidR="00C8696B" w:rsidRPr="00BC5967" w:rsidRDefault="00C8696B" w:rsidP="00C8696B">
                            <w:pPr>
                              <w:jc w:val="center"/>
                              <w:rPr>
                                <w:rStyle w:val="Bold"/>
                              </w:rPr>
                            </w:pPr>
                            <w:r w:rsidRPr="00BC5967">
                              <w:rPr>
                                <w:rStyle w:val="Bold"/>
                              </w:rPr>
                              <w:t>www.</w:t>
                            </w:r>
                            <w:r w:rsidRPr="00C8696B">
                              <w:rPr>
                                <w:rStyle w:val="Bold"/>
                              </w:rPr>
                              <w:t>mediamagic-co</w:t>
                            </w:r>
                            <w:r w:rsidRPr="00BC5967">
                              <w:rPr>
                                <w:rStyle w:val="Bold"/>
                              </w:rPr>
                              <w:t>.com</w:t>
                            </w:r>
                          </w:p>
                          <w:p w14:paraId="528007B4" w14:textId="5DD7AD3C" w:rsidR="00CF5809" w:rsidRPr="00D62DCA" w:rsidRDefault="00CF5809" w:rsidP="00D62DCA">
                            <w:pPr>
                              <w:pStyle w:val="Contactinfo"/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BD80F29" id="_x0000_s1027" type="#_x0000_t202" style="position:absolute;left:0;text-align:left;margin-left:241.35pt;margin-top:690.6pt;width:152.75pt;height:24.45pt;z-index:2516746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" filled="f" stroked="f">
                <v:textbox>
                  <w:txbxContent>
                    <w:p w14:paraId="4B7B510F" w14:textId="77777777" w:rsidR="00C8696B" w:rsidRPr="00BC5967" w:rsidRDefault="00C8696B" w:rsidP="00C8696B">
                      <w:pPr>
                        <w:jc w:val="center"/>
                        <w:rPr>
                          <w:rStyle w:val="Bold"/>
                        </w:rPr>
                      </w:pPr>
                      <w:r w:rsidRPr="00BC5967">
                        <w:rPr>
                          <w:rStyle w:val="Bold"/>
                        </w:rPr>
                        <w:t>www.</w:t>
                      </w:r>
                      <w:r w:rsidRPr="00C8696B">
                        <w:rPr>
                          <w:rStyle w:val="Bold"/>
                        </w:rPr>
                        <w:t>mediamagic-co</w:t>
                      </w:r>
                      <w:r w:rsidRPr="00BC5967">
                        <w:rPr>
                          <w:rStyle w:val="Bold"/>
                        </w:rPr>
                        <w:t>.com</w:t>
                      </w:r>
                    </w:p>
                    <w:p w14:paraId="528007B4" w14:textId="5DD7AD3C" w:rsidR="00CF5809" w:rsidRPr="00D62DCA" w:rsidRDefault="00CF5809" w:rsidP="00D62DCA">
                      <w:pPr>
                        <w:pStyle w:val="Contactinfo"/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CF5809" w:rsidRPr="00FB2FB7"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1" layoutInCell="1" allowOverlap="1" wp14:anchorId="3DA90DF6" wp14:editId="33106F70">
                <wp:simplePos x="0" y="0"/>
                <wp:positionH relativeFrom="page">
                  <wp:posOffset>5666740</wp:posOffset>
                </wp:positionH>
                <wp:positionV relativeFrom="page">
                  <wp:posOffset>8839200</wp:posOffset>
                </wp:positionV>
                <wp:extent cx="1971675" cy="487680"/>
                <wp:effectExtent l="0" t="0" r="0" b="0"/>
                <wp:wrapNone/>
                <wp:docPr id="1115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1675" cy="487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E2507" w14:textId="3F42CB72" w:rsidR="00CF5809" w:rsidRPr="00BC5967" w:rsidRDefault="00C8696B" w:rsidP="00BC5967">
                            <w:pPr>
                              <w:pStyle w:val="Contactinfo"/>
                            </w:pPr>
                            <w:proofErr w:type="spellStart"/>
                            <w:proofErr w:type="gramStart"/>
                            <w:r>
                              <w:t>Redsea,Hurghada</w:t>
                            </w:r>
                            <w:proofErr w:type="gramEnd"/>
                            <w:r>
                              <w:t>,El</w:t>
                            </w:r>
                            <w:proofErr w:type="spellEnd"/>
                            <w:r>
                              <w:t xml:space="preserve"> Kawther St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DA90DF6" id="_x0000_s1028" type="#_x0000_t202" style="position:absolute;left:0;text-align:left;margin-left:446.2pt;margin-top:696pt;width:155.25pt;height:38.4pt;z-index:2516756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" filled="f" stroked="f">
                <v:textbox>
                  <w:txbxContent>
                    <w:p w14:paraId="10CE2507" w14:textId="3F42CB72" w:rsidR="00CF5809" w:rsidRPr="00BC5967" w:rsidRDefault="00C8696B" w:rsidP="00BC5967">
                      <w:pPr>
                        <w:pStyle w:val="Contactinfo"/>
                      </w:pPr>
                      <w:proofErr w:type="spellStart"/>
                      <w:proofErr w:type="gramStart"/>
                      <w:r>
                        <w:t>Redsea,Hurghada</w:t>
                      </w:r>
                      <w:proofErr w:type="gramEnd"/>
                      <w:r>
                        <w:t>,El</w:t>
                      </w:r>
                      <w:proofErr w:type="spellEnd"/>
                      <w:r>
                        <w:t xml:space="preserve"> Kawther St</w:t>
                      </w: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CF5809" w:rsidRPr="00FB2FB7"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1" layoutInCell="1" allowOverlap="1" wp14:anchorId="46860B3D" wp14:editId="023C8021">
                <wp:simplePos x="0" y="0"/>
                <wp:positionH relativeFrom="page">
                  <wp:posOffset>2819400</wp:posOffset>
                </wp:positionH>
                <wp:positionV relativeFrom="page">
                  <wp:posOffset>9197340</wp:posOffset>
                </wp:positionV>
                <wp:extent cx="2186940" cy="320040"/>
                <wp:effectExtent l="0" t="0" r="0" b="3810"/>
                <wp:wrapNone/>
                <wp:docPr id="111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86940" cy="3200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62BB055" w14:textId="5C0875F2" w:rsidR="00CF5809" w:rsidRPr="00BC5967" w:rsidRDefault="00CF5809" w:rsidP="00C8696B">
                            <w:pPr>
                              <w:rPr>
                                <w:rStyle w:val="Bold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860B3D" id="_x0000_s1029" type="#_x0000_t202" style="position:absolute;left:0;text-align:left;margin-left:222pt;margin-top:724.2pt;width:172.2pt;height:25.2pt;z-index:251677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" filled="f" stroked="f">
                <v:textbox>
                  <w:txbxContent>
                    <w:p w14:paraId="762BB055" w14:textId="5C0875F2" w:rsidR="00CF5809" w:rsidRPr="00BC5967" w:rsidRDefault="00CF5809" w:rsidP="00C8696B">
                      <w:pPr>
                        <w:rPr>
                          <w:rStyle w:val="Bold"/>
                        </w:rPr>
                      </w:pPr>
                    </w:p>
                  </w:txbxContent>
                </v:textbox>
                <w10:wrap anchorx="page" anchory="page"/>
                <w10:anchorlock/>
              </v:shape>
            </w:pict>
          </mc:Fallback>
        </mc:AlternateContent>
      </w:r>
      <w:r w:rsidR="00A5197D" w:rsidRPr="00A5197D">
        <w:rPr>
          <w:noProof/>
        </w:rPr>
        <mc:AlternateContent>
          <mc:Choice Requires="wpg">
            <w:drawing>
              <wp:anchor distT="0" distB="0" distL="114300" distR="114300" simplePos="0" relativeHeight="251680768" behindDoc="1" locked="1" layoutInCell="1" allowOverlap="1" wp14:anchorId="4129EE84" wp14:editId="50B41FEE">
                <wp:simplePos x="0" y="0"/>
                <wp:positionH relativeFrom="page">
                  <wp:posOffset>0</wp:posOffset>
                </wp:positionH>
                <wp:positionV relativeFrom="page">
                  <wp:posOffset>861060</wp:posOffset>
                </wp:positionV>
                <wp:extent cx="7781290" cy="9290050"/>
                <wp:effectExtent l="0" t="0" r="0" b="6350"/>
                <wp:wrapNone/>
                <wp:docPr id="38" name="Group 37">
                  <a:extLst xmlns:a="http://schemas.openxmlformats.org/drawingml/2006/main">
                    <a:ext uri="{FF2B5EF4-FFF2-40B4-BE49-F238E27FC236}">
                      <a16:creationId xmlns:a16="http://schemas.microsoft.com/office/drawing/2014/main" id="{2DCA83CE-4473-143B-22FB-16ED5AAB9352}"/>
                    </a:ext>
                    <a:ext uri="{C183D7F6-B498-43B3-948B-1728B52AA6E4}">
                      <adec:decorative xmlns:adec="http://schemas.microsoft.com/office/drawing/2017/decorative" val="1"/>
                    </a:ext>
                  </a:extLst>
                </wp:docPr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81290" cy="9290050"/>
                          <a:chOff x="0" y="0"/>
                          <a:chExt cx="7777163" cy="9286240"/>
                        </a:xfrm>
                      </wpg:grpSpPr>
                      <wps:wsp>
                        <wps:cNvPr id="94317760" name="Rectangle 94317760">
                          <a:extLst>
                            <a:ext uri="{FF2B5EF4-FFF2-40B4-BE49-F238E27FC236}">
                              <a16:creationId xmlns:a16="http://schemas.microsoft.com/office/drawing/2014/main" id="{5D8DC29B-F5DD-C4A4-ACE2-696342CEC1D3}"/>
                            </a:ext>
                          </a:extLst>
                        </wps:cNvPr>
                        <wps:cNvSpPr>
                          <a:spLocks noChangeArrowheads="1"/>
                        </wps:cNvSpPr>
                        <wps:spPr bwMode="auto">
                          <a:xfrm>
                            <a:off x="2664143" y="0"/>
                            <a:ext cx="5113020" cy="82550"/>
                          </a:xfrm>
                          <a:prstGeom prst="rect">
                            <a:avLst/>
                          </a:prstGeom>
                          <a:solidFill>
                            <a:srgbClr val="E8E8E9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  <wps:wsp>
                        <wps:cNvPr id="661624065" name="Freeform: Shape 661624065">
                          <a:extLst>
                            <a:ext uri="{FF2B5EF4-FFF2-40B4-BE49-F238E27FC236}">
                              <a16:creationId xmlns:a16="http://schemas.microsoft.com/office/drawing/2014/main" id="{386FF03D-71B8-6B5D-5CC1-2941CD28980C}"/>
                            </a:ext>
                          </a:extLst>
                        </wps:cNvPr>
                        <wps:cNvSpPr>
                          <a:spLocks/>
                        </wps:cNvSpPr>
                        <wps:spPr bwMode="auto">
                          <a:xfrm>
                            <a:off x="0" y="8364855"/>
                            <a:ext cx="7772400" cy="834009"/>
                          </a:xfrm>
                          <a:custGeom>
                            <a:avLst/>
                            <a:gdLst>
                              <a:gd name="connsiteX0" fmla="*/ 0 w 7772400"/>
                              <a:gd name="connsiteY0" fmla="*/ 0 h 834009"/>
                              <a:gd name="connsiteX1" fmla="*/ 20195 w 7772400"/>
                              <a:gd name="connsiteY1" fmla="*/ 0 h 834009"/>
                              <a:gd name="connsiteX2" fmla="*/ 2512594 w 7772400"/>
                              <a:gd name="connsiteY2" fmla="*/ 0 h 834009"/>
                              <a:gd name="connsiteX3" fmla="*/ 2789869 w 7772400"/>
                              <a:gd name="connsiteY3" fmla="*/ 122969 h 834009"/>
                              <a:gd name="connsiteX4" fmla="*/ 2866485 w 7772400"/>
                              <a:gd name="connsiteY4" fmla="*/ 217004 h 834009"/>
                              <a:gd name="connsiteX5" fmla="*/ 3143760 w 7772400"/>
                              <a:gd name="connsiteY5" fmla="*/ 343590 h 834009"/>
                              <a:gd name="connsiteX6" fmla="*/ 4679719 w 7772400"/>
                              <a:gd name="connsiteY6" fmla="*/ 343590 h 834009"/>
                              <a:gd name="connsiteX7" fmla="*/ 4956994 w 7772400"/>
                              <a:gd name="connsiteY7" fmla="*/ 217004 h 834009"/>
                              <a:gd name="connsiteX8" fmla="*/ 5037258 w 7772400"/>
                              <a:gd name="connsiteY8" fmla="*/ 122969 h 834009"/>
                              <a:gd name="connsiteX9" fmla="*/ 5314533 w 7772400"/>
                              <a:gd name="connsiteY9" fmla="*/ 0 h 834009"/>
                              <a:gd name="connsiteX10" fmla="*/ 7772400 w 7772400"/>
                              <a:gd name="connsiteY10" fmla="*/ 0 h 834009"/>
                              <a:gd name="connsiteX11" fmla="*/ 7772400 w 7772400"/>
                              <a:gd name="connsiteY11" fmla="*/ 834009 h 834009"/>
                              <a:gd name="connsiteX12" fmla="*/ 0 w 7772400"/>
                              <a:gd name="connsiteY12" fmla="*/ 834009 h 834009"/>
                            </a:gdLst>
                            <a:ahLst/>
                            <a:cxnLst>
                              <a:cxn ang="0">
                                <a:pos x="connsiteX0" y="connsiteY0"/>
                              </a:cxn>
                              <a:cxn ang="0">
                                <a:pos x="connsiteX1" y="connsiteY1"/>
                              </a:cxn>
                              <a:cxn ang="0">
                                <a:pos x="connsiteX2" y="connsiteY2"/>
                              </a:cxn>
                              <a:cxn ang="0">
                                <a:pos x="connsiteX3" y="connsiteY3"/>
                              </a:cxn>
                              <a:cxn ang="0">
                                <a:pos x="connsiteX4" y="connsiteY4"/>
                              </a:cxn>
                              <a:cxn ang="0">
                                <a:pos x="connsiteX5" y="connsiteY5"/>
                              </a:cxn>
                              <a:cxn ang="0">
                                <a:pos x="connsiteX6" y="connsiteY6"/>
                              </a:cxn>
                              <a:cxn ang="0">
                                <a:pos x="connsiteX7" y="connsiteY7"/>
                              </a:cxn>
                              <a:cxn ang="0">
                                <a:pos x="connsiteX8" y="connsiteY8"/>
                              </a:cxn>
                              <a:cxn ang="0">
                                <a:pos x="connsiteX9" y="connsiteY9"/>
                              </a:cxn>
                              <a:cxn ang="0">
                                <a:pos x="connsiteX10" y="connsiteY10"/>
                              </a:cxn>
                              <a:cxn ang="0">
                                <a:pos x="connsiteX11" y="connsiteY11"/>
                              </a:cxn>
                              <a:cxn ang="0">
                                <a:pos x="connsiteX12" y="connsiteY12"/>
                              </a:cxn>
                            </a:cxnLst>
                            <a:rect l="l" t="t" r="r" b="b"/>
                            <a:pathLst>
                              <a:path w="7772400" h="834009">
                                <a:moveTo>
                                  <a:pt x="0" y="0"/>
                                </a:moveTo>
                                <a:lnTo>
                                  <a:pt x="20195" y="0"/>
                                </a:lnTo>
                                <a:cubicBezTo>
                                  <a:pt x="138881" y="0"/>
                                  <a:pt x="613623" y="0"/>
                                  <a:pt x="2512594" y="0"/>
                                </a:cubicBezTo>
                                <a:cubicBezTo>
                                  <a:pt x="2603803" y="0"/>
                                  <a:pt x="2727847" y="54251"/>
                                  <a:pt x="2789869" y="122969"/>
                                </a:cubicBezTo>
                                <a:cubicBezTo>
                                  <a:pt x="2789869" y="122969"/>
                                  <a:pt x="2789869" y="122969"/>
                                  <a:pt x="2866485" y="217004"/>
                                </a:cubicBezTo>
                                <a:cubicBezTo>
                                  <a:pt x="2924858" y="285722"/>
                                  <a:pt x="3052551" y="343590"/>
                                  <a:pt x="3143760" y="343590"/>
                                </a:cubicBezTo>
                                <a:cubicBezTo>
                                  <a:pt x="3143760" y="343590"/>
                                  <a:pt x="3143760" y="343590"/>
                                  <a:pt x="4679719" y="343590"/>
                                </a:cubicBezTo>
                                <a:cubicBezTo>
                                  <a:pt x="4774576" y="343590"/>
                                  <a:pt x="4898620" y="285722"/>
                                  <a:pt x="4956994" y="217004"/>
                                </a:cubicBezTo>
                                <a:cubicBezTo>
                                  <a:pt x="4956994" y="217004"/>
                                  <a:pt x="4956994" y="217004"/>
                                  <a:pt x="5037258" y="122969"/>
                                </a:cubicBezTo>
                                <a:cubicBezTo>
                                  <a:pt x="5095632" y="54251"/>
                                  <a:pt x="5219676" y="0"/>
                                  <a:pt x="5314533" y="0"/>
                                </a:cubicBezTo>
                                <a:lnTo>
                                  <a:pt x="7772400" y="0"/>
                                </a:lnTo>
                                <a:lnTo>
                                  <a:pt x="7772400" y="834009"/>
                                </a:lnTo>
                                <a:lnTo>
                                  <a:pt x="0" y="834009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8663419" name="Freeform 53">
                          <a:extLst>
                            <a:ext uri="{FF2B5EF4-FFF2-40B4-BE49-F238E27FC236}">
                              <a16:creationId xmlns:a16="http://schemas.microsoft.com/office/drawing/2014/main" id="{2AE68954-F3C0-DB7C-935F-BD1A9420493A}"/>
                            </a:ext>
                          </a:extLst>
                        </wps:cNvPr>
                        <wps:cNvSpPr>
                          <a:spLocks noEditPoints="1"/>
                        </wps:cNvSpPr>
                        <wps:spPr bwMode="auto">
                          <a:xfrm>
                            <a:off x="794068" y="8364855"/>
                            <a:ext cx="6792595" cy="921385"/>
                          </a:xfrm>
                          <a:custGeom>
                            <a:avLst/>
                            <a:gdLst>
                              <a:gd name="T0" fmla="*/ 428 w 1862"/>
                              <a:gd name="T1" fmla="*/ 1 h 255"/>
                              <a:gd name="T2" fmla="*/ 501 w 1862"/>
                              <a:gd name="T3" fmla="*/ 30 h 255"/>
                              <a:gd name="T4" fmla="*/ 882 w 1862"/>
                              <a:gd name="T5" fmla="*/ 119 h 255"/>
                              <a:gd name="T6" fmla="*/ 1240 w 1862"/>
                              <a:gd name="T7" fmla="*/ 1 h 255"/>
                              <a:gd name="T8" fmla="*/ 431 w 1862"/>
                              <a:gd name="T9" fmla="*/ 8 h 255"/>
                              <a:gd name="T10" fmla="*/ 1584 w 1862"/>
                              <a:gd name="T11" fmla="*/ 225 h 255"/>
                              <a:gd name="T12" fmla="*/ 1601 w 1862"/>
                              <a:gd name="T13" fmla="*/ 172 h 255"/>
                              <a:gd name="T14" fmla="*/ 1605 w 1862"/>
                              <a:gd name="T15" fmla="*/ 140 h 255"/>
                              <a:gd name="T16" fmla="*/ 1835 w 1862"/>
                              <a:gd name="T17" fmla="*/ 1 h 255"/>
                              <a:gd name="T18" fmla="*/ 943 w 1862"/>
                              <a:gd name="T19" fmla="*/ 96 h 255"/>
                              <a:gd name="T20" fmla="*/ 878 w 1862"/>
                              <a:gd name="T21" fmla="*/ 128 h 255"/>
                              <a:gd name="T22" fmla="*/ 829 w 1862"/>
                              <a:gd name="T23" fmla="*/ 180 h 255"/>
                              <a:gd name="T24" fmla="*/ 896 w 1862"/>
                              <a:gd name="T25" fmla="*/ 171 h 255"/>
                              <a:gd name="T26" fmla="*/ 946 w 1862"/>
                              <a:gd name="T27" fmla="*/ 172 h 255"/>
                              <a:gd name="T28" fmla="*/ 984 w 1862"/>
                              <a:gd name="T29" fmla="*/ 207 h 255"/>
                              <a:gd name="T30" fmla="*/ 1016 w 1862"/>
                              <a:gd name="T31" fmla="*/ 178 h 255"/>
                              <a:gd name="T32" fmla="*/ 1070 w 1862"/>
                              <a:gd name="T33" fmla="*/ 146 h 255"/>
                              <a:gd name="T34" fmla="*/ 1011 w 1862"/>
                              <a:gd name="T35" fmla="*/ 195 h 255"/>
                              <a:gd name="T36" fmla="*/ 1056 w 1862"/>
                              <a:gd name="T37" fmla="*/ 233 h 255"/>
                              <a:gd name="T38" fmla="*/ 931 w 1862"/>
                              <a:gd name="T39" fmla="*/ 230 h 255"/>
                              <a:gd name="T40" fmla="*/ 824 w 1862"/>
                              <a:gd name="T41" fmla="*/ 249 h 255"/>
                              <a:gd name="T42" fmla="*/ 1494 w 1862"/>
                              <a:gd name="T43" fmla="*/ 237 h 255"/>
                              <a:gd name="T44" fmla="*/ 1517 w 1862"/>
                              <a:gd name="T45" fmla="*/ 197 h 255"/>
                              <a:gd name="T46" fmla="*/ 1558 w 1862"/>
                              <a:gd name="T47" fmla="*/ 176 h 255"/>
                              <a:gd name="T48" fmla="*/ 1571 w 1862"/>
                              <a:gd name="T49" fmla="*/ 96 h 255"/>
                              <a:gd name="T50" fmla="*/ 1671 w 1862"/>
                              <a:gd name="T51" fmla="*/ 60 h 255"/>
                              <a:gd name="T52" fmla="*/ 1687 w 1862"/>
                              <a:gd name="T53" fmla="*/ 72 h 255"/>
                              <a:gd name="T54" fmla="*/ 1714 w 1862"/>
                              <a:gd name="T55" fmla="*/ 63 h 255"/>
                              <a:gd name="T56" fmla="*/ 1784 w 1862"/>
                              <a:gd name="T57" fmla="*/ 17 h 255"/>
                              <a:gd name="T58" fmla="*/ 1844 w 1862"/>
                              <a:gd name="T59" fmla="*/ 11 h 255"/>
                              <a:gd name="T60" fmla="*/ 952 w 1862"/>
                              <a:gd name="T61" fmla="*/ 120 h 255"/>
                              <a:gd name="T62" fmla="*/ 982 w 1862"/>
                              <a:gd name="T63" fmla="*/ 187 h 255"/>
                              <a:gd name="T64" fmla="*/ 990 w 1862"/>
                              <a:gd name="T65" fmla="*/ 130 h 255"/>
                              <a:gd name="T66" fmla="*/ 1117 w 1862"/>
                              <a:gd name="T67" fmla="*/ 196 h 255"/>
                              <a:gd name="T68" fmla="*/ 1139 w 1862"/>
                              <a:gd name="T69" fmla="*/ 148 h 255"/>
                              <a:gd name="T70" fmla="*/ 1181 w 1862"/>
                              <a:gd name="T71" fmla="*/ 156 h 255"/>
                              <a:gd name="T72" fmla="*/ 1261 w 1862"/>
                              <a:gd name="T73" fmla="*/ 154 h 255"/>
                              <a:gd name="T74" fmla="*/ 1436 w 1862"/>
                              <a:gd name="T75" fmla="*/ 88 h 255"/>
                              <a:gd name="T76" fmla="*/ 511 w 1862"/>
                              <a:gd name="T77" fmla="*/ 140 h 255"/>
                              <a:gd name="T78" fmla="*/ 559 w 1862"/>
                              <a:gd name="T79" fmla="*/ 88 h 255"/>
                              <a:gd name="T80" fmla="*/ 513 w 1862"/>
                              <a:gd name="T81" fmla="*/ 48 h 255"/>
                              <a:gd name="T82" fmla="*/ 467 w 1862"/>
                              <a:gd name="T83" fmla="*/ 91 h 255"/>
                              <a:gd name="T84" fmla="*/ 392 w 1862"/>
                              <a:gd name="T85" fmla="*/ 78 h 255"/>
                              <a:gd name="T86" fmla="*/ 418 w 1862"/>
                              <a:gd name="T87" fmla="*/ 11 h 255"/>
                              <a:gd name="T88" fmla="*/ 33 w 1862"/>
                              <a:gd name="T89" fmla="*/ 4 h 255"/>
                              <a:gd name="T90" fmla="*/ 14 w 1862"/>
                              <a:gd name="T91" fmla="*/ 51 h 255"/>
                              <a:gd name="T92" fmla="*/ 59 w 1862"/>
                              <a:gd name="T93" fmla="*/ 78 h 255"/>
                              <a:gd name="T94" fmla="*/ 103 w 1862"/>
                              <a:gd name="T95" fmla="*/ 48 h 255"/>
                              <a:gd name="T96" fmla="*/ 165 w 1862"/>
                              <a:gd name="T97" fmla="*/ 71 h 255"/>
                              <a:gd name="T98" fmla="*/ 183 w 1862"/>
                              <a:gd name="T99" fmla="*/ 93 h 255"/>
                              <a:gd name="T100" fmla="*/ 232 w 1862"/>
                              <a:gd name="T101" fmla="*/ 130 h 255"/>
                              <a:gd name="T102" fmla="*/ 231 w 1862"/>
                              <a:gd name="T103" fmla="*/ 151 h 255"/>
                              <a:gd name="T104" fmla="*/ 279 w 1862"/>
                              <a:gd name="T105" fmla="*/ 250 h 255"/>
                              <a:gd name="T106" fmla="*/ 424 w 1862"/>
                              <a:gd name="T107" fmla="*/ 249 h 255"/>
                              <a:gd name="T108" fmla="*/ 477 w 1862"/>
                              <a:gd name="T109" fmla="*/ 201 h 255"/>
                              <a:gd name="T110" fmla="*/ 542 w 1862"/>
                              <a:gd name="T111" fmla="*/ 158 h 255"/>
                              <a:gd name="T112" fmla="*/ 359 w 1862"/>
                              <a:gd name="T113" fmla="*/ 104 h 255"/>
                              <a:gd name="T114" fmla="*/ 421 w 1862"/>
                              <a:gd name="T115" fmla="*/ 181 h 255"/>
                              <a:gd name="T116" fmla="*/ 461 w 1862"/>
                              <a:gd name="T117" fmla="*/ 175 h 255"/>
                              <a:gd name="T118" fmla="*/ 824 w 1862"/>
                              <a:gd name="T119" fmla="*/ 109 h 255"/>
                              <a:gd name="T120" fmla="*/ 586 w 1862"/>
                              <a:gd name="T121" fmla="*/ 132 h 255"/>
                              <a:gd name="T122" fmla="*/ 1050 w 1862"/>
                              <a:gd name="T123" fmla="*/ 217 h 25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  <a:cxn ang="0">
                                <a:pos x="T118" y="T119"/>
                              </a:cxn>
                              <a:cxn ang="0">
                                <a:pos x="T120" y="T121"/>
                              </a:cxn>
                              <a:cxn ang="0">
                                <a:pos x="T122" y="T123"/>
                              </a:cxn>
                            </a:cxnLst>
                            <a:rect l="0" t="0" r="r" b="b"/>
                            <a:pathLst>
                              <a:path w="1862" h="255">
                                <a:moveTo>
                                  <a:pt x="1853" y="28"/>
                                </a:moveTo>
                                <a:cubicBezTo>
                                  <a:pt x="1852" y="28"/>
                                  <a:pt x="1845" y="28"/>
                                  <a:pt x="1846" y="30"/>
                                </a:cubicBezTo>
                                <a:cubicBezTo>
                                  <a:pt x="1848" y="31"/>
                                  <a:pt x="1853" y="30"/>
                                  <a:pt x="1856" y="32"/>
                                </a:cubicBezTo>
                                <a:cubicBezTo>
                                  <a:pt x="1859" y="33"/>
                                  <a:pt x="1862" y="32"/>
                                  <a:pt x="1862" y="31"/>
                                </a:cubicBezTo>
                                <a:cubicBezTo>
                                  <a:pt x="1862" y="30"/>
                                  <a:pt x="1854" y="27"/>
                                  <a:pt x="1853" y="28"/>
                                </a:cubicBezTo>
                                <a:close/>
                                <a:moveTo>
                                  <a:pt x="9" y="54"/>
                                </a:moveTo>
                                <a:cubicBezTo>
                                  <a:pt x="8" y="52"/>
                                  <a:pt x="3" y="54"/>
                                  <a:pt x="4" y="55"/>
                                </a:cubicBezTo>
                                <a:cubicBezTo>
                                  <a:pt x="5" y="57"/>
                                  <a:pt x="9" y="58"/>
                                  <a:pt x="11" y="57"/>
                                </a:cubicBezTo>
                                <a:cubicBezTo>
                                  <a:pt x="13" y="57"/>
                                  <a:pt x="14" y="55"/>
                                  <a:pt x="12" y="54"/>
                                </a:cubicBezTo>
                                <a:cubicBezTo>
                                  <a:pt x="11" y="53"/>
                                  <a:pt x="9" y="55"/>
                                  <a:pt x="9" y="54"/>
                                </a:cubicBezTo>
                                <a:close/>
                                <a:moveTo>
                                  <a:pt x="251" y="3"/>
                                </a:moveTo>
                                <a:cubicBezTo>
                                  <a:pt x="254" y="4"/>
                                  <a:pt x="258" y="3"/>
                                  <a:pt x="259" y="2"/>
                                </a:cubicBezTo>
                                <a:cubicBezTo>
                                  <a:pt x="260" y="1"/>
                                  <a:pt x="260" y="1"/>
                                  <a:pt x="261" y="1"/>
                                </a:cubicBezTo>
                                <a:cubicBezTo>
                                  <a:pt x="251" y="1"/>
                                  <a:pt x="251" y="1"/>
                                  <a:pt x="251" y="1"/>
                                </a:cubicBezTo>
                                <a:cubicBezTo>
                                  <a:pt x="250" y="1"/>
                                  <a:pt x="249" y="2"/>
                                  <a:pt x="251" y="3"/>
                                </a:cubicBezTo>
                                <a:close/>
                                <a:moveTo>
                                  <a:pt x="183" y="100"/>
                                </a:moveTo>
                                <a:cubicBezTo>
                                  <a:pt x="179" y="103"/>
                                  <a:pt x="189" y="113"/>
                                  <a:pt x="191" y="112"/>
                                </a:cubicBezTo>
                                <a:cubicBezTo>
                                  <a:pt x="192" y="111"/>
                                  <a:pt x="188" y="106"/>
                                  <a:pt x="188" y="104"/>
                                </a:cubicBezTo>
                                <a:cubicBezTo>
                                  <a:pt x="188" y="101"/>
                                  <a:pt x="187" y="98"/>
                                  <a:pt x="183" y="100"/>
                                </a:cubicBezTo>
                                <a:close/>
                                <a:moveTo>
                                  <a:pt x="430" y="3"/>
                                </a:moveTo>
                                <a:cubicBezTo>
                                  <a:pt x="431" y="4"/>
                                  <a:pt x="434" y="2"/>
                                  <a:pt x="436" y="2"/>
                                </a:cubicBezTo>
                                <a:cubicBezTo>
                                  <a:pt x="437" y="2"/>
                                  <a:pt x="437" y="2"/>
                                  <a:pt x="436" y="1"/>
                                </a:cubicBezTo>
                                <a:cubicBezTo>
                                  <a:pt x="428" y="1"/>
                                  <a:pt x="428" y="1"/>
                                  <a:pt x="428" y="1"/>
                                </a:cubicBezTo>
                                <a:cubicBezTo>
                                  <a:pt x="429" y="1"/>
                                  <a:pt x="430" y="2"/>
                                  <a:pt x="430" y="3"/>
                                </a:cubicBezTo>
                                <a:close/>
                                <a:moveTo>
                                  <a:pt x="82" y="67"/>
                                </a:moveTo>
                                <a:cubicBezTo>
                                  <a:pt x="82" y="66"/>
                                  <a:pt x="80" y="66"/>
                                  <a:pt x="78" y="69"/>
                                </a:cubicBezTo>
                                <a:cubicBezTo>
                                  <a:pt x="75" y="71"/>
                                  <a:pt x="73" y="73"/>
                                  <a:pt x="73" y="74"/>
                                </a:cubicBezTo>
                                <a:cubicBezTo>
                                  <a:pt x="73" y="75"/>
                                  <a:pt x="70" y="74"/>
                                  <a:pt x="69" y="75"/>
                                </a:cubicBezTo>
                                <a:cubicBezTo>
                                  <a:pt x="68" y="77"/>
                                  <a:pt x="70" y="81"/>
                                  <a:pt x="71" y="79"/>
                                </a:cubicBezTo>
                                <a:cubicBezTo>
                                  <a:pt x="73" y="78"/>
                                  <a:pt x="73" y="79"/>
                                  <a:pt x="74" y="79"/>
                                </a:cubicBezTo>
                                <a:cubicBezTo>
                                  <a:pt x="75" y="79"/>
                                  <a:pt x="80" y="76"/>
                                  <a:pt x="81" y="75"/>
                                </a:cubicBezTo>
                                <a:cubicBezTo>
                                  <a:pt x="82" y="73"/>
                                  <a:pt x="79" y="72"/>
                                  <a:pt x="79" y="71"/>
                                </a:cubicBezTo>
                                <a:cubicBezTo>
                                  <a:pt x="79" y="70"/>
                                  <a:pt x="81" y="70"/>
                                  <a:pt x="83" y="70"/>
                                </a:cubicBezTo>
                                <a:cubicBezTo>
                                  <a:pt x="84" y="69"/>
                                  <a:pt x="82" y="68"/>
                                  <a:pt x="82" y="67"/>
                                </a:cubicBezTo>
                                <a:close/>
                                <a:moveTo>
                                  <a:pt x="24" y="94"/>
                                </a:moveTo>
                                <a:cubicBezTo>
                                  <a:pt x="21" y="93"/>
                                  <a:pt x="14" y="97"/>
                                  <a:pt x="17" y="98"/>
                                </a:cubicBezTo>
                                <a:cubicBezTo>
                                  <a:pt x="18" y="98"/>
                                  <a:pt x="19" y="96"/>
                                  <a:pt x="21" y="96"/>
                                </a:cubicBezTo>
                                <a:cubicBezTo>
                                  <a:pt x="23" y="96"/>
                                  <a:pt x="26" y="95"/>
                                  <a:pt x="24" y="94"/>
                                </a:cubicBezTo>
                                <a:close/>
                                <a:moveTo>
                                  <a:pt x="4" y="105"/>
                                </a:moveTo>
                                <a:cubicBezTo>
                                  <a:pt x="7" y="103"/>
                                  <a:pt x="8" y="102"/>
                                  <a:pt x="7" y="101"/>
                                </a:cubicBezTo>
                                <a:cubicBezTo>
                                  <a:pt x="6" y="99"/>
                                  <a:pt x="2" y="105"/>
                                  <a:pt x="4" y="105"/>
                                </a:cubicBezTo>
                                <a:close/>
                                <a:moveTo>
                                  <a:pt x="479" y="19"/>
                                </a:moveTo>
                                <a:cubicBezTo>
                                  <a:pt x="484" y="19"/>
                                  <a:pt x="484" y="20"/>
                                  <a:pt x="484" y="18"/>
                                </a:cubicBezTo>
                                <a:cubicBezTo>
                                  <a:pt x="485" y="16"/>
                                  <a:pt x="489" y="17"/>
                                  <a:pt x="492" y="18"/>
                                </a:cubicBezTo>
                                <a:cubicBezTo>
                                  <a:pt x="495" y="18"/>
                                  <a:pt x="495" y="23"/>
                                  <a:pt x="498" y="23"/>
                                </a:cubicBezTo>
                                <a:cubicBezTo>
                                  <a:pt x="502" y="23"/>
                                  <a:pt x="499" y="27"/>
                                  <a:pt x="501" y="30"/>
                                </a:cubicBezTo>
                                <a:cubicBezTo>
                                  <a:pt x="503" y="32"/>
                                  <a:pt x="511" y="31"/>
                                  <a:pt x="514" y="34"/>
                                </a:cubicBezTo>
                                <a:cubicBezTo>
                                  <a:pt x="516" y="36"/>
                                  <a:pt x="528" y="42"/>
                                  <a:pt x="530" y="40"/>
                                </a:cubicBezTo>
                                <a:cubicBezTo>
                                  <a:pt x="531" y="37"/>
                                  <a:pt x="519" y="27"/>
                                  <a:pt x="516" y="26"/>
                                </a:cubicBezTo>
                                <a:cubicBezTo>
                                  <a:pt x="513" y="25"/>
                                  <a:pt x="519" y="24"/>
                                  <a:pt x="524" y="27"/>
                                </a:cubicBezTo>
                                <a:cubicBezTo>
                                  <a:pt x="528" y="31"/>
                                  <a:pt x="535" y="32"/>
                                  <a:pt x="538" y="28"/>
                                </a:cubicBezTo>
                                <a:cubicBezTo>
                                  <a:pt x="538" y="28"/>
                                  <a:pt x="539" y="27"/>
                                  <a:pt x="539" y="27"/>
                                </a:cubicBezTo>
                                <a:cubicBezTo>
                                  <a:pt x="525" y="15"/>
                                  <a:pt x="506" y="6"/>
                                  <a:pt x="488" y="2"/>
                                </a:cubicBezTo>
                                <a:cubicBezTo>
                                  <a:pt x="487" y="5"/>
                                  <a:pt x="489" y="7"/>
                                  <a:pt x="490" y="8"/>
                                </a:cubicBezTo>
                                <a:cubicBezTo>
                                  <a:pt x="491" y="11"/>
                                  <a:pt x="484" y="13"/>
                                  <a:pt x="478" y="11"/>
                                </a:cubicBezTo>
                                <a:cubicBezTo>
                                  <a:pt x="472" y="9"/>
                                  <a:pt x="473" y="12"/>
                                  <a:pt x="471" y="12"/>
                                </a:cubicBezTo>
                                <a:cubicBezTo>
                                  <a:pt x="468" y="12"/>
                                  <a:pt x="466" y="16"/>
                                  <a:pt x="468" y="19"/>
                                </a:cubicBezTo>
                                <a:cubicBezTo>
                                  <a:pt x="470" y="21"/>
                                  <a:pt x="475" y="19"/>
                                  <a:pt x="479" y="19"/>
                                </a:cubicBezTo>
                                <a:close/>
                                <a:moveTo>
                                  <a:pt x="859" y="119"/>
                                </a:moveTo>
                                <a:cubicBezTo>
                                  <a:pt x="857" y="120"/>
                                  <a:pt x="855" y="118"/>
                                  <a:pt x="853" y="119"/>
                                </a:cubicBezTo>
                                <a:cubicBezTo>
                                  <a:pt x="852" y="120"/>
                                  <a:pt x="846" y="126"/>
                                  <a:pt x="847" y="127"/>
                                </a:cubicBezTo>
                                <a:cubicBezTo>
                                  <a:pt x="848" y="128"/>
                                  <a:pt x="848" y="126"/>
                                  <a:pt x="851" y="125"/>
                                </a:cubicBezTo>
                                <a:cubicBezTo>
                                  <a:pt x="853" y="124"/>
                                  <a:pt x="853" y="126"/>
                                  <a:pt x="855" y="126"/>
                                </a:cubicBezTo>
                                <a:cubicBezTo>
                                  <a:pt x="856" y="126"/>
                                  <a:pt x="856" y="123"/>
                                  <a:pt x="857" y="124"/>
                                </a:cubicBezTo>
                                <a:cubicBezTo>
                                  <a:pt x="858" y="124"/>
                                  <a:pt x="859" y="123"/>
                                  <a:pt x="861" y="123"/>
                                </a:cubicBezTo>
                                <a:cubicBezTo>
                                  <a:pt x="862" y="123"/>
                                  <a:pt x="864" y="123"/>
                                  <a:pt x="865" y="122"/>
                                </a:cubicBezTo>
                                <a:cubicBezTo>
                                  <a:pt x="866" y="121"/>
                                  <a:pt x="868" y="124"/>
                                  <a:pt x="869" y="123"/>
                                </a:cubicBezTo>
                                <a:cubicBezTo>
                                  <a:pt x="869" y="122"/>
                                  <a:pt x="873" y="122"/>
                                  <a:pt x="875" y="122"/>
                                </a:cubicBezTo>
                                <a:cubicBezTo>
                                  <a:pt x="876" y="122"/>
                                  <a:pt x="881" y="120"/>
                                  <a:pt x="882" y="119"/>
                                </a:cubicBezTo>
                                <a:cubicBezTo>
                                  <a:pt x="883" y="118"/>
                                  <a:pt x="881" y="118"/>
                                  <a:pt x="879" y="118"/>
                                </a:cubicBezTo>
                                <a:cubicBezTo>
                                  <a:pt x="878" y="118"/>
                                  <a:pt x="878" y="116"/>
                                  <a:pt x="880" y="115"/>
                                </a:cubicBezTo>
                                <a:cubicBezTo>
                                  <a:pt x="881" y="113"/>
                                  <a:pt x="884" y="112"/>
                                  <a:pt x="884" y="110"/>
                                </a:cubicBezTo>
                                <a:cubicBezTo>
                                  <a:pt x="884" y="108"/>
                                  <a:pt x="879" y="106"/>
                                  <a:pt x="879" y="107"/>
                                </a:cubicBezTo>
                                <a:cubicBezTo>
                                  <a:pt x="878" y="108"/>
                                  <a:pt x="877" y="108"/>
                                  <a:pt x="876" y="107"/>
                                </a:cubicBezTo>
                                <a:cubicBezTo>
                                  <a:pt x="875" y="105"/>
                                  <a:pt x="877" y="104"/>
                                  <a:pt x="876" y="104"/>
                                </a:cubicBezTo>
                                <a:cubicBezTo>
                                  <a:pt x="875" y="104"/>
                                  <a:pt x="874" y="102"/>
                                  <a:pt x="874" y="101"/>
                                </a:cubicBezTo>
                                <a:cubicBezTo>
                                  <a:pt x="875" y="101"/>
                                  <a:pt x="874" y="98"/>
                                  <a:pt x="872" y="96"/>
                                </a:cubicBezTo>
                                <a:cubicBezTo>
                                  <a:pt x="856" y="96"/>
                                  <a:pt x="856" y="96"/>
                                  <a:pt x="856" y="96"/>
                                </a:cubicBezTo>
                                <a:cubicBezTo>
                                  <a:pt x="856" y="97"/>
                                  <a:pt x="857" y="97"/>
                                  <a:pt x="858" y="97"/>
                                </a:cubicBezTo>
                                <a:cubicBezTo>
                                  <a:pt x="859" y="98"/>
                                  <a:pt x="860" y="98"/>
                                  <a:pt x="859" y="99"/>
                                </a:cubicBezTo>
                                <a:cubicBezTo>
                                  <a:pt x="858" y="100"/>
                                  <a:pt x="859" y="103"/>
                                  <a:pt x="859" y="104"/>
                                </a:cubicBezTo>
                                <a:cubicBezTo>
                                  <a:pt x="858" y="105"/>
                                  <a:pt x="853" y="105"/>
                                  <a:pt x="853" y="104"/>
                                </a:cubicBezTo>
                                <a:cubicBezTo>
                                  <a:pt x="853" y="103"/>
                                  <a:pt x="851" y="104"/>
                                  <a:pt x="852" y="105"/>
                                </a:cubicBezTo>
                                <a:cubicBezTo>
                                  <a:pt x="852" y="106"/>
                                  <a:pt x="850" y="107"/>
                                  <a:pt x="850" y="108"/>
                                </a:cubicBezTo>
                                <a:cubicBezTo>
                                  <a:pt x="850" y="109"/>
                                  <a:pt x="853" y="109"/>
                                  <a:pt x="853" y="110"/>
                                </a:cubicBezTo>
                                <a:cubicBezTo>
                                  <a:pt x="853" y="111"/>
                                  <a:pt x="851" y="113"/>
                                  <a:pt x="848" y="114"/>
                                </a:cubicBezTo>
                                <a:cubicBezTo>
                                  <a:pt x="845" y="114"/>
                                  <a:pt x="849" y="117"/>
                                  <a:pt x="850" y="116"/>
                                </a:cubicBezTo>
                                <a:cubicBezTo>
                                  <a:pt x="852" y="115"/>
                                  <a:pt x="851" y="116"/>
                                  <a:pt x="853" y="116"/>
                                </a:cubicBezTo>
                                <a:cubicBezTo>
                                  <a:pt x="855" y="116"/>
                                  <a:pt x="856" y="118"/>
                                  <a:pt x="859" y="117"/>
                                </a:cubicBezTo>
                                <a:cubicBezTo>
                                  <a:pt x="861" y="116"/>
                                  <a:pt x="861" y="117"/>
                                  <a:pt x="859" y="119"/>
                                </a:cubicBezTo>
                                <a:close/>
                                <a:moveTo>
                                  <a:pt x="1243" y="1"/>
                                </a:moveTo>
                                <a:cubicBezTo>
                                  <a:pt x="1240" y="1"/>
                                  <a:pt x="1240" y="1"/>
                                  <a:pt x="1240" y="1"/>
                                </a:cubicBezTo>
                                <a:cubicBezTo>
                                  <a:pt x="1241" y="1"/>
                                  <a:pt x="1241" y="1"/>
                                  <a:pt x="1242" y="1"/>
                                </a:cubicBezTo>
                                <a:cubicBezTo>
                                  <a:pt x="1243" y="1"/>
                                  <a:pt x="1243" y="1"/>
                                  <a:pt x="1243" y="1"/>
                                </a:cubicBezTo>
                                <a:close/>
                                <a:moveTo>
                                  <a:pt x="439" y="37"/>
                                </a:moveTo>
                                <a:cubicBezTo>
                                  <a:pt x="442" y="39"/>
                                  <a:pt x="448" y="33"/>
                                  <a:pt x="447" y="31"/>
                                </a:cubicBezTo>
                                <a:cubicBezTo>
                                  <a:pt x="447" y="29"/>
                                  <a:pt x="434" y="34"/>
                                  <a:pt x="439" y="37"/>
                                </a:cubicBezTo>
                                <a:close/>
                                <a:moveTo>
                                  <a:pt x="442" y="1"/>
                                </a:moveTo>
                                <a:cubicBezTo>
                                  <a:pt x="438" y="1"/>
                                  <a:pt x="438" y="1"/>
                                  <a:pt x="438" y="1"/>
                                </a:cubicBezTo>
                                <a:cubicBezTo>
                                  <a:pt x="439" y="3"/>
                                  <a:pt x="440" y="2"/>
                                  <a:pt x="442" y="1"/>
                                </a:cubicBezTo>
                                <a:close/>
                                <a:moveTo>
                                  <a:pt x="459" y="42"/>
                                </a:moveTo>
                                <a:cubicBezTo>
                                  <a:pt x="460" y="42"/>
                                  <a:pt x="464" y="36"/>
                                  <a:pt x="459" y="36"/>
                                </a:cubicBezTo>
                                <a:cubicBezTo>
                                  <a:pt x="455" y="37"/>
                                  <a:pt x="456" y="42"/>
                                  <a:pt x="459" y="42"/>
                                </a:cubicBezTo>
                                <a:close/>
                                <a:moveTo>
                                  <a:pt x="431" y="8"/>
                                </a:moveTo>
                                <a:cubicBezTo>
                                  <a:pt x="431" y="5"/>
                                  <a:pt x="426" y="7"/>
                                  <a:pt x="426" y="11"/>
                                </a:cubicBezTo>
                                <a:cubicBezTo>
                                  <a:pt x="426" y="15"/>
                                  <a:pt x="423" y="14"/>
                                  <a:pt x="424" y="18"/>
                                </a:cubicBezTo>
                                <a:cubicBezTo>
                                  <a:pt x="426" y="22"/>
                                  <a:pt x="419" y="23"/>
                                  <a:pt x="420" y="25"/>
                                </a:cubicBezTo>
                                <a:cubicBezTo>
                                  <a:pt x="421" y="27"/>
                                  <a:pt x="424" y="25"/>
                                  <a:pt x="426" y="25"/>
                                </a:cubicBezTo>
                                <a:cubicBezTo>
                                  <a:pt x="429" y="25"/>
                                  <a:pt x="426" y="29"/>
                                  <a:pt x="429" y="29"/>
                                </a:cubicBezTo>
                                <a:cubicBezTo>
                                  <a:pt x="432" y="29"/>
                                  <a:pt x="437" y="26"/>
                                  <a:pt x="438" y="24"/>
                                </a:cubicBezTo>
                                <a:cubicBezTo>
                                  <a:pt x="439" y="23"/>
                                  <a:pt x="441" y="22"/>
                                  <a:pt x="445" y="24"/>
                                </a:cubicBezTo>
                                <a:cubicBezTo>
                                  <a:pt x="448" y="26"/>
                                  <a:pt x="455" y="27"/>
                                  <a:pt x="455" y="24"/>
                                </a:cubicBezTo>
                                <a:cubicBezTo>
                                  <a:pt x="456" y="22"/>
                                  <a:pt x="448" y="21"/>
                                  <a:pt x="448" y="19"/>
                                </a:cubicBezTo>
                                <a:cubicBezTo>
                                  <a:pt x="448" y="16"/>
                                  <a:pt x="440" y="14"/>
                                  <a:pt x="438" y="13"/>
                                </a:cubicBezTo>
                                <a:cubicBezTo>
                                  <a:pt x="435" y="11"/>
                                  <a:pt x="431" y="11"/>
                                  <a:pt x="431" y="8"/>
                                </a:cubicBezTo>
                                <a:close/>
                                <a:moveTo>
                                  <a:pt x="892" y="194"/>
                                </a:moveTo>
                                <a:cubicBezTo>
                                  <a:pt x="892" y="191"/>
                                  <a:pt x="886" y="195"/>
                                  <a:pt x="888" y="195"/>
                                </a:cubicBezTo>
                                <a:cubicBezTo>
                                  <a:pt x="890" y="197"/>
                                  <a:pt x="892" y="196"/>
                                  <a:pt x="892" y="194"/>
                                </a:cubicBezTo>
                                <a:close/>
                                <a:moveTo>
                                  <a:pt x="1594" y="188"/>
                                </a:moveTo>
                                <a:cubicBezTo>
                                  <a:pt x="1593" y="189"/>
                                  <a:pt x="1592" y="194"/>
                                  <a:pt x="1593" y="195"/>
                                </a:cubicBezTo>
                                <a:cubicBezTo>
                                  <a:pt x="1595" y="197"/>
                                  <a:pt x="1591" y="199"/>
                                  <a:pt x="1591" y="202"/>
                                </a:cubicBezTo>
                                <a:cubicBezTo>
                                  <a:pt x="1591" y="205"/>
                                  <a:pt x="1588" y="205"/>
                                  <a:pt x="1588" y="207"/>
                                </a:cubicBezTo>
                                <a:cubicBezTo>
                                  <a:pt x="1587" y="209"/>
                                  <a:pt x="1585" y="209"/>
                                  <a:pt x="1583" y="211"/>
                                </a:cubicBezTo>
                                <a:cubicBezTo>
                                  <a:pt x="1580" y="213"/>
                                  <a:pt x="1579" y="211"/>
                                  <a:pt x="1579" y="209"/>
                                </a:cubicBezTo>
                                <a:cubicBezTo>
                                  <a:pt x="1580" y="208"/>
                                  <a:pt x="1575" y="210"/>
                                  <a:pt x="1576" y="213"/>
                                </a:cubicBezTo>
                                <a:cubicBezTo>
                                  <a:pt x="1576" y="217"/>
                                  <a:pt x="1571" y="217"/>
                                  <a:pt x="1572" y="218"/>
                                </a:cubicBezTo>
                                <a:cubicBezTo>
                                  <a:pt x="1573" y="220"/>
                                  <a:pt x="1569" y="221"/>
                                  <a:pt x="1569" y="220"/>
                                </a:cubicBezTo>
                                <a:cubicBezTo>
                                  <a:pt x="1569" y="218"/>
                                  <a:pt x="1566" y="219"/>
                                  <a:pt x="1563" y="220"/>
                                </a:cubicBezTo>
                                <a:cubicBezTo>
                                  <a:pt x="1559" y="222"/>
                                  <a:pt x="1557" y="219"/>
                                  <a:pt x="1555" y="221"/>
                                </a:cubicBezTo>
                                <a:cubicBezTo>
                                  <a:pt x="1553" y="223"/>
                                  <a:pt x="1550" y="226"/>
                                  <a:pt x="1547" y="227"/>
                                </a:cubicBezTo>
                                <a:cubicBezTo>
                                  <a:pt x="1545" y="227"/>
                                  <a:pt x="1546" y="230"/>
                                  <a:pt x="1547" y="230"/>
                                </a:cubicBezTo>
                                <a:cubicBezTo>
                                  <a:pt x="1549" y="229"/>
                                  <a:pt x="1552" y="230"/>
                                  <a:pt x="1553" y="228"/>
                                </a:cubicBezTo>
                                <a:cubicBezTo>
                                  <a:pt x="1554" y="227"/>
                                  <a:pt x="1561" y="225"/>
                                  <a:pt x="1566" y="225"/>
                                </a:cubicBezTo>
                                <a:cubicBezTo>
                                  <a:pt x="1571" y="225"/>
                                  <a:pt x="1568" y="227"/>
                                  <a:pt x="1568" y="230"/>
                                </a:cubicBezTo>
                                <a:cubicBezTo>
                                  <a:pt x="1568" y="232"/>
                                  <a:pt x="1572" y="232"/>
                                  <a:pt x="1574" y="229"/>
                                </a:cubicBezTo>
                                <a:cubicBezTo>
                                  <a:pt x="1576" y="227"/>
                                  <a:pt x="1578" y="227"/>
                                  <a:pt x="1576" y="226"/>
                                </a:cubicBezTo>
                                <a:cubicBezTo>
                                  <a:pt x="1574" y="225"/>
                                  <a:pt x="1576" y="223"/>
                                  <a:pt x="1578" y="225"/>
                                </a:cubicBezTo>
                                <a:cubicBezTo>
                                  <a:pt x="1579" y="227"/>
                                  <a:pt x="1583" y="227"/>
                                  <a:pt x="1584" y="225"/>
                                </a:cubicBezTo>
                                <a:cubicBezTo>
                                  <a:pt x="1586" y="222"/>
                                  <a:pt x="1586" y="225"/>
                                  <a:pt x="1588" y="225"/>
                                </a:cubicBezTo>
                                <a:cubicBezTo>
                                  <a:pt x="1590" y="225"/>
                                  <a:pt x="1591" y="220"/>
                                  <a:pt x="1591" y="222"/>
                                </a:cubicBezTo>
                                <a:cubicBezTo>
                                  <a:pt x="1591" y="224"/>
                                  <a:pt x="1594" y="223"/>
                                  <a:pt x="1596" y="221"/>
                                </a:cubicBezTo>
                                <a:cubicBezTo>
                                  <a:pt x="1598" y="219"/>
                                  <a:pt x="1596" y="216"/>
                                  <a:pt x="1597" y="214"/>
                                </a:cubicBezTo>
                                <a:cubicBezTo>
                                  <a:pt x="1599" y="212"/>
                                  <a:pt x="1600" y="208"/>
                                  <a:pt x="1599" y="206"/>
                                </a:cubicBezTo>
                                <a:cubicBezTo>
                                  <a:pt x="1597" y="204"/>
                                  <a:pt x="1601" y="202"/>
                                  <a:pt x="1603" y="200"/>
                                </a:cubicBezTo>
                                <a:cubicBezTo>
                                  <a:pt x="1605" y="198"/>
                                  <a:pt x="1601" y="189"/>
                                  <a:pt x="1601" y="186"/>
                                </a:cubicBezTo>
                                <a:cubicBezTo>
                                  <a:pt x="1601" y="184"/>
                                  <a:pt x="1596" y="188"/>
                                  <a:pt x="1594" y="188"/>
                                </a:cubicBezTo>
                                <a:close/>
                                <a:moveTo>
                                  <a:pt x="1550" y="234"/>
                                </a:moveTo>
                                <a:cubicBezTo>
                                  <a:pt x="1550" y="233"/>
                                  <a:pt x="1547" y="233"/>
                                  <a:pt x="1547" y="231"/>
                                </a:cubicBezTo>
                                <a:cubicBezTo>
                                  <a:pt x="1546" y="230"/>
                                  <a:pt x="1544" y="231"/>
                                  <a:pt x="1542" y="233"/>
                                </a:cubicBezTo>
                                <a:cubicBezTo>
                                  <a:pt x="1540" y="234"/>
                                  <a:pt x="1539" y="235"/>
                                  <a:pt x="1540" y="236"/>
                                </a:cubicBezTo>
                                <a:cubicBezTo>
                                  <a:pt x="1541" y="238"/>
                                  <a:pt x="1542" y="236"/>
                                  <a:pt x="1543" y="235"/>
                                </a:cubicBezTo>
                                <a:cubicBezTo>
                                  <a:pt x="1543" y="233"/>
                                  <a:pt x="1545" y="237"/>
                                  <a:pt x="1543" y="240"/>
                                </a:cubicBezTo>
                                <a:cubicBezTo>
                                  <a:pt x="1542" y="243"/>
                                  <a:pt x="1544" y="247"/>
                                  <a:pt x="1545" y="246"/>
                                </a:cubicBezTo>
                                <a:cubicBezTo>
                                  <a:pt x="1547" y="246"/>
                                  <a:pt x="1549" y="240"/>
                                  <a:pt x="1551" y="237"/>
                                </a:cubicBezTo>
                                <a:cubicBezTo>
                                  <a:pt x="1553" y="235"/>
                                  <a:pt x="1550" y="236"/>
                                  <a:pt x="1550" y="234"/>
                                </a:cubicBezTo>
                                <a:close/>
                                <a:moveTo>
                                  <a:pt x="1622" y="167"/>
                                </a:moveTo>
                                <a:cubicBezTo>
                                  <a:pt x="1621" y="166"/>
                                  <a:pt x="1619" y="168"/>
                                  <a:pt x="1617" y="169"/>
                                </a:cubicBezTo>
                                <a:cubicBezTo>
                                  <a:pt x="1615" y="169"/>
                                  <a:pt x="1608" y="163"/>
                                  <a:pt x="1606" y="160"/>
                                </a:cubicBezTo>
                                <a:cubicBezTo>
                                  <a:pt x="1604" y="158"/>
                                  <a:pt x="1601" y="160"/>
                                  <a:pt x="1603" y="162"/>
                                </a:cubicBezTo>
                                <a:cubicBezTo>
                                  <a:pt x="1604" y="164"/>
                                  <a:pt x="1602" y="164"/>
                                  <a:pt x="1602" y="167"/>
                                </a:cubicBezTo>
                                <a:cubicBezTo>
                                  <a:pt x="1602" y="170"/>
                                  <a:pt x="1600" y="170"/>
                                  <a:pt x="1601" y="172"/>
                                </a:cubicBezTo>
                                <a:cubicBezTo>
                                  <a:pt x="1601" y="174"/>
                                  <a:pt x="1598" y="173"/>
                                  <a:pt x="1596" y="174"/>
                                </a:cubicBezTo>
                                <a:cubicBezTo>
                                  <a:pt x="1595" y="174"/>
                                  <a:pt x="1597" y="176"/>
                                  <a:pt x="1594" y="177"/>
                                </a:cubicBezTo>
                                <a:cubicBezTo>
                                  <a:pt x="1592" y="178"/>
                                  <a:pt x="1592" y="179"/>
                                  <a:pt x="1593" y="180"/>
                                </a:cubicBezTo>
                                <a:cubicBezTo>
                                  <a:pt x="1595" y="180"/>
                                  <a:pt x="1594" y="182"/>
                                  <a:pt x="1593" y="184"/>
                                </a:cubicBezTo>
                                <a:cubicBezTo>
                                  <a:pt x="1593" y="185"/>
                                  <a:pt x="1595" y="184"/>
                                  <a:pt x="1596" y="183"/>
                                </a:cubicBezTo>
                                <a:cubicBezTo>
                                  <a:pt x="1597" y="181"/>
                                  <a:pt x="1599" y="183"/>
                                  <a:pt x="1599" y="182"/>
                                </a:cubicBezTo>
                                <a:cubicBezTo>
                                  <a:pt x="1599" y="181"/>
                                  <a:pt x="1596" y="180"/>
                                  <a:pt x="1596" y="178"/>
                                </a:cubicBezTo>
                                <a:cubicBezTo>
                                  <a:pt x="1596" y="177"/>
                                  <a:pt x="1598" y="179"/>
                                  <a:pt x="1600" y="178"/>
                                </a:cubicBezTo>
                                <a:cubicBezTo>
                                  <a:pt x="1602" y="177"/>
                                  <a:pt x="1606" y="178"/>
                                  <a:pt x="1608" y="180"/>
                                </a:cubicBezTo>
                                <a:cubicBezTo>
                                  <a:pt x="1610" y="182"/>
                                  <a:pt x="1611" y="181"/>
                                  <a:pt x="1611" y="178"/>
                                </a:cubicBezTo>
                                <a:cubicBezTo>
                                  <a:pt x="1612" y="176"/>
                                  <a:pt x="1615" y="175"/>
                                  <a:pt x="1619" y="175"/>
                                </a:cubicBezTo>
                                <a:cubicBezTo>
                                  <a:pt x="1622" y="175"/>
                                  <a:pt x="1623" y="173"/>
                                  <a:pt x="1621" y="172"/>
                                </a:cubicBezTo>
                                <a:cubicBezTo>
                                  <a:pt x="1620" y="172"/>
                                  <a:pt x="1627" y="167"/>
                                  <a:pt x="1627" y="166"/>
                                </a:cubicBezTo>
                                <a:cubicBezTo>
                                  <a:pt x="1627" y="165"/>
                                  <a:pt x="1623" y="169"/>
                                  <a:pt x="1622" y="167"/>
                                </a:cubicBezTo>
                                <a:close/>
                                <a:moveTo>
                                  <a:pt x="1561" y="228"/>
                                </a:moveTo>
                                <a:cubicBezTo>
                                  <a:pt x="1560" y="230"/>
                                  <a:pt x="1558" y="229"/>
                                  <a:pt x="1556" y="229"/>
                                </a:cubicBezTo>
                                <a:cubicBezTo>
                                  <a:pt x="1553" y="230"/>
                                  <a:pt x="1553" y="236"/>
                                  <a:pt x="1555" y="236"/>
                                </a:cubicBezTo>
                                <a:cubicBezTo>
                                  <a:pt x="1556" y="237"/>
                                  <a:pt x="1557" y="237"/>
                                  <a:pt x="1558" y="235"/>
                                </a:cubicBezTo>
                                <a:cubicBezTo>
                                  <a:pt x="1558" y="233"/>
                                  <a:pt x="1561" y="233"/>
                                  <a:pt x="1562" y="233"/>
                                </a:cubicBezTo>
                                <a:cubicBezTo>
                                  <a:pt x="1564" y="234"/>
                                  <a:pt x="1566" y="231"/>
                                  <a:pt x="1566" y="229"/>
                                </a:cubicBezTo>
                                <a:cubicBezTo>
                                  <a:pt x="1566" y="226"/>
                                  <a:pt x="1561" y="226"/>
                                  <a:pt x="1561" y="228"/>
                                </a:cubicBezTo>
                                <a:close/>
                                <a:moveTo>
                                  <a:pt x="1605" y="120"/>
                                </a:moveTo>
                                <a:cubicBezTo>
                                  <a:pt x="1606" y="123"/>
                                  <a:pt x="1604" y="138"/>
                                  <a:pt x="1605" y="140"/>
                                </a:cubicBezTo>
                                <a:cubicBezTo>
                                  <a:pt x="1606" y="143"/>
                                  <a:pt x="1603" y="154"/>
                                  <a:pt x="1604" y="155"/>
                                </a:cubicBezTo>
                                <a:cubicBezTo>
                                  <a:pt x="1606" y="157"/>
                                  <a:pt x="1604" y="152"/>
                                  <a:pt x="1607" y="151"/>
                                </a:cubicBezTo>
                                <a:cubicBezTo>
                                  <a:pt x="1610" y="151"/>
                                  <a:pt x="1610" y="154"/>
                                  <a:pt x="1612" y="155"/>
                                </a:cubicBezTo>
                                <a:cubicBezTo>
                                  <a:pt x="1613" y="156"/>
                                  <a:pt x="1612" y="150"/>
                                  <a:pt x="1611" y="151"/>
                                </a:cubicBezTo>
                                <a:cubicBezTo>
                                  <a:pt x="1609" y="151"/>
                                  <a:pt x="1608" y="147"/>
                                  <a:pt x="1607" y="145"/>
                                </a:cubicBezTo>
                                <a:cubicBezTo>
                                  <a:pt x="1606" y="142"/>
                                  <a:pt x="1609" y="139"/>
                                  <a:pt x="1609" y="136"/>
                                </a:cubicBezTo>
                                <a:cubicBezTo>
                                  <a:pt x="1609" y="133"/>
                                  <a:pt x="1613" y="133"/>
                                  <a:pt x="1615" y="136"/>
                                </a:cubicBezTo>
                                <a:cubicBezTo>
                                  <a:pt x="1617" y="138"/>
                                  <a:pt x="1617" y="136"/>
                                  <a:pt x="1617" y="135"/>
                                </a:cubicBezTo>
                                <a:cubicBezTo>
                                  <a:pt x="1616" y="133"/>
                                  <a:pt x="1613" y="121"/>
                                  <a:pt x="1611" y="116"/>
                                </a:cubicBezTo>
                                <a:cubicBezTo>
                                  <a:pt x="1609" y="112"/>
                                  <a:pt x="1614" y="107"/>
                                  <a:pt x="1610" y="105"/>
                                </a:cubicBezTo>
                                <a:cubicBezTo>
                                  <a:pt x="1607" y="103"/>
                                  <a:pt x="1609" y="98"/>
                                  <a:pt x="1607" y="99"/>
                                </a:cubicBezTo>
                                <a:cubicBezTo>
                                  <a:pt x="1606" y="100"/>
                                  <a:pt x="1607" y="104"/>
                                  <a:pt x="1605" y="104"/>
                                </a:cubicBezTo>
                                <a:cubicBezTo>
                                  <a:pt x="1602" y="105"/>
                                  <a:pt x="1604" y="107"/>
                                  <a:pt x="1604" y="110"/>
                                </a:cubicBezTo>
                                <a:cubicBezTo>
                                  <a:pt x="1603" y="113"/>
                                  <a:pt x="1604" y="118"/>
                                  <a:pt x="1605" y="120"/>
                                </a:cubicBezTo>
                                <a:close/>
                                <a:moveTo>
                                  <a:pt x="1844" y="11"/>
                                </a:moveTo>
                                <a:cubicBezTo>
                                  <a:pt x="1846" y="12"/>
                                  <a:pt x="1849" y="12"/>
                                  <a:pt x="1850" y="12"/>
                                </a:cubicBezTo>
                                <a:cubicBezTo>
                                  <a:pt x="1851" y="12"/>
                                  <a:pt x="1850" y="11"/>
                                  <a:pt x="1849" y="10"/>
                                </a:cubicBezTo>
                                <a:cubicBezTo>
                                  <a:pt x="1847" y="10"/>
                                  <a:pt x="1849" y="9"/>
                                  <a:pt x="1850" y="10"/>
                                </a:cubicBezTo>
                                <a:cubicBezTo>
                                  <a:pt x="1851" y="11"/>
                                  <a:pt x="1852" y="11"/>
                                  <a:pt x="1853" y="10"/>
                                </a:cubicBezTo>
                                <a:cubicBezTo>
                                  <a:pt x="1853" y="9"/>
                                  <a:pt x="1854" y="7"/>
                                  <a:pt x="1855" y="7"/>
                                </a:cubicBezTo>
                                <a:cubicBezTo>
                                  <a:pt x="1857" y="7"/>
                                  <a:pt x="1857" y="6"/>
                                  <a:pt x="1856" y="6"/>
                                </a:cubicBezTo>
                                <a:cubicBezTo>
                                  <a:pt x="1854" y="5"/>
                                  <a:pt x="1850" y="2"/>
                                  <a:pt x="1848" y="1"/>
                                </a:cubicBezTo>
                                <a:cubicBezTo>
                                  <a:pt x="1835" y="1"/>
                                  <a:pt x="1835" y="1"/>
                                  <a:pt x="1835" y="1"/>
                                </a:cubicBezTo>
                                <a:cubicBezTo>
                                  <a:pt x="1834" y="1"/>
                                  <a:pt x="1833" y="2"/>
                                  <a:pt x="1834" y="3"/>
                                </a:cubicBezTo>
                                <a:cubicBezTo>
                                  <a:pt x="1834" y="5"/>
                                  <a:pt x="1831" y="2"/>
                                  <a:pt x="1830" y="2"/>
                                </a:cubicBezTo>
                                <a:cubicBezTo>
                                  <a:pt x="1830" y="2"/>
                                  <a:pt x="1830" y="1"/>
                                  <a:pt x="1830" y="1"/>
                                </a:cubicBezTo>
                                <a:cubicBezTo>
                                  <a:pt x="1251" y="1"/>
                                  <a:pt x="1251" y="1"/>
                                  <a:pt x="1251" y="1"/>
                                </a:cubicBezTo>
                                <a:cubicBezTo>
                                  <a:pt x="1251" y="1"/>
                                  <a:pt x="1250" y="2"/>
                                  <a:pt x="1250" y="3"/>
                                </a:cubicBezTo>
                                <a:cubicBezTo>
                                  <a:pt x="1250" y="5"/>
                                  <a:pt x="1247" y="4"/>
                                  <a:pt x="1246" y="3"/>
                                </a:cubicBezTo>
                                <a:cubicBezTo>
                                  <a:pt x="1244" y="2"/>
                                  <a:pt x="1242" y="3"/>
                                  <a:pt x="1240" y="3"/>
                                </a:cubicBezTo>
                                <a:cubicBezTo>
                                  <a:pt x="1237" y="3"/>
                                  <a:pt x="1237" y="1"/>
                                  <a:pt x="1235" y="2"/>
                                </a:cubicBezTo>
                                <a:cubicBezTo>
                                  <a:pt x="1234" y="2"/>
                                  <a:pt x="1233" y="2"/>
                                  <a:pt x="1233" y="1"/>
                                </a:cubicBezTo>
                                <a:cubicBezTo>
                                  <a:pt x="1208" y="3"/>
                                  <a:pt x="1179" y="18"/>
                                  <a:pt x="1164" y="35"/>
                                </a:cubicBezTo>
                                <a:cubicBezTo>
                                  <a:pt x="1142" y="61"/>
                                  <a:pt x="1142" y="61"/>
                                  <a:pt x="1142" y="61"/>
                                </a:cubicBezTo>
                                <a:cubicBezTo>
                                  <a:pt x="1126" y="80"/>
                                  <a:pt x="1092" y="96"/>
                                  <a:pt x="1066" y="96"/>
                                </a:cubicBezTo>
                                <a:cubicBezTo>
                                  <a:pt x="973" y="96"/>
                                  <a:pt x="973" y="96"/>
                                  <a:pt x="973" y="96"/>
                                </a:cubicBezTo>
                                <a:cubicBezTo>
                                  <a:pt x="973" y="96"/>
                                  <a:pt x="972" y="96"/>
                                  <a:pt x="972" y="96"/>
                                </a:cubicBezTo>
                                <a:cubicBezTo>
                                  <a:pt x="971" y="96"/>
                                  <a:pt x="971" y="96"/>
                                  <a:pt x="971" y="96"/>
                                </a:cubicBezTo>
                                <a:cubicBezTo>
                                  <a:pt x="958" y="96"/>
                                  <a:pt x="958" y="96"/>
                                  <a:pt x="958" y="96"/>
                                </a:cubicBezTo>
                                <a:cubicBezTo>
                                  <a:pt x="958" y="96"/>
                                  <a:pt x="958" y="96"/>
                                  <a:pt x="958" y="96"/>
                                </a:cubicBezTo>
                                <a:cubicBezTo>
                                  <a:pt x="956" y="99"/>
                                  <a:pt x="950" y="98"/>
                                  <a:pt x="950" y="99"/>
                                </a:cubicBezTo>
                                <a:cubicBezTo>
                                  <a:pt x="950" y="100"/>
                                  <a:pt x="949" y="101"/>
                                  <a:pt x="949" y="100"/>
                                </a:cubicBezTo>
                                <a:cubicBezTo>
                                  <a:pt x="948" y="100"/>
                                  <a:pt x="948" y="100"/>
                                  <a:pt x="948" y="100"/>
                                </a:cubicBezTo>
                                <a:cubicBezTo>
                                  <a:pt x="948" y="98"/>
                                  <a:pt x="947" y="98"/>
                                  <a:pt x="945" y="98"/>
                                </a:cubicBezTo>
                                <a:cubicBezTo>
                                  <a:pt x="944" y="98"/>
                                  <a:pt x="945" y="97"/>
                                  <a:pt x="945" y="96"/>
                                </a:cubicBezTo>
                                <a:cubicBezTo>
                                  <a:pt x="943" y="96"/>
                                  <a:pt x="943" y="96"/>
                                  <a:pt x="943" y="96"/>
                                </a:cubicBezTo>
                                <a:cubicBezTo>
                                  <a:pt x="942" y="96"/>
                                  <a:pt x="941" y="96"/>
                                  <a:pt x="941" y="96"/>
                                </a:cubicBezTo>
                                <a:cubicBezTo>
                                  <a:pt x="939" y="96"/>
                                  <a:pt x="937" y="98"/>
                                  <a:pt x="935" y="100"/>
                                </a:cubicBezTo>
                                <a:cubicBezTo>
                                  <a:pt x="933" y="101"/>
                                  <a:pt x="931" y="99"/>
                                  <a:pt x="932" y="98"/>
                                </a:cubicBezTo>
                                <a:cubicBezTo>
                                  <a:pt x="934" y="96"/>
                                  <a:pt x="932" y="96"/>
                                  <a:pt x="931" y="97"/>
                                </a:cubicBezTo>
                                <a:cubicBezTo>
                                  <a:pt x="929" y="97"/>
                                  <a:pt x="928" y="97"/>
                                  <a:pt x="927" y="96"/>
                                </a:cubicBezTo>
                                <a:cubicBezTo>
                                  <a:pt x="921" y="96"/>
                                  <a:pt x="921" y="96"/>
                                  <a:pt x="921" y="96"/>
                                </a:cubicBezTo>
                                <a:cubicBezTo>
                                  <a:pt x="920" y="97"/>
                                  <a:pt x="921" y="98"/>
                                  <a:pt x="922" y="100"/>
                                </a:cubicBezTo>
                                <a:cubicBezTo>
                                  <a:pt x="923" y="102"/>
                                  <a:pt x="920" y="101"/>
                                  <a:pt x="920" y="102"/>
                                </a:cubicBezTo>
                                <a:cubicBezTo>
                                  <a:pt x="920" y="103"/>
                                  <a:pt x="917" y="102"/>
                                  <a:pt x="916" y="102"/>
                                </a:cubicBezTo>
                                <a:cubicBezTo>
                                  <a:pt x="915" y="101"/>
                                  <a:pt x="912" y="102"/>
                                  <a:pt x="912" y="102"/>
                                </a:cubicBezTo>
                                <a:cubicBezTo>
                                  <a:pt x="912" y="103"/>
                                  <a:pt x="912" y="103"/>
                                  <a:pt x="912" y="103"/>
                                </a:cubicBezTo>
                                <a:cubicBezTo>
                                  <a:pt x="912" y="104"/>
                                  <a:pt x="911" y="104"/>
                                  <a:pt x="911" y="104"/>
                                </a:cubicBezTo>
                                <a:cubicBezTo>
                                  <a:pt x="910" y="103"/>
                                  <a:pt x="908" y="104"/>
                                  <a:pt x="906" y="104"/>
                                </a:cubicBezTo>
                                <a:cubicBezTo>
                                  <a:pt x="903" y="105"/>
                                  <a:pt x="903" y="107"/>
                                  <a:pt x="903" y="108"/>
                                </a:cubicBezTo>
                                <a:cubicBezTo>
                                  <a:pt x="904" y="109"/>
                                  <a:pt x="901" y="109"/>
                                  <a:pt x="901" y="108"/>
                                </a:cubicBezTo>
                                <a:cubicBezTo>
                                  <a:pt x="901" y="107"/>
                                  <a:pt x="898" y="107"/>
                                  <a:pt x="899" y="109"/>
                                </a:cubicBezTo>
                                <a:cubicBezTo>
                                  <a:pt x="899" y="111"/>
                                  <a:pt x="896" y="111"/>
                                  <a:pt x="896" y="113"/>
                                </a:cubicBezTo>
                                <a:cubicBezTo>
                                  <a:pt x="896" y="115"/>
                                  <a:pt x="894" y="117"/>
                                  <a:pt x="892" y="118"/>
                                </a:cubicBezTo>
                                <a:cubicBezTo>
                                  <a:pt x="892" y="118"/>
                                  <a:pt x="892" y="118"/>
                                  <a:pt x="891" y="119"/>
                                </a:cubicBezTo>
                                <a:cubicBezTo>
                                  <a:pt x="890" y="119"/>
                                  <a:pt x="889" y="120"/>
                                  <a:pt x="888" y="120"/>
                                </a:cubicBezTo>
                                <a:cubicBezTo>
                                  <a:pt x="887" y="120"/>
                                  <a:pt x="887" y="120"/>
                                  <a:pt x="887" y="120"/>
                                </a:cubicBezTo>
                                <a:cubicBezTo>
                                  <a:pt x="885" y="120"/>
                                  <a:pt x="883" y="121"/>
                                  <a:pt x="884" y="125"/>
                                </a:cubicBezTo>
                                <a:cubicBezTo>
                                  <a:pt x="884" y="128"/>
                                  <a:pt x="881" y="128"/>
                                  <a:pt x="878" y="128"/>
                                </a:cubicBezTo>
                                <a:cubicBezTo>
                                  <a:pt x="875" y="128"/>
                                  <a:pt x="876" y="131"/>
                                  <a:pt x="875" y="132"/>
                                </a:cubicBezTo>
                                <a:cubicBezTo>
                                  <a:pt x="874" y="133"/>
                                  <a:pt x="869" y="131"/>
                                  <a:pt x="868" y="130"/>
                                </a:cubicBezTo>
                                <a:cubicBezTo>
                                  <a:pt x="868" y="128"/>
                                  <a:pt x="864" y="130"/>
                                  <a:pt x="865" y="132"/>
                                </a:cubicBezTo>
                                <a:cubicBezTo>
                                  <a:pt x="867" y="134"/>
                                  <a:pt x="867" y="136"/>
                                  <a:pt x="866" y="137"/>
                                </a:cubicBezTo>
                                <a:cubicBezTo>
                                  <a:pt x="865" y="138"/>
                                  <a:pt x="863" y="136"/>
                                  <a:pt x="862" y="137"/>
                                </a:cubicBezTo>
                                <a:cubicBezTo>
                                  <a:pt x="860" y="138"/>
                                  <a:pt x="860" y="136"/>
                                  <a:pt x="858" y="135"/>
                                </a:cubicBezTo>
                                <a:cubicBezTo>
                                  <a:pt x="857" y="135"/>
                                  <a:pt x="856" y="136"/>
                                  <a:pt x="853" y="136"/>
                                </a:cubicBezTo>
                                <a:cubicBezTo>
                                  <a:pt x="851" y="136"/>
                                  <a:pt x="849" y="137"/>
                                  <a:pt x="850" y="138"/>
                                </a:cubicBezTo>
                                <a:cubicBezTo>
                                  <a:pt x="851" y="139"/>
                                  <a:pt x="850" y="141"/>
                                  <a:pt x="851" y="142"/>
                                </a:cubicBezTo>
                                <a:cubicBezTo>
                                  <a:pt x="852" y="143"/>
                                  <a:pt x="855" y="142"/>
                                  <a:pt x="858" y="144"/>
                                </a:cubicBezTo>
                                <a:cubicBezTo>
                                  <a:pt x="860" y="145"/>
                                  <a:pt x="861" y="144"/>
                                  <a:pt x="862" y="145"/>
                                </a:cubicBezTo>
                                <a:cubicBezTo>
                                  <a:pt x="863" y="146"/>
                                  <a:pt x="864" y="145"/>
                                  <a:pt x="864" y="147"/>
                                </a:cubicBezTo>
                                <a:cubicBezTo>
                                  <a:pt x="864" y="149"/>
                                  <a:pt x="865" y="151"/>
                                  <a:pt x="868" y="152"/>
                                </a:cubicBezTo>
                                <a:cubicBezTo>
                                  <a:pt x="870" y="152"/>
                                  <a:pt x="868" y="154"/>
                                  <a:pt x="869" y="156"/>
                                </a:cubicBezTo>
                                <a:cubicBezTo>
                                  <a:pt x="870" y="157"/>
                                  <a:pt x="868" y="160"/>
                                  <a:pt x="868" y="162"/>
                                </a:cubicBezTo>
                                <a:cubicBezTo>
                                  <a:pt x="869" y="164"/>
                                  <a:pt x="867" y="171"/>
                                  <a:pt x="866" y="171"/>
                                </a:cubicBezTo>
                                <a:cubicBezTo>
                                  <a:pt x="866" y="171"/>
                                  <a:pt x="866" y="171"/>
                                  <a:pt x="866" y="171"/>
                                </a:cubicBezTo>
                                <a:cubicBezTo>
                                  <a:pt x="864" y="172"/>
                                  <a:pt x="860" y="170"/>
                                  <a:pt x="857" y="170"/>
                                </a:cubicBezTo>
                                <a:cubicBezTo>
                                  <a:pt x="854" y="171"/>
                                  <a:pt x="844" y="170"/>
                                  <a:pt x="840" y="170"/>
                                </a:cubicBezTo>
                                <a:cubicBezTo>
                                  <a:pt x="836" y="171"/>
                                  <a:pt x="836" y="169"/>
                                  <a:pt x="833" y="169"/>
                                </a:cubicBezTo>
                                <a:cubicBezTo>
                                  <a:pt x="831" y="169"/>
                                  <a:pt x="832" y="171"/>
                                  <a:pt x="829" y="171"/>
                                </a:cubicBezTo>
                                <a:cubicBezTo>
                                  <a:pt x="826" y="171"/>
                                  <a:pt x="826" y="173"/>
                                  <a:pt x="828" y="175"/>
                                </a:cubicBezTo>
                                <a:cubicBezTo>
                                  <a:pt x="829" y="176"/>
                                  <a:pt x="829" y="178"/>
                                  <a:pt x="829" y="180"/>
                                </a:cubicBezTo>
                                <a:cubicBezTo>
                                  <a:pt x="829" y="182"/>
                                  <a:pt x="829" y="183"/>
                                  <a:pt x="829" y="184"/>
                                </a:cubicBezTo>
                                <a:cubicBezTo>
                                  <a:pt x="830" y="185"/>
                                  <a:pt x="828" y="194"/>
                                  <a:pt x="826" y="196"/>
                                </a:cubicBezTo>
                                <a:cubicBezTo>
                                  <a:pt x="824" y="198"/>
                                  <a:pt x="826" y="199"/>
                                  <a:pt x="828" y="201"/>
                                </a:cubicBezTo>
                                <a:cubicBezTo>
                                  <a:pt x="830" y="202"/>
                                  <a:pt x="829" y="208"/>
                                  <a:pt x="829" y="209"/>
                                </a:cubicBezTo>
                                <a:cubicBezTo>
                                  <a:pt x="829" y="211"/>
                                  <a:pt x="830" y="210"/>
                                  <a:pt x="833" y="210"/>
                                </a:cubicBezTo>
                                <a:cubicBezTo>
                                  <a:pt x="834" y="210"/>
                                  <a:pt x="835" y="210"/>
                                  <a:pt x="837" y="210"/>
                                </a:cubicBezTo>
                                <a:cubicBezTo>
                                  <a:pt x="838" y="209"/>
                                  <a:pt x="839" y="209"/>
                                  <a:pt x="839" y="210"/>
                                </a:cubicBezTo>
                                <a:cubicBezTo>
                                  <a:pt x="842" y="211"/>
                                  <a:pt x="843" y="216"/>
                                  <a:pt x="846" y="216"/>
                                </a:cubicBezTo>
                                <a:cubicBezTo>
                                  <a:pt x="847" y="216"/>
                                  <a:pt x="846" y="215"/>
                                  <a:pt x="847" y="214"/>
                                </a:cubicBezTo>
                                <a:cubicBezTo>
                                  <a:pt x="848" y="213"/>
                                  <a:pt x="849" y="214"/>
                                  <a:pt x="850" y="214"/>
                                </a:cubicBezTo>
                                <a:cubicBezTo>
                                  <a:pt x="851" y="214"/>
                                  <a:pt x="852" y="212"/>
                                  <a:pt x="855" y="212"/>
                                </a:cubicBezTo>
                                <a:cubicBezTo>
                                  <a:pt x="858" y="212"/>
                                  <a:pt x="859" y="212"/>
                                  <a:pt x="861" y="212"/>
                                </a:cubicBezTo>
                                <a:cubicBezTo>
                                  <a:pt x="863" y="212"/>
                                  <a:pt x="865" y="211"/>
                                  <a:pt x="865" y="210"/>
                                </a:cubicBezTo>
                                <a:cubicBezTo>
                                  <a:pt x="865" y="209"/>
                                  <a:pt x="867" y="208"/>
                                  <a:pt x="869" y="207"/>
                                </a:cubicBezTo>
                                <a:cubicBezTo>
                                  <a:pt x="871" y="207"/>
                                  <a:pt x="871" y="205"/>
                                  <a:pt x="871" y="204"/>
                                </a:cubicBezTo>
                                <a:cubicBezTo>
                                  <a:pt x="871" y="202"/>
                                  <a:pt x="875" y="200"/>
                                  <a:pt x="875" y="200"/>
                                </a:cubicBezTo>
                                <a:cubicBezTo>
                                  <a:pt x="875" y="199"/>
                                  <a:pt x="873" y="195"/>
                                  <a:pt x="875" y="192"/>
                                </a:cubicBezTo>
                                <a:cubicBezTo>
                                  <a:pt x="877" y="189"/>
                                  <a:pt x="879" y="189"/>
                                  <a:pt x="879" y="187"/>
                                </a:cubicBezTo>
                                <a:cubicBezTo>
                                  <a:pt x="879" y="185"/>
                                  <a:pt x="881" y="185"/>
                                  <a:pt x="884" y="184"/>
                                </a:cubicBezTo>
                                <a:cubicBezTo>
                                  <a:pt x="886" y="184"/>
                                  <a:pt x="887" y="182"/>
                                  <a:pt x="889" y="181"/>
                                </a:cubicBezTo>
                                <a:cubicBezTo>
                                  <a:pt x="891" y="181"/>
                                  <a:pt x="892" y="179"/>
                                  <a:pt x="892" y="177"/>
                                </a:cubicBezTo>
                                <a:cubicBezTo>
                                  <a:pt x="892" y="177"/>
                                  <a:pt x="891" y="176"/>
                                  <a:pt x="891" y="176"/>
                                </a:cubicBezTo>
                                <a:cubicBezTo>
                                  <a:pt x="890" y="173"/>
                                  <a:pt x="893" y="171"/>
                                  <a:pt x="896" y="171"/>
                                </a:cubicBezTo>
                                <a:cubicBezTo>
                                  <a:pt x="898" y="170"/>
                                  <a:pt x="904" y="172"/>
                                  <a:pt x="905" y="173"/>
                                </a:cubicBezTo>
                                <a:cubicBezTo>
                                  <a:pt x="907" y="174"/>
                                  <a:pt x="909" y="173"/>
                                  <a:pt x="911" y="171"/>
                                </a:cubicBezTo>
                                <a:cubicBezTo>
                                  <a:pt x="912" y="169"/>
                                  <a:pt x="913" y="169"/>
                                  <a:pt x="914" y="169"/>
                                </a:cubicBezTo>
                                <a:cubicBezTo>
                                  <a:pt x="915" y="168"/>
                                  <a:pt x="916" y="168"/>
                                  <a:pt x="917" y="168"/>
                                </a:cubicBezTo>
                                <a:cubicBezTo>
                                  <a:pt x="918" y="167"/>
                                  <a:pt x="918" y="166"/>
                                  <a:pt x="920" y="165"/>
                                </a:cubicBezTo>
                                <a:cubicBezTo>
                                  <a:pt x="923" y="164"/>
                                  <a:pt x="927" y="166"/>
                                  <a:pt x="928" y="168"/>
                                </a:cubicBezTo>
                                <a:cubicBezTo>
                                  <a:pt x="929" y="169"/>
                                  <a:pt x="929" y="170"/>
                                  <a:pt x="929" y="171"/>
                                </a:cubicBezTo>
                                <a:cubicBezTo>
                                  <a:pt x="929" y="172"/>
                                  <a:pt x="930" y="175"/>
                                  <a:pt x="934" y="177"/>
                                </a:cubicBezTo>
                                <a:cubicBezTo>
                                  <a:pt x="938" y="180"/>
                                  <a:pt x="939" y="182"/>
                                  <a:pt x="941" y="183"/>
                                </a:cubicBezTo>
                                <a:cubicBezTo>
                                  <a:pt x="943" y="184"/>
                                  <a:pt x="945" y="184"/>
                                  <a:pt x="946" y="185"/>
                                </a:cubicBezTo>
                                <a:cubicBezTo>
                                  <a:pt x="947" y="187"/>
                                  <a:pt x="949" y="188"/>
                                  <a:pt x="951" y="188"/>
                                </a:cubicBezTo>
                                <a:cubicBezTo>
                                  <a:pt x="952" y="189"/>
                                  <a:pt x="953" y="191"/>
                                  <a:pt x="954" y="191"/>
                                </a:cubicBezTo>
                                <a:cubicBezTo>
                                  <a:pt x="956" y="192"/>
                                  <a:pt x="955" y="193"/>
                                  <a:pt x="956" y="195"/>
                                </a:cubicBezTo>
                                <a:cubicBezTo>
                                  <a:pt x="957" y="196"/>
                                  <a:pt x="957" y="199"/>
                                  <a:pt x="956" y="200"/>
                                </a:cubicBezTo>
                                <a:cubicBezTo>
                                  <a:pt x="955" y="202"/>
                                  <a:pt x="956" y="204"/>
                                  <a:pt x="956" y="204"/>
                                </a:cubicBezTo>
                                <a:cubicBezTo>
                                  <a:pt x="957" y="204"/>
                                  <a:pt x="959" y="201"/>
                                  <a:pt x="959" y="200"/>
                                </a:cubicBezTo>
                                <a:cubicBezTo>
                                  <a:pt x="959" y="198"/>
                                  <a:pt x="961" y="199"/>
                                  <a:pt x="962" y="197"/>
                                </a:cubicBezTo>
                                <a:cubicBezTo>
                                  <a:pt x="963" y="195"/>
                                  <a:pt x="960" y="195"/>
                                  <a:pt x="960" y="193"/>
                                </a:cubicBezTo>
                                <a:cubicBezTo>
                                  <a:pt x="959" y="191"/>
                                  <a:pt x="962" y="189"/>
                                  <a:pt x="965" y="191"/>
                                </a:cubicBezTo>
                                <a:cubicBezTo>
                                  <a:pt x="967" y="192"/>
                                  <a:pt x="968" y="193"/>
                                  <a:pt x="968" y="191"/>
                                </a:cubicBezTo>
                                <a:cubicBezTo>
                                  <a:pt x="969" y="188"/>
                                  <a:pt x="960" y="185"/>
                                  <a:pt x="958" y="184"/>
                                </a:cubicBezTo>
                                <a:cubicBezTo>
                                  <a:pt x="956" y="182"/>
                                  <a:pt x="958" y="180"/>
                                  <a:pt x="954" y="181"/>
                                </a:cubicBezTo>
                                <a:cubicBezTo>
                                  <a:pt x="951" y="181"/>
                                  <a:pt x="948" y="177"/>
                                  <a:pt x="946" y="172"/>
                                </a:cubicBezTo>
                                <a:cubicBezTo>
                                  <a:pt x="945" y="168"/>
                                  <a:pt x="940" y="167"/>
                                  <a:pt x="939" y="165"/>
                                </a:cubicBezTo>
                                <a:cubicBezTo>
                                  <a:pt x="938" y="162"/>
                                  <a:pt x="940" y="162"/>
                                  <a:pt x="939" y="160"/>
                                </a:cubicBezTo>
                                <a:cubicBezTo>
                                  <a:pt x="939" y="158"/>
                                  <a:pt x="940" y="157"/>
                                  <a:pt x="942" y="157"/>
                                </a:cubicBezTo>
                                <a:cubicBezTo>
                                  <a:pt x="943" y="156"/>
                                  <a:pt x="944" y="156"/>
                                  <a:pt x="945" y="156"/>
                                </a:cubicBezTo>
                                <a:cubicBezTo>
                                  <a:pt x="945" y="156"/>
                                  <a:pt x="946" y="157"/>
                                  <a:pt x="946" y="158"/>
                                </a:cubicBezTo>
                                <a:cubicBezTo>
                                  <a:pt x="946" y="159"/>
                                  <a:pt x="946" y="160"/>
                                  <a:pt x="947" y="160"/>
                                </a:cubicBezTo>
                                <a:cubicBezTo>
                                  <a:pt x="948" y="160"/>
                                  <a:pt x="951" y="160"/>
                                  <a:pt x="951" y="162"/>
                                </a:cubicBezTo>
                                <a:cubicBezTo>
                                  <a:pt x="951" y="164"/>
                                  <a:pt x="954" y="168"/>
                                  <a:pt x="955" y="169"/>
                                </a:cubicBezTo>
                                <a:cubicBezTo>
                                  <a:pt x="956" y="170"/>
                                  <a:pt x="959" y="170"/>
                                  <a:pt x="959" y="171"/>
                                </a:cubicBezTo>
                                <a:cubicBezTo>
                                  <a:pt x="959" y="172"/>
                                  <a:pt x="961" y="173"/>
                                  <a:pt x="964" y="174"/>
                                </a:cubicBezTo>
                                <a:cubicBezTo>
                                  <a:pt x="964" y="174"/>
                                  <a:pt x="965" y="174"/>
                                  <a:pt x="966" y="174"/>
                                </a:cubicBezTo>
                                <a:cubicBezTo>
                                  <a:pt x="967" y="175"/>
                                  <a:pt x="968" y="176"/>
                                  <a:pt x="969" y="176"/>
                                </a:cubicBezTo>
                                <a:cubicBezTo>
                                  <a:pt x="970" y="178"/>
                                  <a:pt x="971" y="179"/>
                                  <a:pt x="972" y="179"/>
                                </a:cubicBezTo>
                                <a:cubicBezTo>
                                  <a:pt x="972" y="179"/>
                                  <a:pt x="972" y="179"/>
                                  <a:pt x="972" y="179"/>
                                </a:cubicBezTo>
                                <a:cubicBezTo>
                                  <a:pt x="975" y="180"/>
                                  <a:pt x="975" y="181"/>
                                  <a:pt x="974" y="182"/>
                                </a:cubicBezTo>
                                <a:cubicBezTo>
                                  <a:pt x="972" y="184"/>
                                  <a:pt x="972" y="189"/>
                                  <a:pt x="974" y="190"/>
                                </a:cubicBezTo>
                                <a:cubicBezTo>
                                  <a:pt x="975" y="191"/>
                                  <a:pt x="976" y="194"/>
                                  <a:pt x="977" y="195"/>
                                </a:cubicBezTo>
                                <a:cubicBezTo>
                                  <a:pt x="977" y="195"/>
                                  <a:pt x="977" y="195"/>
                                  <a:pt x="977" y="195"/>
                                </a:cubicBezTo>
                                <a:cubicBezTo>
                                  <a:pt x="979" y="195"/>
                                  <a:pt x="980" y="197"/>
                                  <a:pt x="980" y="199"/>
                                </a:cubicBezTo>
                                <a:cubicBezTo>
                                  <a:pt x="980" y="201"/>
                                  <a:pt x="983" y="202"/>
                                  <a:pt x="984" y="200"/>
                                </a:cubicBezTo>
                                <a:cubicBezTo>
                                  <a:pt x="985" y="199"/>
                                  <a:pt x="989" y="201"/>
                                  <a:pt x="989" y="202"/>
                                </a:cubicBezTo>
                                <a:cubicBezTo>
                                  <a:pt x="989" y="203"/>
                                  <a:pt x="985" y="201"/>
                                  <a:pt x="983" y="202"/>
                                </a:cubicBezTo>
                                <a:cubicBezTo>
                                  <a:pt x="981" y="204"/>
                                  <a:pt x="985" y="205"/>
                                  <a:pt x="984" y="207"/>
                                </a:cubicBezTo>
                                <a:cubicBezTo>
                                  <a:pt x="984" y="208"/>
                                  <a:pt x="985" y="211"/>
                                  <a:pt x="987" y="210"/>
                                </a:cubicBezTo>
                                <a:cubicBezTo>
                                  <a:pt x="989" y="210"/>
                                  <a:pt x="990" y="213"/>
                                  <a:pt x="992" y="213"/>
                                </a:cubicBezTo>
                                <a:cubicBezTo>
                                  <a:pt x="993" y="212"/>
                                  <a:pt x="990" y="208"/>
                                  <a:pt x="991" y="208"/>
                                </a:cubicBezTo>
                                <a:cubicBezTo>
                                  <a:pt x="991" y="207"/>
                                  <a:pt x="993" y="209"/>
                                  <a:pt x="994" y="207"/>
                                </a:cubicBezTo>
                                <a:cubicBezTo>
                                  <a:pt x="995" y="206"/>
                                  <a:pt x="993" y="205"/>
                                  <a:pt x="992" y="205"/>
                                </a:cubicBezTo>
                                <a:cubicBezTo>
                                  <a:pt x="990" y="205"/>
                                  <a:pt x="992" y="203"/>
                                  <a:pt x="994" y="204"/>
                                </a:cubicBezTo>
                                <a:cubicBezTo>
                                  <a:pt x="996" y="205"/>
                                  <a:pt x="997" y="204"/>
                                  <a:pt x="997" y="204"/>
                                </a:cubicBezTo>
                                <a:cubicBezTo>
                                  <a:pt x="998" y="204"/>
                                  <a:pt x="999" y="200"/>
                                  <a:pt x="996" y="200"/>
                                </a:cubicBezTo>
                                <a:cubicBezTo>
                                  <a:pt x="993" y="199"/>
                                  <a:pt x="993" y="202"/>
                                  <a:pt x="991" y="200"/>
                                </a:cubicBezTo>
                                <a:cubicBezTo>
                                  <a:pt x="990" y="198"/>
                                  <a:pt x="993" y="199"/>
                                  <a:pt x="993" y="197"/>
                                </a:cubicBezTo>
                                <a:cubicBezTo>
                                  <a:pt x="993" y="195"/>
                                  <a:pt x="990" y="193"/>
                                  <a:pt x="989" y="191"/>
                                </a:cubicBezTo>
                                <a:cubicBezTo>
                                  <a:pt x="988" y="189"/>
                                  <a:pt x="991" y="188"/>
                                  <a:pt x="992" y="190"/>
                                </a:cubicBezTo>
                                <a:cubicBezTo>
                                  <a:pt x="992" y="191"/>
                                  <a:pt x="994" y="191"/>
                                  <a:pt x="996" y="190"/>
                                </a:cubicBezTo>
                                <a:cubicBezTo>
                                  <a:pt x="997" y="190"/>
                                  <a:pt x="994" y="187"/>
                                  <a:pt x="997" y="186"/>
                                </a:cubicBezTo>
                                <a:cubicBezTo>
                                  <a:pt x="999" y="186"/>
                                  <a:pt x="999" y="187"/>
                                  <a:pt x="1000" y="187"/>
                                </a:cubicBezTo>
                                <a:cubicBezTo>
                                  <a:pt x="1001" y="188"/>
                                  <a:pt x="1001" y="186"/>
                                  <a:pt x="1004" y="186"/>
                                </a:cubicBezTo>
                                <a:cubicBezTo>
                                  <a:pt x="1005" y="186"/>
                                  <a:pt x="1006" y="186"/>
                                  <a:pt x="1007" y="187"/>
                                </a:cubicBezTo>
                                <a:cubicBezTo>
                                  <a:pt x="1008" y="188"/>
                                  <a:pt x="1009" y="189"/>
                                  <a:pt x="1010" y="189"/>
                                </a:cubicBezTo>
                                <a:cubicBezTo>
                                  <a:pt x="1012" y="189"/>
                                  <a:pt x="1013" y="186"/>
                                  <a:pt x="1015" y="186"/>
                                </a:cubicBezTo>
                                <a:cubicBezTo>
                                  <a:pt x="1017" y="185"/>
                                  <a:pt x="1021" y="186"/>
                                  <a:pt x="1022" y="185"/>
                                </a:cubicBezTo>
                                <a:cubicBezTo>
                                  <a:pt x="1023" y="184"/>
                                  <a:pt x="1019" y="183"/>
                                  <a:pt x="1018" y="182"/>
                                </a:cubicBezTo>
                                <a:cubicBezTo>
                                  <a:pt x="1017" y="181"/>
                                  <a:pt x="1017" y="180"/>
                                  <a:pt x="1017" y="179"/>
                                </a:cubicBezTo>
                                <a:cubicBezTo>
                                  <a:pt x="1017" y="179"/>
                                  <a:pt x="1017" y="178"/>
                                  <a:pt x="1016" y="178"/>
                                </a:cubicBezTo>
                                <a:cubicBezTo>
                                  <a:pt x="1015" y="178"/>
                                  <a:pt x="1014" y="174"/>
                                  <a:pt x="1015" y="174"/>
                                </a:cubicBezTo>
                                <a:cubicBezTo>
                                  <a:pt x="1016" y="174"/>
                                  <a:pt x="1018" y="170"/>
                                  <a:pt x="1019" y="170"/>
                                </a:cubicBezTo>
                                <a:cubicBezTo>
                                  <a:pt x="1020" y="169"/>
                                  <a:pt x="1020" y="169"/>
                                  <a:pt x="1020" y="169"/>
                                </a:cubicBezTo>
                                <a:cubicBezTo>
                                  <a:pt x="1020" y="168"/>
                                  <a:pt x="1020" y="167"/>
                                  <a:pt x="1020" y="166"/>
                                </a:cubicBezTo>
                                <a:cubicBezTo>
                                  <a:pt x="1020" y="164"/>
                                  <a:pt x="1021" y="162"/>
                                  <a:pt x="1023" y="162"/>
                                </a:cubicBezTo>
                                <a:cubicBezTo>
                                  <a:pt x="1024" y="161"/>
                                  <a:pt x="1026" y="161"/>
                                  <a:pt x="1026" y="159"/>
                                </a:cubicBezTo>
                                <a:cubicBezTo>
                                  <a:pt x="1026" y="159"/>
                                  <a:pt x="1026" y="159"/>
                                  <a:pt x="1026" y="159"/>
                                </a:cubicBezTo>
                                <a:cubicBezTo>
                                  <a:pt x="1025" y="156"/>
                                  <a:pt x="1026" y="156"/>
                                  <a:pt x="1028" y="155"/>
                                </a:cubicBezTo>
                                <a:cubicBezTo>
                                  <a:pt x="1030" y="153"/>
                                  <a:pt x="1030" y="150"/>
                                  <a:pt x="1032" y="149"/>
                                </a:cubicBezTo>
                                <a:cubicBezTo>
                                  <a:pt x="1034" y="149"/>
                                  <a:pt x="1035" y="148"/>
                                  <a:pt x="1038" y="149"/>
                                </a:cubicBezTo>
                                <a:cubicBezTo>
                                  <a:pt x="1041" y="149"/>
                                  <a:pt x="1037" y="151"/>
                                  <a:pt x="1039" y="152"/>
                                </a:cubicBezTo>
                                <a:cubicBezTo>
                                  <a:pt x="1041" y="153"/>
                                  <a:pt x="1047" y="152"/>
                                  <a:pt x="1047" y="153"/>
                                </a:cubicBezTo>
                                <a:cubicBezTo>
                                  <a:pt x="1047" y="155"/>
                                  <a:pt x="1040" y="156"/>
                                  <a:pt x="1040" y="157"/>
                                </a:cubicBezTo>
                                <a:cubicBezTo>
                                  <a:pt x="1040" y="158"/>
                                  <a:pt x="1044" y="159"/>
                                  <a:pt x="1045" y="159"/>
                                </a:cubicBezTo>
                                <a:cubicBezTo>
                                  <a:pt x="1047" y="160"/>
                                  <a:pt x="1045" y="163"/>
                                  <a:pt x="1046" y="163"/>
                                </a:cubicBezTo>
                                <a:cubicBezTo>
                                  <a:pt x="1046" y="164"/>
                                  <a:pt x="1048" y="164"/>
                                  <a:pt x="1050" y="162"/>
                                </a:cubicBezTo>
                                <a:cubicBezTo>
                                  <a:pt x="1051" y="161"/>
                                  <a:pt x="1053" y="162"/>
                                  <a:pt x="1055" y="160"/>
                                </a:cubicBezTo>
                                <a:cubicBezTo>
                                  <a:pt x="1057" y="159"/>
                                  <a:pt x="1061" y="160"/>
                                  <a:pt x="1062" y="159"/>
                                </a:cubicBezTo>
                                <a:cubicBezTo>
                                  <a:pt x="1062" y="158"/>
                                  <a:pt x="1060" y="158"/>
                                  <a:pt x="1056" y="158"/>
                                </a:cubicBezTo>
                                <a:cubicBezTo>
                                  <a:pt x="1053" y="158"/>
                                  <a:pt x="1052" y="154"/>
                                  <a:pt x="1052" y="154"/>
                                </a:cubicBezTo>
                                <a:cubicBezTo>
                                  <a:pt x="1052" y="153"/>
                                  <a:pt x="1056" y="150"/>
                                  <a:pt x="1059" y="150"/>
                                </a:cubicBezTo>
                                <a:cubicBezTo>
                                  <a:pt x="1061" y="149"/>
                                  <a:pt x="1063" y="149"/>
                                  <a:pt x="1065" y="148"/>
                                </a:cubicBezTo>
                                <a:cubicBezTo>
                                  <a:pt x="1066" y="147"/>
                                  <a:pt x="1068" y="147"/>
                                  <a:pt x="1070" y="146"/>
                                </a:cubicBezTo>
                                <a:cubicBezTo>
                                  <a:pt x="1072" y="146"/>
                                  <a:pt x="1075" y="146"/>
                                  <a:pt x="1075" y="146"/>
                                </a:cubicBezTo>
                                <a:cubicBezTo>
                                  <a:pt x="1075" y="147"/>
                                  <a:pt x="1069" y="150"/>
                                  <a:pt x="1068" y="150"/>
                                </a:cubicBezTo>
                                <a:cubicBezTo>
                                  <a:pt x="1067" y="150"/>
                                  <a:pt x="1070" y="152"/>
                                  <a:pt x="1070" y="153"/>
                                </a:cubicBezTo>
                                <a:cubicBezTo>
                                  <a:pt x="1070" y="154"/>
                                  <a:pt x="1067" y="154"/>
                                  <a:pt x="1067" y="156"/>
                                </a:cubicBezTo>
                                <a:cubicBezTo>
                                  <a:pt x="1068" y="158"/>
                                  <a:pt x="1066" y="158"/>
                                  <a:pt x="1065" y="158"/>
                                </a:cubicBezTo>
                                <a:cubicBezTo>
                                  <a:pt x="1063" y="158"/>
                                  <a:pt x="1062" y="159"/>
                                  <a:pt x="1063" y="159"/>
                                </a:cubicBezTo>
                                <a:cubicBezTo>
                                  <a:pt x="1064" y="159"/>
                                  <a:pt x="1064" y="162"/>
                                  <a:pt x="1067" y="163"/>
                                </a:cubicBezTo>
                                <a:cubicBezTo>
                                  <a:pt x="1070" y="163"/>
                                  <a:pt x="1074" y="167"/>
                                  <a:pt x="1077" y="170"/>
                                </a:cubicBezTo>
                                <a:cubicBezTo>
                                  <a:pt x="1077" y="170"/>
                                  <a:pt x="1078" y="170"/>
                                  <a:pt x="1078" y="171"/>
                                </a:cubicBezTo>
                                <a:cubicBezTo>
                                  <a:pt x="1081" y="172"/>
                                  <a:pt x="1086" y="172"/>
                                  <a:pt x="1086" y="175"/>
                                </a:cubicBezTo>
                                <a:cubicBezTo>
                                  <a:pt x="1087" y="179"/>
                                  <a:pt x="1089" y="177"/>
                                  <a:pt x="1088" y="180"/>
                                </a:cubicBezTo>
                                <a:cubicBezTo>
                                  <a:pt x="1088" y="181"/>
                                  <a:pt x="1088" y="182"/>
                                  <a:pt x="1087" y="182"/>
                                </a:cubicBezTo>
                                <a:cubicBezTo>
                                  <a:pt x="1084" y="184"/>
                                  <a:pt x="1079" y="186"/>
                                  <a:pt x="1077" y="185"/>
                                </a:cubicBezTo>
                                <a:cubicBezTo>
                                  <a:pt x="1075" y="185"/>
                                  <a:pt x="1071" y="186"/>
                                  <a:pt x="1068" y="186"/>
                                </a:cubicBezTo>
                                <a:cubicBezTo>
                                  <a:pt x="1065" y="186"/>
                                  <a:pt x="1065" y="183"/>
                                  <a:pt x="1062" y="184"/>
                                </a:cubicBezTo>
                                <a:cubicBezTo>
                                  <a:pt x="1060" y="184"/>
                                  <a:pt x="1060" y="182"/>
                                  <a:pt x="1058" y="182"/>
                                </a:cubicBezTo>
                                <a:cubicBezTo>
                                  <a:pt x="1055" y="182"/>
                                  <a:pt x="1057" y="180"/>
                                  <a:pt x="1050" y="180"/>
                                </a:cubicBezTo>
                                <a:cubicBezTo>
                                  <a:pt x="1043" y="179"/>
                                  <a:pt x="1037" y="182"/>
                                  <a:pt x="1034" y="184"/>
                                </a:cubicBezTo>
                                <a:cubicBezTo>
                                  <a:pt x="1032" y="186"/>
                                  <a:pt x="1024" y="184"/>
                                  <a:pt x="1023" y="185"/>
                                </a:cubicBezTo>
                                <a:cubicBezTo>
                                  <a:pt x="1022" y="185"/>
                                  <a:pt x="1023" y="188"/>
                                  <a:pt x="1020" y="189"/>
                                </a:cubicBezTo>
                                <a:cubicBezTo>
                                  <a:pt x="1018" y="190"/>
                                  <a:pt x="1012" y="189"/>
                                  <a:pt x="1010" y="190"/>
                                </a:cubicBezTo>
                                <a:cubicBezTo>
                                  <a:pt x="1007" y="191"/>
                                  <a:pt x="1007" y="194"/>
                                  <a:pt x="1008" y="194"/>
                                </a:cubicBezTo>
                                <a:cubicBezTo>
                                  <a:pt x="1010" y="194"/>
                                  <a:pt x="1011" y="194"/>
                                  <a:pt x="1011" y="195"/>
                                </a:cubicBezTo>
                                <a:cubicBezTo>
                                  <a:pt x="1010" y="196"/>
                                  <a:pt x="1012" y="198"/>
                                  <a:pt x="1011" y="199"/>
                                </a:cubicBezTo>
                                <a:cubicBezTo>
                                  <a:pt x="1010" y="200"/>
                                  <a:pt x="1010" y="202"/>
                                  <a:pt x="1011" y="203"/>
                                </a:cubicBezTo>
                                <a:cubicBezTo>
                                  <a:pt x="1012" y="203"/>
                                  <a:pt x="1013" y="205"/>
                                  <a:pt x="1011" y="205"/>
                                </a:cubicBezTo>
                                <a:cubicBezTo>
                                  <a:pt x="1010" y="206"/>
                                  <a:pt x="1014" y="207"/>
                                  <a:pt x="1014" y="208"/>
                                </a:cubicBezTo>
                                <a:cubicBezTo>
                                  <a:pt x="1014" y="209"/>
                                  <a:pt x="1017" y="209"/>
                                  <a:pt x="1017" y="210"/>
                                </a:cubicBezTo>
                                <a:cubicBezTo>
                                  <a:pt x="1017" y="211"/>
                                  <a:pt x="1018" y="211"/>
                                  <a:pt x="1020" y="211"/>
                                </a:cubicBezTo>
                                <a:cubicBezTo>
                                  <a:pt x="1021" y="210"/>
                                  <a:pt x="1022" y="213"/>
                                  <a:pt x="1023" y="214"/>
                                </a:cubicBezTo>
                                <a:cubicBezTo>
                                  <a:pt x="1024" y="216"/>
                                  <a:pt x="1030" y="215"/>
                                  <a:pt x="1030" y="213"/>
                                </a:cubicBezTo>
                                <a:cubicBezTo>
                                  <a:pt x="1030" y="211"/>
                                  <a:pt x="1031" y="211"/>
                                  <a:pt x="1034" y="211"/>
                                </a:cubicBezTo>
                                <a:cubicBezTo>
                                  <a:pt x="1036" y="211"/>
                                  <a:pt x="1040" y="215"/>
                                  <a:pt x="1041" y="215"/>
                                </a:cubicBezTo>
                                <a:cubicBezTo>
                                  <a:pt x="1042" y="216"/>
                                  <a:pt x="1045" y="214"/>
                                  <a:pt x="1046" y="214"/>
                                </a:cubicBezTo>
                                <a:cubicBezTo>
                                  <a:pt x="1048" y="214"/>
                                  <a:pt x="1050" y="212"/>
                                  <a:pt x="1051" y="211"/>
                                </a:cubicBezTo>
                                <a:cubicBezTo>
                                  <a:pt x="1052" y="211"/>
                                  <a:pt x="1054" y="213"/>
                                  <a:pt x="1055" y="212"/>
                                </a:cubicBezTo>
                                <a:cubicBezTo>
                                  <a:pt x="1056" y="211"/>
                                  <a:pt x="1058" y="211"/>
                                  <a:pt x="1059" y="211"/>
                                </a:cubicBezTo>
                                <a:cubicBezTo>
                                  <a:pt x="1060" y="212"/>
                                  <a:pt x="1057" y="214"/>
                                  <a:pt x="1058" y="215"/>
                                </a:cubicBezTo>
                                <a:cubicBezTo>
                                  <a:pt x="1058" y="216"/>
                                  <a:pt x="1058" y="216"/>
                                  <a:pt x="1058" y="217"/>
                                </a:cubicBezTo>
                                <a:cubicBezTo>
                                  <a:pt x="1057" y="218"/>
                                  <a:pt x="1057" y="219"/>
                                  <a:pt x="1058" y="220"/>
                                </a:cubicBezTo>
                                <a:cubicBezTo>
                                  <a:pt x="1058" y="221"/>
                                  <a:pt x="1057" y="222"/>
                                  <a:pt x="1057" y="223"/>
                                </a:cubicBezTo>
                                <a:cubicBezTo>
                                  <a:pt x="1057" y="224"/>
                                  <a:pt x="1057" y="224"/>
                                  <a:pt x="1057" y="224"/>
                                </a:cubicBezTo>
                                <a:cubicBezTo>
                                  <a:pt x="1057" y="226"/>
                                  <a:pt x="1055" y="229"/>
                                  <a:pt x="1053" y="232"/>
                                </a:cubicBezTo>
                                <a:cubicBezTo>
                                  <a:pt x="1056" y="233"/>
                                  <a:pt x="1056" y="233"/>
                                  <a:pt x="1056" y="233"/>
                                </a:cubicBezTo>
                                <a:cubicBezTo>
                                  <a:pt x="1056" y="233"/>
                                  <a:pt x="1056" y="233"/>
                                  <a:pt x="1056" y="233"/>
                                </a:cubicBezTo>
                                <a:cubicBezTo>
                                  <a:pt x="1056" y="233"/>
                                  <a:pt x="1056" y="233"/>
                                  <a:pt x="1056" y="233"/>
                                </a:cubicBezTo>
                                <a:cubicBezTo>
                                  <a:pt x="1053" y="232"/>
                                  <a:pt x="1053" y="232"/>
                                  <a:pt x="1053" y="232"/>
                                </a:cubicBezTo>
                                <a:cubicBezTo>
                                  <a:pt x="1053" y="233"/>
                                  <a:pt x="1053" y="234"/>
                                  <a:pt x="1053" y="234"/>
                                </a:cubicBezTo>
                                <a:cubicBezTo>
                                  <a:pt x="1052" y="237"/>
                                  <a:pt x="1050" y="242"/>
                                  <a:pt x="1048" y="244"/>
                                </a:cubicBezTo>
                                <a:cubicBezTo>
                                  <a:pt x="1048" y="244"/>
                                  <a:pt x="1048" y="244"/>
                                  <a:pt x="1048" y="244"/>
                                </a:cubicBezTo>
                                <a:cubicBezTo>
                                  <a:pt x="1047" y="245"/>
                                  <a:pt x="1045" y="243"/>
                                  <a:pt x="1042" y="244"/>
                                </a:cubicBezTo>
                                <a:cubicBezTo>
                                  <a:pt x="1040" y="245"/>
                                  <a:pt x="1038" y="244"/>
                                  <a:pt x="1036" y="243"/>
                                </a:cubicBezTo>
                                <a:cubicBezTo>
                                  <a:pt x="1034" y="242"/>
                                  <a:pt x="1026" y="243"/>
                                  <a:pt x="1025" y="244"/>
                                </a:cubicBezTo>
                                <a:cubicBezTo>
                                  <a:pt x="1024" y="246"/>
                                  <a:pt x="1022" y="246"/>
                                  <a:pt x="1019" y="245"/>
                                </a:cubicBezTo>
                                <a:cubicBezTo>
                                  <a:pt x="1017" y="244"/>
                                  <a:pt x="1014" y="243"/>
                                  <a:pt x="1010" y="242"/>
                                </a:cubicBezTo>
                                <a:cubicBezTo>
                                  <a:pt x="1006" y="242"/>
                                  <a:pt x="1003" y="241"/>
                                  <a:pt x="1002" y="240"/>
                                </a:cubicBezTo>
                                <a:cubicBezTo>
                                  <a:pt x="1002" y="240"/>
                                  <a:pt x="1002" y="240"/>
                                  <a:pt x="1002" y="240"/>
                                </a:cubicBezTo>
                                <a:cubicBezTo>
                                  <a:pt x="1001" y="239"/>
                                  <a:pt x="999" y="239"/>
                                  <a:pt x="995" y="238"/>
                                </a:cubicBezTo>
                                <a:cubicBezTo>
                                  <a:pt x="990" y="238"/>
                                  <a:pt x="992" y="235"/>
                                  <a:pt x="987" y="234"/>
                                </a:cubicBezTo>
                                <a:cubicBezTo>
                                  <a:pt x="982" y="234"/>
                                  <a:pt x="976" y="238"/>
                                  <a:pt x="976" y="240"/>
                                </a:cubicBezTo>
                                <a:cubicBezTo>
                                  <a:pt x="975" y="242"/>
                                  <a:pt x="978" y="245"/>
                                  <a:pt x="976" y="247"/>
                                </a:cubicBezTo>
                                <a:cubicBezTo>
                                  <a:pt x="975" y="249"/>
                                  <a:pt x="971" y="249"/>
                                  <a:pt x="968" y="247"/>
                                </a:cubicBezTo>
                                <a:cubicBezTo>
                                  <a:pt x="966" y="245"/>
                                  <a:pt x="962" y="244"/>
                                  <a:pt x="959" y="244"/>
                                </a:cubicBezTo>
                                <a:cubicBezTo>
                                  <a:pt x="956" y="244"/>
                                  <a:pt x="953" y="242"/>
                                  <a:pt x="954" y="240"/>
                                </a:cubicBezTo>
                                <a:cubicBezTo>
                                  <a:pt x="954" y="238"/>
                                  <a:pt x="953" y="237"/>
                                  <a:pt x="950" y="237"/>
                                </a:cubicBezTo>
                                <a:cubicBezTo>
                                  <a:pt x="948" y="236"/>
                                  <a:pt x="945" y="234"/>
                                  <a:pt x="941" y="235"/>
                                </a:cubicBezTo>
                                <a:cubicBezTo>
                                  <a:pt x="938" y="235"/>
                                  <a:pt x="936" y="235"/>
                                  <a:pt x="935" y="234"/>
                                </a:cubicBezTo>
                                <a:cubicBezTo>
                                  <a:pt x="934" y="233"/>
                                  <a:pt x="933" y="232"/>
                                  <a:pt x="933" y="232"/>
                                </a:cubicBezTo>
                                <a:cubicBezTo>
                                  <a:pt x="933" y="231"/>
                                  <a:pt x="932" y="229"/>
                                  <a:pt x="931" y="230"/>
                                </a:cubicBezTo>
                                <a:cubicBezTo>
                                  <a:pt x="930" y="231"/>
                                  <a:pt x="927" y="230"/>
                                  <a:pt x="927" y="228"/>
                                </a:cubicBezTo>
                                <a:cubicBezTo>
                                  <a:pt x="926" y="226"/>
                                  <a:pt x="929" y="226"/>
                                  <a:pt x="931" y="224"/>
                                </a:cubicBezTo>
                                <a:cubicBezTo>
                                  <a:pt x="933" y="223"/>
                                  <a:pt x="933" y="219"/>
                                  <a:pt x="931" y="217"/>
                                </a:cubicBezTo>
                                <a:cubicBezTo>
                                  <a:pt x="929" y="216"/>
                                  <a:pt x="930" y="215"/>
                                  <a:pt x="932" y="213"/>
                                </a:cubicBezTo>
                                <a:cubicBezTo>
                                  <a:pt x="933" y="211"/>
                                  <a:pt x="932" y="210"/>
                                  <a:pt x="931" y="211"/>
                                </a:cubicBezTo>
                                <a:cubicBezTo>
                                  <a:pt x="930" y="212"/>
                                  <a:pt x="929" y="212"/>
                                  <a:pt x="929" y="210"/>
                                </a:cubicBezTo>
                                <a:cubicBezTo>
                                  <a:pt x="928" y="208"/>
                                  <a:pt x="923" y="208"/>
                                  <a:pt x="922" y="210"/>
                                </a:cubicBezTo>
                                <a:cubicBezTo>
                                  <a:pt x="921" y="211"/>
                                  <a:pt x="920" y="211"/>
                                  <a:pt x="919" y="211"/>
                                </a:cubicBezTo>
                                <a:cubicBezTo>
                                  <a:pt x="917" y="211"/>
                                  <a:pt x="915" y="210"/>
                                  <a:pt x="914" y="210"/>
                                </a:cubicBezTo>
                                <a:cubicBezTo>
                                  <a:pt x="913" y="209"/>
                                  <a:pt x="910" y="210"/>
                                  <a:pt x="909" y="210"/>
                                </a:cubicBezTo>
                                <a:cubicBezTo>
                                  <a:pt x="907" y="210"/>
                                  <a:pt x="903" y="213"/>
                                  <a:pt x="901" y="212"/>
                                </a:cubicBezTo>
                                <a:cubicBezTo>
                                  <a:pt x="900" y="210"/>
                                  <a:pt x="886" y="213"/>
                                  <a:pt x="882" y="213"/>
                                </a:cubicBezTo>
                                <a:cubicBezTo>
                                  <a:pt x="878" y="213"/>
                                  <a:pt x="876" y="217"/>
                                  <a:pt x="874" y="217"/>
                                </a:cubicBezTo>
                                <a:cubicBezTo>
                                  <a:pt x="872" y="217"/>
                                  <a:pt x="868" y="219"/>
                                  <a:pt x="866" y="221"/>
                                </a:cubicBezTo>
                                <a:cubicBezTo>
                                  <a:pt x="865" y="222"/>
                                  <a:pt x="865" y="222"/>
                                  <a:pt x="864" y="222"/>
                                </a:cubicBezTo>
                                <a:cubicBezTo>
                                  <a:pt x="862" y="222"/>
                                  <a:pt x="860" y="221"/>
                                  <a:pt x="858" y="221"/>
                                </a:cubicBezTo>
                                <a:cubicBezTo>
                                  <a:pt x="855" y="221"/>
                                  <a:pt x="851" y="222"/>
                                  <a:pt x="849" y="220"/>
                                </a:cubicBezTo>
                                <a:cubicBezTo>
                                  <a:pt x="847" y="218"/>
                                  <a:pt x="846" y="217"/>
                                  <a:pt x="844" y="218"/>
                                </a:cubicBezTo>
                                <a:cubicBezTo>
                                  <a:pt x="843" y="218"/>
                                  <a:pt x="840" y="226"/>
                                  <a:pt x="839" y="228"/>
                                </a:cubicBezTo>
                                <a:cubicBezTo>
                                  <a:pt x="837" y="230"/>
                                  <a:pt x="833" y="232"/>
                                  <a:pt x="831" y="232"/>
                                </a:cubicBezTo>
                                <a:cubicBezTo>
                                  <a:pt x="829" y="232"/>
                                  <a:pt x="829" y="235"/>
                                  <a:pt x="827" y="236"/>
                                </a:cubicBezTo>
                                <a:cubicBezTo>
                                  <a:pt x="825" y="238"/>
                                  <a:pt x="826" y="240"/>
                                  <a:pt x="824" y="241"/>
                                </a:cubicBezTo>
                                <a:cubicBezTo>
                                  <a:pt x="822" y="243"/>
                                  <a:pt x="823" y="248"/>
                                  <a:pt x="824" y="249"/>
                                </a:cubicBezTo>
                                <a:cubicBezTo>
                                  <a:pt x="825" y="250"/>
                                  <a:pt x="823" y="252"/>
                                  <a:pt x="822" y="254"/>
                                </a:cubicBezTo>
                                <a:cubicBezTo>
                                  <a:pt x="1040" y="254"/>
                                  <a:pt x="1040" y="254"/>
                                  <a:pt x="1040" y="254"/>
                                </a:cubicBezTo>
                                <a:cubicBezTo>
                                  <a:pt x="1039" y="252"/>
                                  <a:pt x="1039" y="250"/>
                                  <a:pt x="1039" y="250"/>
                                </a:cubicBezTo>
                                <a:cubicBezTo>
                                  <a:pt x="1040" y="250"/>
                                  <a:pt x="1041" y="252"/>
                                  <a:pt x="1042" y="254"/>
                                </a:cubicBezTo>
                                <a:cubicBezTo>
                                  <a:pt x="1121" y="254"/>
                                  <a:pt x="1121" y="254"/>
                                  <a:pt x="1121" y="254"/>
                                </a:cubicBezTo>
                                <a:cubicBezTo>
                                  <a:pt x="1121" y="254"/>
                                  <a:pt x="1121" y="253"/>
                                  <a:pt x="1121" y="253"/>
                                </a:cubicBezTo>
                                <a:cubicBezTo>
                                  <a:pt x="1121" y="253"/>
                                  <a:pt x="1121" y="253"/>
                                  <a:pt x="1121" y="252"/>
                                </a:cubicBezTo>
                                <a:cubicBezTo>
                                  <a:pt x="1121" y="252"/>
                                  <a:pt x="1122" y="251"/>
                                  <a:pt x="1123" y="251"/>
                                </a:cubicBezTo>
                                <a:cubicBezTo>
                                  <a:pt x="1124" y="251"/>
                                  <a:pt x="1124" y="251"/>
                                  <a:pt x="1124" y="251"/>
                                </a:cubicBezTo>
                                <a:cubicBezTo>
                                  <a:pt x="1126" y="251"/>
                                  <a:pt x="1126" y="249"/>
                                  <a:pt x="1127" y="250"/>
                                </a:cubicBezTo>
                                <a:cubicBezTo>
                                  <a:pt x="1128" y="251"/>
                                  <a:pt x="1129" y="250"/>
                                  <a:pt x="1130" y="250"/>
                                </a:cubicBezTo>
                                <a:cubicBezTo>
                                  <a:pt x="1131" y="250"/>
                                  <a:pt x="1132" y="252"/>
                                  <a:pt x="1134" y="254"/>
                                </a:cubicBezTo>
                                <a:cubicBezTo>
                                  <a:pt x="1498" y="254"/>
                                  <a:pt x="1498" y="254"/>
                                  <a:pt x="1498" y="254"/>
                                </a:cubicBezTo>
                                <a:cubicBezTo>
                                  <a:pt x="1499" y="254"/>
                                  <a:pt x="1499" y="253"/>
                                  <a:pt x="1500" y="253"/>
                                </a:cubicBezTo>
                                <a:cubicBezTo>
                                  <a:pt x="1502" y="252"/>
                                  <a:pt x="1499" y="252"/>
                                  <a:pt x="1498" y="252"/>
                                </a:cubicBezTo>
                                <a:cubicBezTo>
                                  <a:pt x="1497" y="253"/>
                                  <a:pt x="1496" y="250"/>
                                  <a:pt x="1495" y="251"/>
                                </a:cubicBezTo>
                                <a:cubicBezTo>
                                  <a:pt x="1494" y="252"/>
                                  <a:pt x="1492" y="251"/>
                                  <a:pt x="1493" y="250"/>
                                </a:cubicBezTo>
                                <a:cubicBezTo>
                                  <a:pt x="1495" y="250"/>
                                  <a:pt x="1498" y="248"/>
                                  <a:pt x="1499" y="247"/>
                                </a:cubicBezTo>
                                <a:cubicBezTo>
                                  <a:pt x="1500" y="247"/>
                                  <a:pt x="1497" y="245"/>
                                  <a:pt x="1496" y="245"/>
                                </a:cubicBezTo>
                                <a:cubicBezTo>
                                  <a:pt x="1494" y="245"/>
                                  <a:pt x="1492" y="241"/>
                                  <a:pt x="1491" y="241"/>
                                </a:cubicBezTo>
                                <a:cubicBezTo>
                                  <a:pt x="1489" y="241"/>
                                  <a:pt x="1492" y="240"/>
                                  <a:pt x="1494" y="241"/>
                                </a:cubicBezTo>
                                <a:cubicBezTo>
                                  <a:pt x="1496" y="242"/>
                                  <a:pt x="1498" y="243"/>
                                  <a:pt x="1498" y="242"/>
                                </a:cubicBezTo>
                                <a:cubicBezTo>
                                  <a:pt x="1499" y="241"/>
                                  <a:pt x="1495" y="238"/>
                                  <a:pt x="1494" y="237"/>
                                </a:cubicBezTo>
                                <a:cubicBezTo>
                                  <a:pt x="1493" y="236"/>
                                  <a:pt x="1494" y="235"/>
                                  <a:pt x="1493" y="234"/>
                                </a:cubicBezTo>
                                <a:cubicBezTo>
                                  <a:pt x="1492" y="233"/>
                                  <a:pt x="1491" y="229"/>
                                  <a:pt x="1490" y="228"/>
                                </a:cubicBezTo>
                                <a:cubicBezTo>
                                  <a:pt x="1489" y="226"/>
                                  <a:pt x="1486" y="226"/>
                                  <a:pt x="1485" y="225"/>
                                </a:cubicBezTo>
                                <a:cubicBezTo>
                                  <a:pt x="1485" y="223"/>
                                  <a:pt x="1485" y="221"/>
                                  <a:pt x="1488" y="220"/>
                                </a:cubicBezTo>
                                <a:cubicBezTo>
                                  <a:pt x="1490" y="219"/>
                                  <a:pt x="1489" y="217"/>
                                  <a:pt x="1490" y="217"/>
                                </a:cubicBezTo>
                                <a:cubicBezTo>
                                  <a:pt x="1491" y="217"/>
                                  <a:pt x="1492" y="217"/>
                                  <a:pt x="1493" y="215"/>
                                </a:cubicBezTo>
                                <a:cubicBezTo>
                                  <a:pt x="1494" y="213"/>
                                  <a:pt x="1495" y="214"/>
                                  <a:pt x="1496" y="213"/>
                                </a:cubicBezTo>
                                <a:cubicBezTo>
                                  <a:pt x="1497" y="212"/>
                                  <a:pt x="1501" y="213"/>
                                  <a:pt x="1502" y="212"/>
                                </a:cubicBezTo>
                                <a:cubicBezTo>
                                  <a:pt x="1503" y="211"/>
                                  <a:pt x="1501" y="208"/>
                                  <a:pt x="1499" y="208"/>
                                </a:cubicBezTo>
                                <a:cubicBezTo>
                                  <a:pt x="1497" y="209"/>
                                  <a:pt x="1495" y="208"/>
                                  <a:pt x="1494" y="206"/>
                                </a:cubicBezTo>
                                <a:cubicBezTo>
                                  <a:pt x="1493" y="204"/>
                                  <a:pt x="1490" y="210"/>
                                  <a:pt x="1487" y="211"/>
                                </a:cubicBezTo>
                                <a:cubicBezTo>
                                  <a:pt x="1485" y="212"/>
                                  <a:pt x="1483" y="209"/>
                                  <a:pt x="1484" y="207"/>
                                </a:cubicBezTo>
                                <a:cubicBezTo>
                                  <a:pt x="1485" y="205"/>
                                  <a:pt x="1482" y="205"/>
                                  <a:pt x="1479" y="205"/>
                                </a:cubicBezTo>
                                <a:cubicBezTo>
                                  <a:pt x="1475" y="205"/>
                                  <a:pt x="1476" y="199"/>
                                  <a:pt x="1479" y="198"/>
                                </a:cubicBezTo>
                                <a:cubicBezTo>
                                  <a:pt x="1481" y="198"/>
                                  <a:pt x="1484" y="200"/>
                                  <a:pt x="1485" y="196"/>
                                </a:cubicBezTo>
                                <a:cubicBezTo>
                                  <a:pt x="1486" y="193"/>
                                  <a:pt x="1488" y="196"/>
                                  <a:pt x="1491" y="192"/>
                                </a:cubicBezTo>
                                <a:cubicBezTo>
                                  <a:pt x="1494" y="189"/>
                                  <a:pt x="1497" y="187"/>
                                  <a:pt x="1500" y="189"/>
                                </a:cubicBezTo>
                                <a:cubicBezTo>
                                  <a:pt x="1502" y="191"/>
                                  <a:pt x="1497" y="194"/>
                                  <a:pt x="1496" y="196"/>
                                </a:cubicBezTo>
                                <a:cubicBezTo>
                                  <a:pt x="1495" y="198"/>
                                  <a:pt x="1497" y="198"/>
                                  <a:pt x="1495" y="200"/>
                                </a:cubicBezTo>
                                <a:cubicBezTo>
                                  <a:pt x="1494" y="201"/>
                                  <a:pt x="1496" y="202"/>
                                  <a:pt x="1499" y="200"/>
                                </a:cubicBezTo>
                                <a:cubicBezTo>
                                  <a:pt x="1502" y="198"/>
                                  <a:pt x="1506" y="196"/>
                                  <a:pt x="1509" y="194"/>
                                </a:cubicBezTo>
                                <a:cubicBezTo>
                                  <a:pt x="1509" y="194"/>
                                  <a:pt x="1510" y="194"/>
                                  <a:pt x="1511" y="194"/>
                                </a:cubicBezTo>
                                <a:cubicBezTo>
                                  <a:pt x="1513" y="194"/>
                                  <a:pt x="1516" y="196"/>
                                  <a:pt x="1517" y="197"/>
                                </a:cubicBezTo>
                                <a:cubicBezTo>
                                  <a:pt x="1518" y="199"/>
                                  <a:pt x="1515" y="201"/>
                                  <a:pt x="1514" y="203"/>
                                </a:cubicBezTo>
                                <a:cubicBezTo>
                                  <a:pt x="1513" y="204"/>
                                  <a:pt x="1515" y="204"/>
                                  <a:pt x="1515" y="206"/>
                                </a:cubicBezTo>
                                <a:cubicBezTo>
                                  <a:pt x="1515" y="207"/>
                                  <a:pt x="1517" y="208"/>
                                  <a:pt x="1517" y="207"/>
                                </a:cubicBezTo>
                                <a:cubicBezTo>
                                  <a:pt x="1518" y="206"/>
                                  <a:pt x="1519" y="206"/>
                                  <a:pt x="1521" y="206"/>
                                </a:cubicBezTo>
                                <a:cubicBezTo>
                                  <a:pt x="1522" y="206"/>
                                  <a:pt x="1522" y="207"/>
                                  <a:pt x="1523" y="207"/>
                                </a:cubicBezTo>
                                <a:cubicBezTo>
                                  <a:pt x="1523" y="208"/>
                                  <a:pt x="1523" y="210"/>
                                  <a:pt x="1524" y="210"/>
                                </a:cubicBezTo>
                                <a:cubicBezTo>
                                  <a:pt x="1526" y="210"/>
                                  <a:pt x="1526" y="212"/>
                                  <a:pt x="1524" y="212"/>
                                </a:cubicBezTo>
                                <a:cubicBezTo>
                                  <a:pt x="1522" y="212"/>
                                  <a:pt x="1522" y="214"/>
                                  <a:pt x="1524" y="217"/>
                                </a:cubicBezTo>
                                <a:cubicBezTo>
                                  <a:pt x="1525" y="219"/>
                                  <a:pt x="1521" y="222"/>
                                  <a:pt x="1522" y="223"/>
                                </a:cubicBezTo>
                                <a:cubicBezTo>
                                  <a:pt x="1523" y="224"/>
                                  <a:pt x="1522" y="226"/>
                                  <a:pt x="1523" y="226"/>
                                </a:cubicBezTo>
                                <a:cubicBezTo>
                                  <a:pt x="1523" y="227"/>
                                  <a:pt x="1530" y="226"/>
                                  <a:pt x="1533" y="223"/>
                                </a:cubicBezTo>
                                <a:cubicBezTo>
                                  <a:pt x="1536" y="220"/>
                                  <a:pt x="1536" y="221"/>
                                  <a:pt x="1538" y="221"/>
                                </a:cubicBezTo>
                                <a:cubicBezTo>
                                  <a:pt x="1539" y="221"/>
                                  <a:pt x="1541" y="220"/>
                                  <a:pt x="1540" y="219"/>
                                </a:cubicBezTo>
                                <a:cubicBezTo>
                                  <a:pt x="1539" y="218"/>
                                  <a:pt x="1538" y="215"/>
                                  <a:pt x="1538" y="211"/>
                                </a:cubicBezTo>
                                <a:cubicBezTo>
                                  <a:pt x="1539" y="209"/>
                                  <a:pt x="1536" y="206"/>
                                  <a:pt x="1533" y="203"/>
                                </a:cubicBezTo>
                                <a:cubicBezTo>
                                  <a:pt x="1531" y="200"/>
                                  <a:pt x="1529" y="199"/>
                                  <a:pt x="1529" y="198"/>
                                </a:cubicBezTo>
                                <a:cubicBezTo>
                                  <a:pt x="1527" y="197"/>
                                  <a:pt x="1528" y="194"/>
                                  <a:pt x="1530" y="194"/>
                                </a:cubicBezTo>
                                <a:cubicBezTo>
                                  <a:pt x="1532" y="193"/>
                                  <a:pt x="1537" y="189"/>
                                  <a:pt x="1539" y="188"/>
                                </a:cubicBezTo>
                                <a:cubicBezTo>
                                  <a:pt x="1541" y="187"/>
                                  <a:pt x="1540" y="184"/>
                                  <a:pt x="1541" y="182"/>
                                </a:cubicBezTo>
                                <a:cubicBezTo>
                                  <a:pt x="1542" y="181"/>
                                  <a:pt x="1544" y="178"/>
                                  <a:pt x="1547" y="176"/>
                                </a:cubicBezTo>
                                <a:cubicBezTo>
                                  <a:pt x="1547" y="176"/>
                                  <a:pt x="1547" y="176"/>
                                  <a:pt x="1548" y="175"/>
                                </a:cubicBezTo>
                                <a:cubicBezTo>
                                  <a:pt x="1550" y="174"/>
                                  <a:pt x="1551" y="173"/>
                                  <a:pt x="1552" y="173"/>
                                </a:cubicBezTo>
                                <a:cubicBezTo>
                                  <a:pt x="1554" y="173"/>
                                  <a:pt x="1556" y="176"/>
                                  <a:pt x="1558" y="176"/>
                                </a:cubicBezTo>
                                <a:cubicBezTo>
                                  <a:pt x="1560" y="176"/>
                                  <a:pt x="1570" y="170"/>
                                  <a:pt x="1570" y="169"/>
                                </a:cubicBezTo>
                                <a:cubicBezTo>
                                  <a:pt x="1570" y="168"/>
                                  <a:pt x="1576" y="162"/>
                                  <a:pt x="1578" y="160"/>
                                </a:cubicBezTo>
                                <a:cubicBezTo>
                                  <a:pt x="1581" y="157"/>
                                  <a:pt x="1585" y="153"/>
                                  <a:pt x="1586" y="149"/>
                                </a:cubicBezTo>
                                <a:cubicBezTo>
                                  <a:pt x="1587" y="147"/>
                                  <a:pt x="1591" y="144"/>
                                  <a:pt x="1592" y="142"/>
                                </a:cubicBezTo>
                                <a:cubicBezTo>
                                  <a:pt x="1592" y="140"/>
                                  <a:pt x="1593" y="140"/>
                                  <a:pt x="1595" y="137"/>
                                </a:cubicBezTo>
                                <a:cubicBezTo>
                                  <a:pt x="1596" y="133"/>
                                  <a:pt x="1596" y="124"/>
                                  <a:pt x="1597" y="123"/>
                                </a:cubicBezTo>
                                <a:cubicBezTo>
                                  <a:pt x="1597" y="122"/>
                                  <a:pt x="1597" y="121"/>
                                  <a:pt x="1598" y="120"/>
                                </a:cubicBezTo>
                                <a:cubicBezTo>
                                  <a:pt x="1599" y="119"/>
                                  <a:pt x="1598" y="118"/>
                                  <a:pt x="1600" y="116"/>
                                </a:cubicBezTo>
                                <a:cubicBezTo>
                                  <a:pt x="1601" y="115"/>
                                  <a:pt x="1601" y="114"/>
                                  <a:pt x="1601" y="113"/>
                                </a:cubicBezTo>
                                <a:cubicBezTo>
                                  <a:pt x="1600" y="112"/>
                                  <a:pt x="1601" y="110"/>
                                  <a:pt x="1600" y="109"/>
                                </a:cubicBezTo>
                                <a:cubicBezTo>
                                  <a:pt x="1600" y="108"/>
                                  <a:pt x="1600" y="108"/>
                                  <a:pt x="1601" y="107"/>
                                </a:cubicBezTo>
                                <a:cubicBezTo>
                                  <a:pt x="1602" y="107"/>
                                  <a:pt x="1600" y="105"/>
                                  <a:pt x="1599" y="105"/>
                                </a:cubicBezTo>
                                <a:cubicBezTo>
                                  <a:pt x="1598" y="104"/>
                                  <a:pt x="1596" y="104"/>
                                  <a:pt x="1596" y="102"/>
                                </a:cubicBezTo>
                                <a:cubicBezTo>
                                  <a:pt x="1596" y="101"/>
                                  <a:pt x="1594" y="99"/>
                                  <a:pt x="1592" y="99"/>
                                </a:cubicBezTo>
                                <a:cubicBezTo>
                                  <a:pt x="1590" y="99"/>
                                  <a:pt x="1587" y="98"/>
                                  <a:pt x="1587" y="99"/>
                                </a:cubicBezTo>
                                <a:cubicBezTo>
                                  <a:pt x="1588" y="100"/>
                                  <a:pt x="1587" y="101"/>
                                  <a:pt x="1586" y="101"/>
                                </a:cubicBezTo>
                                <a:cubicBezTo>
                                  <a:pt x="1586" y="101"/>
                                  <a:pt x="1585" y="102"/>
                                  <a:pt x="1584" y="103"/>
                                </a:cubicBezTo>
                                <a:cubicBezTo>
                                  <a:pt x="1583" y="105"/>
                                  <a:pt x="1580" y="105"/>
                                  <a:pt x="1581" y="103"/>
                                </a:cubicBezTo>
                                <a:cubicBezTo>
                                  <a:pt x="1583" y="102"/>
                                  <a:pt x="1581" y="102"/>
                                  <a:pt x="1581" y="100"/>
                                </a:cubicBezTo>
                                <a:cubicBezTo>
                                  <a:pt x="1581" y="99"/>
                                  <a:pt x="1583" y="97"/>
                                  <a:pt x="1581" y="98"/>
                                </a:cubicBezTo>
                                <a:cubicBezTo>
                                  <a:pt x="1579" y="99"/>
                                  <a:pt x="1579" y="102"/>
                                  <a:pt x="1578" y="102"/>
                                </a:cubicBezTo>
                                <a:cubicBezTo>
                                  <a:pt x="1576" y="102"/>
                                  <a:pt x="1577" y="98"/>
                                  <a:pt x="1577" y="97"/>
                                </a:cubicBezTo>
                                <a:cubicBezTo>
                                  <a:pt x="1578" y="95"/>
                                  <a:pt x="1574" y="97"/>
                                  <a:pt x="1571" y="96"/>
                                </a:cubicBezTo>
                                <a:cubicBezTo>
                                  <a:pt x="1568" y="96"/>
                                  <a:pt x="1569" y="94"/>
                                  <a:pt x="1571" y="93"/>
                                </a:cubicBezTo>
                                <a:cubicBezTo>
                                  <a:pt x="1574" y="91"/>
                                  <a:pt x="1574" y="90"/>
                                  <a:pt x="1575" y="89"/>
                                </a:cubicBezTo>
                                <a:cubicBezTo>
                                  <a:pt x="1576" y="89"/>
                                  <a:pt x="1580" y="87"/>
                                  <a:pt x="1582" y="85"/>
                                </a:cubicBezTo>
                                <a:cubicBezTo>
                                  <a:pt x="1584" y="84"/>
                                  <a:pt x="1584" y="83"/>
                                  <a:pt x="1584" y="82"/>
                                </a:cubicBezTo>
                                <a:cubicBezTo>
                                  <a:pt x="1585" y="80"/>
                                  <a:pt x="1589" y="79"/>
                                  <a:pt x="1592" y="76"/>
                                </a:cubicBezTo>
                                <a:cubicBezTo>
                                  <a:pt x="1595" y="73"/>
                                  <a:pt x="1597" y="72"/>
                                  <a:pt x="1597" y="70"/>
                                </a:cubicBezTo>
                                <a:cubicBezTo>
                                  <a:pt x="1598" y="69"/>
                                  <a:pt x="1603" y="67"/>
                                  <a:pt x="1603" y="65"/>
                                </a:cubicBezTo>
                                <a:cubicBezTo>
                                  <a:pt x="1603" y="64"/>
                                  <a:pt x="1609" y="61"/>
                                  <a:pt x="1613" y="60"/>
                                </a:cubicBezTo>
                                <a:cubicBezTo>
                                  <a:pt x="1617" y="60"/>
                                  <a:pt x="1623" y="61"/>
                                  <a:pt x="1624" y="62"/>
                                </a:cubicBezTo>
                                <a:cubicBezTo>
                                  <a:pt x="1625" y="63"/>
                                  <a:pt x="1626" y="62"/>
                                  <a:pt x="1627" y="62"/>
                                </a:cubicBezTo>
                                <a:cubicBezTo>
                                  <a:pt x="1627" y="61"/>
                                  <a:pt x="1629" y="61"/>
                                  <a:pt x="1632" y="62"/>
                                </a:cubicBezTo>
                                <a:cubicBezTo>
                                  <a:pt x="1634" y="62"/>
                                  <a:pt x="1635" y="60"/>
                                  <a:pt x="1637" y="61"/>
                                </a:cubicBezTo>
                                <a:cubicBezTo>
                                  <a:pt x="1638" y="61"/>
                                  <a:pt x="1640" y="62"/>
                                  <a:pt x="1641" y="60"/>
                                </a:cubicBezTo>
                                <a:cubicBezTo>
                                  <a:pt x="1642" y="58"/>
                                  <a:pt x="1647" y="58"/>
                                  <a:pt x="1648" y="59"/>
                                </a:cubicBezTo>
                                <a:cubicBezTo>
                                  <a:pt x="1649" y="60"/>
                                  <a:pt x="1650" y="61"/>
                                  <a:pt x="1652" y="60"/>
                                </a:cubicBezTo>
                                <a:cubicBezTo>
                                  <a:pt x="1654" y="58"/>
                                  <a:pt x="1654" y="61"/>
                                  <a:pt x="1656" y="61"/>
                                </a:cubicBezTo>
                                <a:cubicBezTo>
                                  <a:pt x="1657" y="62"/>
                                  <a:pt x="1656" y="63"/>
                                  <a:pt x="1655" y="63"/>
                                </a:cubicBezTo>
                                <a:cubicBezTo>
                                  <a:pt x="1653" y="63"/>
                                  <a:pt x="1651" y="64"/>
                                  <a:pt x="1653" y="65"/>
                                </a:cubicBezTo>
                                <a:cubicBezTo>
                                  <a:pt x="1655" y="66"/>
                                  <a:pt x="1657" y="64"/>
                                  <a:pt x="1658" y="64"/>
                                </a:cubicBezTo>
                                <a:cubicBezTo>
                                  <a:pt x="1660" y="64"/>
                                  <a:pt x="1662" y="64"/>
                                  <a:pt x="1664" y="63"/>
                                </a:cubicBezTo>
                                <a:cubicBezTo>
                                  <a:pt x="1666" y="62"/>
                                  <a:pt x="1666" y="64"/>
                                  <a:pt x="1667" y="63"/>
                                </a:cubicBezTo>
                                <a:cubicBezTo>
                                  <a:pt x="1669" y="62"/>
                                  <a:pt x="1671" y="62"/>
                                  <a:pt x="1673" y="62"/>
                                </a:cubicBezTo>
                                <a:cubicBezTo>
                                  <a:pt x="1674" y="62"/>
                                  <a:pt x="1673" y="60"/>
                                  <a:pt x="1671" y="60"/>
                                </a:cubicBezTo>
                                <a:cubicBezTo>
                                  <a:pt x="1668" y="60"/>
                                  <a:pt x="1668" y="59"/>
                                  <a:pt x="1670" y="56"/>
                                </a:cubicBezTo>
                                <a:cubicBezTo>
                                  <a:pt x="1672" y="53"/>
                                  <a:pt x="1676" y="51"/>
                                  <a:pt x="1678" y="49"/>
                                </a:cubicBezTo>
                                <a:cubicBezTo>
                                  <a:pt x="1680" y="47"/>
                                  <a:pt x="1682" y="48"/>
                                  <a:pt x="1682" y="47"/>
                                </a:cubicBezTo>
                                <a:cubicBezTo>
                                  <a:pt x="1682" y="46"/>
                                  <a:pt x="1683" y="42"/>
                                  <a:pt x="1684" y="42"/>
                                </a:cubicBezTo>
                                <a:cubicBezTo>
                                  <a:pt x="1686" y="42"/>
                                  <a:pt x="1690" y="43"/>
                                  <a:pt x="1693" y="41"/>
                                </a:cubicBezTo>
                                <a:cubicBezTo>
                                  <a:pt x="1695" y="40"/>
                                  <a:pt x="1695" y="42"/>
                                  <a:pt x="1696" y="43"/>
                                </a:cubicBezTo>
                                <a:cubicBezTo>
                                  <a:pt x="1697" y="43"/>
                                  <a:pt x="1699" y="41"/>
                                  <a:pt x="1700" y="41"/>
                                </a:cubicBezTo>
                                <a:cubicBezTo>
                                  <a:pt x="1701" y="42"/>
                                  <a:pt x="1698" y="44"/>
                                  <a:pt x="1697" y="46"/>
                                </a:cubicBezTo>
                                <a:cubicBezTo>
                                  <a:pt x="1697" y="48"/>
                                  <a:pt x="1699" y="48"/>
                                  <a:pt x="1700" y="48"/>
                                </a:cubicBezTo>
                                <a:cubicBezTo>
                                  <a:pt x="1702" y="49"/>
                                  <a:pt x="1699" y="50"/>
                                  <a:pt x="1699" y="50"/>
                                </a:cubicBezTo>
                                <a:cubicBezTo>
                                  <a:pt x="1699" y="51"/>
                                  <a:pt x="1702" y="51"/>
                                  <a:pt x="1705" y="48"/>
                                </a:cubicBezTo>
                                <a:cubicBezTo>
                                  <a:pt x="1709" y="44"/>
                                  <a:pt x="1712" y="43"/>
                                  <a:pt x="1714" y="44"/>
                                </a:cubicBezTo>
                                <a:cubicBezTo>
                                  <a:pt x="1716" y="44"/>
                                  <a:pt x="1715" y="42"/>
                                  <a:pt x="1715" y="38"/>
                                </a:cubicBezTo>
                                <a:cubicBezTo>
                                  <a:pt x="1715" y="35"/>
                                  <a:pt x="1722" y="34"/>
                                  <a:pt x="1724" y="35"/>
                                </a:cubicBezTo>
                                <a:cubicBezTo>
                                  <a:pt x="1726" y="36"/>
                                  <a:pt x="1726" y="37"/>
                                  <a:pt x="1724" y="37"/>
                                </a:cubicBezTo>
                                <a:cubicBezTo>
                                  <a:pt x="1722" y="36"/>
                                  <a:pt x="1720" y="38"/>
                                  <a:pt x="1720" y="40"/>
                                </a:cubicBezTo>
                                <a:cubicBezTo>
                                  <a:pt x="1720" y="43"/>
                                  <a:pt x="1718" y="44"/>
                                  <a:pt x="1719" y="45"/>
                                </a:cubicBezTo>
                                <a:cubicBezTo>
                                  <a:pt x="1720" y="46"/>
                                  <a:pt x="1717" y="46"/>
                                  <a:pt x="1717" y="47"/>
                                </a:cubicBezTo>
                                <a:cubicBezTo>
                                  <a:pt x="1717" y="48"/>
                                  <a:pt x="1717" y="49"/>
                                  <a:pt x="1716" y="50"/>
                                </a:cubicBezTo>
                                <a:cubicBezTo>
                                  <a:pt x="1714" y="50"/>
                                  <a:pt x="1709" y="51"/>
                                  <a:pt x="1709" y="53"/>
                                </a:cubicBezTo>
                                <a:cubicBezTo>
                                  <a:pt x="1709" y="55"/>
                                  <a:pt x="1706" y="55"/>
                                  <a:pt x="1705" y="57"/>
                                </a:cubicBezTo>
                                <a:cubicBezTo>
                                  <a:pt x="1704" y="60"/>
                                  <a:pt x="1699" y="61"/>
                                  <a:pt x="1695" y="66"/>
                                </a:cubicBezTo>
                                <a:cubicBezTo>
                                  <a:pt x="1692" y="71"/>
                                  <a:pt x="1687" y="71"/>
                                  <a:pt x="1687" y="72"/>
                                </a:cubicBezTo>
                                <a:cubicBezTo>
                                  <a:pt x="1687" y="73"/>
                                  <a:pt x="1683" y="73"/>
                                  <a:pt x="1682" y="73"/>
                                </a:cubicBezTo>
                                <a:cubicBezTo>
                                  <a:pt x="1681" y="73"/>
                                  <a:pt x="1683" y="76"/>
                                  <a:pt x="1680" y="79"/>
                                </a:cubicBezTo>
                                <a:cubicBezTo>
                                  <a:pt x="1677" y="82"/>
                                  <a:pt x="1675" y="87"/>
                                  <a:pt x="1676" y="91"/>
                                </a:cubicBezTo>
                                <a:cubicBezTo>
                                  <a:pt x="1676" y="95"/>
                                  <a:pt x="1677" y="108"/>
                                  <a:pt x="1678" y="110"/>
                                </a:cubicBezTo>
                                <a:cubicBezTo>
                                  <a:pt x="1680" y="112"/>
                                  <a:pt x="1679" y="118"/>
                                  <a:pt x="1680" y="119"/>
                                </a:cubicBezTo>
                                <a:cubicBezTo>
                                  <a:pt x="1681" y="120"/>
                                  <a:pt x="1681" y="122"/>
                                  <a:pt x="1681" y="123"/>
                                </a:cubicBezTo>
                                <a:cubicBezTo>
                                  <a:pt x="1682" y="123"/>
                                  <a:pt x="1685" y="120"/>
                                  <a:pt x="1687" y="118"/>
                                </a:cubicBezTo>
                                <a:cubicBezTo>
                                  <a:pt x="1689" y="116"/>
                                  <a:pt x="1688" y="116"/>
                                  <a:pt x="1689" y="115"/>
                                </a:cubicBezTo>
                                <a:cubicBezTo>
                                  <a:pt x="1691" y="114"/>
                                  <a:pt x="1690" y="111"/>
                                  <a:pt x="1691" y="110"/>
                                </a:cubicBezTo>
                                <a:cubicBezTo>
                                  <a:pt x="1691" y="109"/>
                                  <a:pt x="1693" y="108"/>
                                  <a:pt x="1694" y="107"/>
                                </a:cubicBezTo>
                                <a:cubicBezTo>
                                  <a:pt x="1695" y="106"/>
                                  <a:pt x="1697" y="107"/>
                                  <a:pt x="1698" y="107"/>
                                </a:cubicBezTo>
                                <a:cubicBezTo>
                                  <a:pt x="1699" y="106"/>
                                  <a:pt x="1698" y="104"/>
                                  <a:pt x="1697" y="102"/>
                                </a:cubicBezTo>
                                <a:cubicBezTo>
                                  <a:pt x="1697" y="101"/>
                                  <a:pt x="1701" y="99"/>
                                  <a:pt x="1702" y="97"/>
                                </a:cubicBezTo>
                                <a:cubicBezTo>
                                  <a:pt x="1704" y="96"/>
                                  <a:pt x="1706" y="98"/>
                                  <a:pt x="1709" y="96"/>
                                </a:cubicBezTo>
                                <a:cubicBezTo>
                                  <a:pt x="1711" y="94"/>
                                  <a:pt x="1708" y="92"/>
                                  <a:pt x="1708" y="91"/>
                                </a:cubicBezTo>
                                <a:cubicBezTo>
                                  <a:pt x="1707" y="90"/>
                                  <a:pt x="1710" y="85"/>
                                  <a:pt x="1711" y="85"/>
                                </a:cubicBezTo>
                                <a:cubicBezTo>
                                  <a:pt x="1713" y="85"/>
                                  <a:pt x="1714" y="86"/>
                                  <a:pt x="1715" y="85"/>
                                </a:cubicBezTo>
                                <a:cubicBezTo>
                                  <a:pt x="1717" y="83"/>
                                  <a:pt x="1714" y="81"/>
                                  <a:pt x="1713" y="81"/>
                                </a:cubicBezTo>
                                <a:cubicBezTo>
                                  <a:pt x="1712" y="81"/>
                                  <a:pt x="1711" y="77"/>
                                  <a:pt x="1714" y="75"/>
                                </a:cubicBezTo>
                                <a:cubicBezTo>
                                  <a:pt x="1716" y="74"/>
                                  <a:pt x="1715" y="73"/>
                                  <a:pt x="1714" y="73"/>
                                </a:cubicBezTo>
                                <a:cubicBezTo>
                                  <a:pt x="1712" y="72"/>
                                  <a:pt x="1712" y="73"/>
                                  <a:pt x="1710" y="73"/>
                                </a:cubicBezTo>
                                <a:cubicBezTo>
                                  <a:pt x="1709" y="73"/>
                                  <a:pt x="1708" y="70"/>
                                  <a:pt x="1710" y="68"/>
                                </a:cubicBezTo>
                                <a:cubicBezTo>
                                  <a:pt x="1712" y="65"/>
                                  <a:pt x="1714" y="65"/>
                                  <a:pt x="1714" y="63"/>
                                </a:cubicBezTo>
                                <a:cubicBezTo>
                                  <a:pt x="1715" y="61"/>
                                  <a:pt x="1717" y="58"/>
                                  <a:pt x="1718" y="57"/>
                                </a:cubicBezTo>
                                <a:cubicBezTo>
                                  <a:pt x="1719" y="55"/>
                                  <a:pt x="1722" y="57"/>
                                  <a:pt x="1723" y="56"/>
                                </a:cubicBezTo>
                                <a:cubicBezTo>
                                  <a:pt x="1724" y="56"/>
                                  <a:pt x="1723" y="58"/>
                                  <a:pt x="1725" y="57"/>
                                </a:cubicBezTo>
                                <a:cubicBezTo>
                                  <a:pt x="1726" y="56"/>
                                  <a:pt x="1728" y="52"/>
                                  <a:pt x="1730" y="52"/>
                                </a:cubicBezTo>
                                <a:cubicBezTo>
                                  <a:pt x="1732" y="52"/>
                                  <a:pt x="1730" y="55"/>
                                  <a:pt x="1731" y="57"/>
                                </a:cubicBezTo>
                                <a:cubicBezTo>
                                  <a:pt x="1731" y="58"/>
                                  <a:pt x="1732" y="56"/>
                                  <a:pt x="1736" y="54"/>
                                </a:cubicBezTo>
                                <a:cubicBezTo>
                                  <a:pt x="1739" y="52"/>
                                  <a:pt x="1746" y="52"/>
                                  <a:pt x="1749" y="53"/>
                                </a:cubicBezTo>
                                <a:cubicBezTo>
                                  <a:pt x="1751" y="54"/>
                                  <a:pt x="1751" y="57"/>
                                  <a:pt x="1752" y="56"/>
                                </a:cubicBezTo>
                                <a:cubicBezTo>
                                  <a:pt x="1754" y="56"/>
                                  <a:pt x="1753" y="54"/>
                                  <a:pt x="1755" y="53"/>
                                </a:cubicBezTo>
                                <a:cubicBezTo>
                                  <a:pt x="1756" y="53"/>
                                  <a:pt x="1760" y="51"/>
                                  <a:pt x="1762" y="49"/>
                                </a:cubicBezTo>
                                <a:cubicBezTo>
                                  <a:pt x="1764" y="47"/>
                                  <a:pt x="1764" y="49"/>
                                  <a:pt x="1765" y="47"/>
                                </a:cubicBezTo>
                                <a:cubicBezTo>
                                  <a:pt x="1766" y="45"/>
                                  <a:pt x="1768" y="46"/>
                                  <a:pt x="1768" y="45"/>
                                </a:cubicBezTo>
                                <a:cubicBezTo>
                                  <a:pt x="1768" y="44"/>
                                  <a:pt x="1772" y="42"/>
                                  <a:pt x="1777" y="41"/>
                                </a:cubicBezTo>
                                <a:cubicBezTo>
                                  <a:pt x="1782" y="40"/>
                                  <a:pt x="1788" y="37"/>
                                  <a:pt x="1788" y="36"/>
                                </a:cubicBezTo>
                                <a:cubicBezTo>
                                  <a:pt x="1787" y="35"/>
                                  <a:pt x="1789" y="34"/>
                                  <a:pt x="1790" y="35"/>
                                </a:cubicBezTo>
                                <a:cubicBezTo>
                                  <a:pt x="1790" y="36"/>
                                  <a:pt x="1792" y="36"/>
                                  <a:pt x="1794" y="36"/>
                                </a:cubicBezTo>
                                <a:cubicBezTo>
                                  <a:pt x="1797" y="37"/>
                                  <a:pt x="1798" y="38"/>
                                  <a:pt x="1800" y="36"/>
                                </a:cubicBezTo>
                                <a:cubicBezTo>
                                  <a:pt x="1802" y="34"/>
                                  <a:pt x="1800" y="33"/>
                                  <a:pt x="1800" y="32"/>
                                </a:cubicBezTo>
                                <a:cubicBezTo>
                                  <a:pt x="1800" y="30"/>
                                  <a:pt x="1796" y="29"/>
                                  <a:pt x="1797" y="27"/>
                                </a:cubicBezTo>
                                <a:cubicBezTo>
                                  <a:pt x="1797" y="25"/>
                                  <a:pt x="1794" y="21"/>
                                  <a:pt x="1793" y="22"/>
                                </a:cubicBezTo>
                                <a:cubicBezTo>
                                  <a:pt x="1792" y="23"/>
                                  <a:pt x="1790" y="21"/>
                                  <a:pt x="1790" y="20"/>
                                </a:cubicBezTo>
                                <a:cubicBezTo>
                                  <a:pt x="1790" y="19"/>
                                  <a:pt x="1790" y="17"/>
                                  <a:pt x="1789" y="18"/>
                                </a:cubicBezTo>
                                <a:cubicBezTo>
                                  <a:pt x="1787" y="19"/>
                                  <a:pt x="1785" y="19"/>
                                  <a:pt x="1784" y="17"/>
                                </a:cubicBezTo>
                                <a:cubicBezTo>
                                  <a:pt x="1784" y="16"/>
                                  <a:pt x="1787" y="15"/>
                                  <a:pt x="1789" y="16"/>
                                </a:cubicBezTo>
                                <a:cubicBezTo>
                                  <a:pt x="1792" y="17"/>
                                  <a:pt x="1791" y="18"/>
                                  <a:pt x="1792" y="18"/>
                                </a:cubicBezTo>
                                <a:cubicBezTo>
                                  <a:pt x="1793" y="19"/>
                                  <a:pt x="1796" y="19"/>
                                  <a:pt x="1798" y="18"/>
                                </a:cubicBezTo>
                                <a:cubicBezTo>
                                  <a:pt x="1800" y="17"/>
                                  <a:pt x="1804" y="16"/>
                                  <a:pt x="1805" y="15"/>
                                </a:cubicBezTo>
                                <a:cubicBezTo>
                                  <a:pt x="1806" y="13"/>
                                  <a:pt x="1805" y="13"/>
                                  <a:pt x="1806" y="12"/>
                                </a:cubicBezTo>
                                <a:cubicBezTo>
                                  <a:pt x="1808" y="11"/>
                                  <a:pt x="1807" y="10"/>
                                  <a:pt x="1805" y="9"/>
                                </a:cubicBezTo>
                                <a:cubicBezTo>
                                  <a:pt x="1804" y="8"/>
                                  <a:pt x="1804" y="6"/>
                                  <a:pt x="1806" y="6"/>
                                </a:cubicBezTo>
                                <a:cubicBezTo>
                                  <a:pt x="1807" y="6"/>
                                  <a:pt x="1807" y="5"/>
                                  <a:pt x="1808" y="5"/>
                                </a:cubicBezTo>
                                <a:cubicBezTo>
                                  <a:pt x="1809" y="5"/>
                                  <a:pt x="1809" y="5"/>
                                  <a:pt x="1810" y="4"/>
                                </a:cubicBezTo>
                                <a:cubicBezTo>
                                  <a:pt x="1812" y="4"/>
                                  <a:pt x="1810" y="6"/>
                                  <a:pt x="1810" y="7"/>
                                </a:cubicBezTo>
                                <a:cubicBezTo>
                                  <a:pt x="1809" y="9"/>
                                  <a:pt x="1811" y="10"/>
                                  <a:pt x="1812" y="11"/>
                                </a:cubicBezTo>
                                <a:cubicBezTo>
                                  <a:pt x="1812" y="12"/>
                                  <a:pt x="1815" y="12"/>
                                  <a:pt x="1817" y="11"/>
                                </a:cubicBezTo>
                                <a:cubicBezTo>
                                  <a:pt x="1819" y="10"/>
                                  <a:pt x="1825" y="12"/>
                                  <a:pt x="1825" y="14"/>
                                </a:cubicBezTo>
                                <a:cubicBezTo>
                                  <a:pt x="1825" y="15"/>
                                  <a:pt x="1826" y="17"/>
                                  <a:pt x="1829" y="18"/>
                                </a:cubicBezTo>
                                <a:cubicBezTo>
                                  <a:pt x="1831" y="19"/>
                                  <a:pt x="1833" y="19"/>
                                  <a:pt x="1834" y="20"/>
                                </a:cubicBezTo>
                                <a:cubicBezTo>
                                  <a:pt x="1834" y="21"/>
                                  <a:pt x="1835" y="22"/>
                                  <a:pt x="1837" y="21"/>
                                </a:cubicBezTo>
                                <a:cubicBezTo>
                                  <a:pt x="1838" y="21"/>
                                  <a:pt x="1839" y="23"/>
                                  <a:pt x="1840" y="22"/>
                                </a:cubicBezTo>
                                <a:cubicBezTo>
                                  <a:pt x="1841" y="21"/>
                                  <a:pt x="1841" y="22"/>
                                  <a:pt x="1842" y="21"/>
                                </a:cubicBezTo>
                                <a:cubicBezTo>
                                  <a:pt x="1844" y="20"/>
                                  <a:pt x="1840" y="19"/>
                                  <a:pt x="1840" y="18"/>
                                </a:cubicBezTo>
                                <a:cubicBezTo>
                                  <a:pt x="1841" y="17"/>
                                  <a:pt x="1842" y="19"/>
                                  <a:pt x="1843" y="19"/>
                                </a:cubicBezTo>
                                <a:cubicBezTo>
                                  <a:pt x="1844" y="19"/>
                                  <a:pt x="1842" y="16"/>
                                  <a:pt x="1843" y="16"/>
                                </a:cubicBezTo>
                                <a:cubicBezTo>
                                  <a:pt x="1844" y="16"/>
                                  <a:pt x="1843" y="11"/>
                                  <a:pt x="1842" y="11"/>
                                </a:cubicBezTo>
                                <a:cubicBezTo>
                                  <a:pt x="1842" y="11"/>
                                  <a:pt x="1842" y="9"/>
                                  <a:pt x="1844" y="11"/>
                                </a:cubicBezTo>
                                <a:close/>
                                <a:moveTo>
                                  <a:pt x="905" y="131"/>
                                </a:moveTo>
                                <a:cubicBezTo>
                                  <a:pt x="905" y="131"/>
                                  <a:pt x="905" y="131"/>
                                  <a:pt x="905" y="131"/>
                                </a:cubicBezTo>
                                <a:cubicBezTo>
                                  <a:pt x="905" y="131"/>
                                  <a:pt x="905" y="131"/>
                                  <a:pt x="905" y="131"/>
                                </a:cubicBezTo>
                                <a:cubicBezTo>
                                  <a:pt x="905" y="131"/>
                                  <a:pt x="905" y="131"/>
                                  <a:pt x="905" y="131"/>
                                </a:cubicBezTo>
                                <a:close/>
                                <a:moveTo>
                                  <a:pt x="907" y="126"/>
                                </a:moveTo>
                                <a:cubicBezTo>
                                  <a:pt x="907" y="126"/>
                                  <a:pt x="907" y="126"/>
                                  <a:pt x="907" y="126"/>
                                </a:cubicBezTo>
                                <a:cubicBezTo>
                                  <a:pt x="907" y="126"/>
                                  <a:pt x="907" y="126"/>
                                  <a:pt x="907" y="126"/>
                                </a:cubicBezTo>
                                <a:cubicBezTo>
                                  <a:pt x="907" y="126"/>
                                  <a:pt x="907" y="126"/>
                                  <a:pt x="907" y="126"/>
                                </a:cubicBezTo>
                                <a:close/>
                                <a:moveTo>
                                  <a:pt x="911" y="155"/>
                                </a:moveTo>
                                <a:cubicBezTo>
                                  <a:pt x="911" y="155"/>
                                  <a:pt x="911" y="155"/>
                                  <a:pt x="911" y="155"/>
                                </a:cubicBezTo>
                                <a:cubicBezTo>
                                  <a:pt x="911" y="156"/>
                                  <a:pt x="911" y="157"/>
                                  <a:pt x="912" y="158"/>
                                </a:cubicBezTo>
                                <a:cubicBezTo>
                                  <a:pt x="911" y="157"/>
                                  <a:pt x="911" y="156"/>
                                  <a:pt x="911" y="155"/>
                                </a:cubicBezTo>
                                <a:close/>
                                <a:moveTo>
                                  <a:pt x="914" y="143"/>
                                </a:moveTo>
                                <a:cubicBezTo>
                                  <a:pt x="914" y="143"/>
                                  <a:pt x="914" y="143"/>
                                  <a:pt x="914" y="143"/>
                                </a:cubicBezTo>
                                <a:cubicBezTo>
                                  <a:pt x="914" y="143"/>
                                  <a:pt x="914" y="143"/>
                                  <a:pt x="914" y="143"/>
                                </a:cubicBezTo>
                                <a:close/>
                                <a:moveTo>
                                  <a:pt x="942" y="150"/>
                                </a:moveTo>
                                <a:cubicBezTo>
                                  <a:pt x="942" y="150"/>
                                  <a:pt x="941" y="150"/>
                                  <a:pt x="941" y="150"/>
                                </a:cubicBezTo>
                                <a:cubicBezTo>
                                  <a:pt x="942" y="150"/>
                                  <a:pt x="942" y="150"/>
                                  <a:pt x="942" y="150"/>
                                </a:cubicBezTo>
                                <a:cubicBezTo>
                                  <a:pt x="942" y="150"/>
                                  <a:pt x="942" y="150"/>
                                  <a:pt x="942" y="150"/>
                                </a:cubicBezTo>
                                <a:close/>
                                <a:moveTo>
                                  <a:pt x="952" y="120"/>
                                </a:moveTo>
                                <a:cubicBezTo>
                                  <a:pt x="952" y="120"/>
                                  <a:pt x="952" y="121"/>
                                  <a:pt x="952" y="121"/>
                                </a:cubicBezTo>
                                <a:cubicBezTo>
                                  <a:pt x="952" y="121"/>
                                  <a:pt x="952" y="120"/>
                                  <a:pt x="952" y="120"/>
                                </a:cubicBezTo>
                                <a:cubicBezTo>
                                  <a:pt x="952" y="120"/>
                                  <a:pt x="952" y="120"/>
                                  <a:pt x="952" y="120"/>
                                </a:cubicBezTo>
                                <a:close/>
                                <a:moveTo>
                                  <a:pt x="971" y="130"/>
                                </a:moveTo>
                                <a:cubicBezTo>
                                  <a:pt x="971" y="130"/>
                                  <a:pt x="971" y="130"/>
                                  <a:pt x="971" y="130"/>
                                </a:cubicBezTo>
                                <a:cubicBezTo>
                                  <a:pt x="971" y="130"/>
                                  <a:pt x="971" y="131"/>
                                  <a:pt x="971" y="131"/>
                                </a:cubicBezTo>
                                <a:cubicBezTo>
                                  <a:pt x="971" y="131"/>
                                  <a:pt x="971" y="130"/>
                                  <a:pt x="971" y="130"/>
                                </a:cubicBezTo>
                                <a:close/>
                                <a:moveTo>
                                  <a:pt x="975" y="176"/>
                                </a:moveTo>
                                <a:cubicBezTo>
                                  <a:pt x="975" y="176"/>
                                  <a:pt x="975" y="176"/>
                                  <a:pt x="975" y="176"/>
                                </a:cubicBezTo>
                                <a:cubicBezTo>
                                  <a:pt x="975" y="176"/>
                                  <a:pt x="975" y="176"/>
                                  <a:pt x="975" y="176"/>
                                </a:cubicBezTo>
                                <a:cubicBezTo>
                                  <a:pt x="975" y="176"/>
                                  <a:pt x="975" y="176"/>
                                  <a:pt x="975" y="176"/>
                                </a:cubicBezTo>
                                <a:close/>
                                <a:moveTo>
                                  <a:pt x="979" y="153"/>
                                </a:moveTo>
                                <a:cubicBezTo>
                                  <a:pt x="979" y="153"/>
                                  <a:pt x="979" y="153"/>
                                  <a:pt x="979" y="153"/>
                                </a:cubicBezTo>
                                <a:cubicBezTo>
                                  <a:pt x="979" y="153"/>
                                  <a:pt x="979" y="154"/>
                                  <a:pt x="979" y="154"/>
                                </a:cubicBezTo>
                                <a:cubicBezTo>
                                  <a:pt x="979" y="154"/>
                                  <a:pt x="979" y="153"/>
                                  <a:pt x="979" y="153"/>
                                </a:cubicBezTo>
                                <a:close/>
                                <a:moveTo>
                                  <a:pt x="979" y="178"/>
                                </a:moveTo>
                                <a:cubicBezTo>
                                  <a:pt x="979" y="178"/>
                                  <a:pt x="979" y="178"/>
                                  <a:pt x="979" y="177"/>
                                </a:cubicBezTo>
                                <a:cubicBezTo>
                                  <a:pt x="979" y="178"/>
                                  <a:pt x="979" y="178"/>
                                  <a:pt x="980" y="178"/>
                                </a:cubicBezTo>
                                <a:cubicBezTo>
                                  <a:pt x="980" y="178"/>
                                  <a:pt x="980" y="178"/>
                                  <a:pt x="979" y="178"/>
                                </a:cubicBezTo>
                                <a:close/>
                                <a:moveTo>
                                  <a:pt x="982" y="187"/>
                                </a:moveTo>
                                <a:cubicBezTo>
                                  <a:pt x="982" y="187"/>
                                  <a:pt x="982" y="187"/>
                                  <a:pt x="982" y="187"/>
                                </a:cubicBezTo>
                                <a:cubicBezTo>
                                  <a:pt x="982" y="187"/>
                                  <a:pt x="982" y="187"/>
                                  <a:pt x="982" y="187"/>
                                </a:cubicBezTo>
                                <a:cubicBezTo>
                                  <a:pt x="982" y="187"/>
                                  <a:pt x="982" y="187"/>
                                  <a:pt x="982" y="187"/>
                                </a:cubicBezTo>
                                <a:cubicBezTo>
                                  <a:pt x="982" y="187"/>
                                  <a:pt x="982" y="187"/>
                                  <a:pt x="982" y="187"/>
                                </a:cubicBezTo>
                                <a:cubicBezTo>
                                  <a:pt x="982" y="187"/>
                                  <a:pt x="982" y="187"/>
                                  <a:pt x="982" y="187"/>
                                </a:cubicBezTo>
                                <a:close/>
                                <a:moveTo>
                                  <a:pt x="982" y="187"/>
                                </a:moveTo>
                                <a:cubicBezTo>
                                  <a:pt x="982" y="187"/>
                                  <a:pt x="982" y="187"/>
                                  <a:pt x="982" y="187"/>
                                </a:cubicBezTo>
                                <a:cubicBezTo>
                                  <a:pt x="982" y="187"/>
                                  <a:pt x="982" y="187"/>
                                  <a:pt x="982" y="187"/>
                                </a:cubicBezTo>
                                <a:cubicBezTo>
                                  <a:pt x="983" y="187"/>
                                  <a:pt x="983" y="187"/>
                                  <a:pt x="983" y="187"/>
                                </a:cubicBezTo>
                                <a:cubicBezTo>
                                  <a:pt x="983" y="187"/>
                                  <a:pt x="982" y="187"/>
                                  <a:pt x="982" y="187"/>
                                </a:cubicBezTo>
                                <a:close/>
                                <a:moveTo>
                                  <a:pt x="989" y="177"/>
                                </a:moveTo>
                                <a:cubicBezTo>
                                  <a:pt x="989" y="177"/>
                                  <a:pt x="989" y="177"/>
                                  <a:pt x="989" y="177"/>
                                </a:cubicBezTo>
                                <a:cubicBezTo>
                                  <a:pt x="989" y="177"/>
                                  <a:pt x="989" y="177"/>
                                  <a:pt x="989" y="177"/>
                                </a:cubicBezTo>
                                <a:cubicBezTo>
                                  <a:pt x="989" y="177"/>
                                  <a:pt x="989" y="177"/>
                                  <a:pt x="989" y="177"/>
                                </a:cubicBezTo>
                                <a:close/>
                                <a:moveTo>
                                  <a:pt x="989" y="177"/>
                                </a:moveTo>
                                <a:cubicBezTo>
                                  <a:pt x="989" y="177"/>
                                  <a:pt x="989" y="177"/>
                                  <a:pt x="989" y="177"/>
                                </a:cubicBezTo>
                                <a:cubicBezTo>
                                  <a:pt x="989" y="177"/>
                                  <a:pt x="989" y="177"/>
                                  <a:pt x="989" y="177"/>
                                </a:cubicBezTo>
                                <a:cubicBezTo>
                                  <a:pt x="989" y="177"/>
                                  <a:pt x="989" y="178"/>
                                  <a:pt x="989" y="178"/>
                                </a:cubicBezTo>
                                <a:cubicBezTo>
                                  <a:pt x="989" y="178"/>
                                  <a:pt x="989" y="177"/>
                                  <a:pt x="989" y="177"/>
                                </a:cubicBezTo>
                                <a:close/>
                                <a:moveTo>
                                  <a:pt x="989" y="139"/>
                                </a:moveTo>
                                <a:cubicBezTo>
                                  <a:pt x="989" y="139"/>
                                  <a:pt x="989" y="139"/>
                                  <a:pt x="989" y="139"/>
                                </a:cubicBezTo>
                                <a:cubicBezTo>
                                  <a:pt x="989" y="139"/>
                                  <a:pt x="989" y="139"/>
                                  <a:pt x="989" y="139"/>
                                </a:cubicBezTo>
                                <a:cubicBezTo>
                                  <a:pt x="989" y="139"/>
                                  <a:pt x="989" y="139"/>
                                  <a:pt x="989" y="139"/>
                                </a:cubicBezTo>
                                <a:close/>
                                <a:moveTo>
                                  <a:pt x="989" y="166"/>
                                </a:moveTo>
                                <a:cubicBezTo>
                                  <a:pt x="989" y="166"/>
                                  <a:pt x="989" y="166"/>
                                  <a:pt x="989" y="166"/>
                                </a:cubicBezTo>
                                <a:cubicBezTo>
                                  <a:pt x="989" y="166"/>
                                  <a:pt x="989" y="166"/>
                                  <a:pt x="989" y="166"/>
                                </a:cubicBezTo>
                                <a:cubicBezTo>
                                  <a:pt x="989" y="166"/>
                                  <a:pt x="989" y="166"/>
                                  <a:pt x="989" y="166"/>
                                </a:cubicBezTo>
                                <a:close/>
                                <a:moveTo>
                                  <a:pt x="990" y="133"/>
                                </a:moveTo>
                                <a:cubicBezTo>
                                  <a:pt x="990" y="132"/>
                                  <a:pt x="990" y="131"/>
                                  <a:pt x="990" y="130"/>
                                </a:cubicBezTo>
                                <a:cubicBezTo>
                                  <a:pt x="990" y="131"/>
                                  <a:pt x="990" y="132"/>
                                  <a:pt x="990" y="133"/>
                                </a:cubicBezTo>
                                <a:close/>
                                <a:moveTo>
                                  <a:pt x="991" y="140"/>
                                </a:moveTo>
                                <a:cubicBezTo>
                                  <a:pt x="991" y="140"/>
                                  <a:pt x="991" y="140"/>
                                  <a:pt x="991" y="140"/>
                                </a:cubicBezTo>
                                <a:cubicBezTo>
                                  <a:pt x="991" y="140"/>
                                  <a:pt x="991" y="140"/>
                                  <a:pt x="991" y="140"/>
                                </a:cubicBezTo>
                                <a:cubicBezTo>
                                  <a:pt x="991" y="140"/>
                                  <a:pt x="991" y="140"/>
                                  <a:pt x="991" y="140"/>
                                </a:cubicBezTo>
                                <a:close/>
                                <a:moveTo>
                                  <a:pt x="995" y="100"/>
                                </a:moveTo>
                                <a:cubicBezTo>
                                  <a:pt x="995" y="99"/>
                                  <a:pt x="995" y="99"/>
                                  <a:pt x="995" y="99"/>
                                </a:cubicBezTo>
                                <a:cubicBezTo>
                                  <a:pt x="995" y="99"/>
                                  <a:pt x="995" y="99"/>
                                  <a:pt x="995" y="99"/>
                                </a:cubicBezTo>
                                <a:cubicBezTo>
                                  <a:pt x="995" y="99"/>
                                  <a:pt x="995" y="99"/>
                                  <a:pt x="995" y="100"/>
                                </a:cubicBezTo>
                                <a:close/>
                                <a:moveTo>
                                  <a:pt x="1089" y="209"/>
                                </a:moveTo>
                                <a:cubicBezTo>
                                  <a:pt x="1091" y="210"/>
                                  <a:pt x="1091" y="210"/>
                                  <a:pt x="1091" y="210"/>
                                </a:cubicBezTo>
                                <a:cubicBezTo>
                                  <a:pt x="1091" y="210"/>
                                  <a:pt x="1091" y="210"/>
                                  <a:pt x="1091" y="210"/>
                                </a:cubicBezTo>
                                <a:lnTo>
                                  <a:pt x="1089" y="209"/>
                                </a:lnTo>
                                <a:close/>
                                <a:moveTo>
                                  <a:pt x="1102" y="193"/>
                                </a:moveTo>
                                <a:cubicBezTo>
                                  <a:pt x="1102" y="193"/>
                                  <a:pt x="1102" y="193"/>
                                  <a:pt x="1102" y="193"/>
                                </a:cubicBezTo>
                                <a:cubicBezTo>
                                  <a:pt x="1102" y="193"/>
                                  <a:pt x="1103" y="193"/>
                                  <a:pt x="1103" y="193"/>
                                </a:cubicBezTo>
                                <a:cubicBezTo>
                                  <a:pt x="1103" y="193"/>
                                  <a:pt x="1102" y="193"/>
                                  <a:pt x="1102" y="193"/>
                                </a:cubicBezTo>
                                <a:close/>
                                <a:moveTo>
                                  <a:pt x="1113" y="181"/>
                                </a:moveTo>
                                <a:cubicBezTo>
                                  <a:pt x="1113" y="181"/>
                                  <a:pt x="1113" y="181"/>
                                  <a:pt x="1113" y="181"/>
                                </a:cubicBezTo>
                                <a:cubicBezTo>
                                  <a:pt x="1113" y="181"/>
                                  <a:pt x="1113" y="181"/>
                                  <a:pt x="1113" y="181"/>
                                </a:cubicBezTo>
                                <a:cubicBezTo>
                                  <a:pt x="1113" y="181"/>
                                  <a:pt x="1113" y="181"/>
                                  <a:pt x="1113" y="181"/>
                                </a:cubicBezTo>
                                <a:close/>
                                <a:moveTo>
                                  <a:pt x="1114" y="198"/>
                                </a:moveTo>
                                <a:cubicBezTo>
                                  <a:pt x="1115" y="198"/>
                                  <a:pt x="1116" y="197"/>
                                  <a:pt x="1117" y="196"/>
                                </a:cubicBezTo>
                                <a:cubicBezTo>
                                  <a:pt x="1116" y="197"/>
                                  <a:pt x="1115" y="198"/>
                                  <a:pt x="1114" y="198"/>
                                </a:cubicBezTo>
                                <a:close/>
                                <a:moveTo>
                                  <a:pt x="1156" y="188"/>
                                </a:moveTo>
                                <a:cubicBezTo>
                                  <a:pt x="1154" y="187"/>
                                  <a:pt x="1153" y="189"/>
                                  <a:pt x="1151" y="189"/>
                                </a:cubicBezTo>
                                <a:cubicBezTo>
                                  <a:pt x="1149" y="188"/>
                                  <a:pt x="1147" y="186"/>
                                  <a:pt x="1146" y="189"/>
                                </a:cubicBezTo>
                                <a:cubicBezTo>
                                  <a:pt x="1146" y="191"/>
                                  <a:pt x="1145" y="193"/>
                                  <a:pt x="1147" y="193"/>
                                </a:cubicBezTo>
                                <a:cubicBezTo>
                                  <a:pt x="1150" y="193"/>
                                  <a:pt x="1149" y="194"/>
                                  <a:pt x="1147" y="196"/>
                                </a:cubicBezTo>
                                <a:cubicBezTo>
                                  <a:pt x="1146" y="198"/>
                                  <a:pt x="1150" y="196"/>
                                  <a:pt x="1150" y="197"/>
                                </a:cubicBezTo>
                                <a:cubicBezTo>
                                  <a:pt x="1151" y="199"/>
                                  <a:pt x="1152" y="199"/>
                                  <a:pt x="1151" y="201"/>
                                </a:cubicBezTo>
                                <a:cubicBezTo>
                                  <a:pt x="1151" y="203"/>
                                  <a:pt x="1151" y="206"/>
                                  <a:pt x="1151" y="208"/>
                                </a:cubicBezTo>
                                <a:cubicBezTo>
                                  <a:pt x="1152" y="210"/>
                                  <a:pt x="1152" y="211"/>
                                  <a:pt x="1151" y="211"/>
                                </a:cubicBezTo>
                                <a:cubicBezTo>
                                  <a:pt x="1151" y="212"/>
                                  <a:pt x="1145" y="213"/>
                                  <a:pt x="1140" y="214"/>
                                </a:cubicBezTo>
                                <a:cubicBezTo>
                                  <a:pt x="1136" y="214"/>
                                  <a:pt x="1135" y="208"/>
                                  <a:pt x="1131" y="208"/>
                                </a:cubicBezTo>
                                <a:cubicBezTo>
                                  <a:pt x="1127" y="208"/>
                                  <a:pt x="1125" y="205"/>
                                  <a:pt x="1124" y="202"/>
                                </a:cubicBezTo>
                                <a:cubicBezTo>
                                  <a:pt x="1124" y="201"/>
                                  <a:pt x="1125" y="200"/>
                                  <a:pt x="1125" y="199"/>
                                </a:cubicBezTo>
                                <a:cubicBezTo>
                                  <a:pt x="1128" y="196"/>
                                  <a:pt x="1130" y="190"/>
                                  <a:pt x="1128" y="188"/>
                                </a:cubicBezTo>
                                <a:cubicBezTo>
                                  <a:pt x="1128" y="187"/>
                                  <a:pt x="1126" y="184"/>
                                  <a:pt x="1124" y="182"/>
                                </a:cubicBezTo>
                                <a:cubicBezTo>
                                  <a:pt x="1121" y="178"/>
                                  <a:pt x="1118" y="174"/>
                                  <a:pt x="1118" y="173"/>
                                </a:cubicBezTo>
                                <a:cubicBezTo>
                                  <a:pt x="1118" y="170"/>
                                  <a:pt x="1119" y="168"/>
                                  <a:pt x="1116" y="166"/>
                                </a:cubicBezTo>
                                <a:cubicBezTo>
                                  <a:pt x="1113" y="163"/>
                                  <a:pt x="1116" y="161"/>
                                  <a:pt x="1118" y="158"/>
                                </a:cubicBezTo>
                                <a:cubicBezTo>
                                  <a:pt x="1120" y="156"/>
                                  <a:pt x="1125" y="154"/>
                                  <a:pt x="1128" y="153"/>
                                </a:cubicBezTo>
                                <a:cubicBezTo>
                                  <a:pt x="1128" y="153"/>
                                  <a:pt x="1128" y="153"/>
                                  <a:pt x="1128" y="153"/>
                                </a:cubicBezTo>
                                <a:cubicBezTo>
                                  <a:pt x="1128" y="152"/>
                                  <a:pt x="1128" y="152"/>
                                  <a:pt x="1129" y="152"/>
                                </a:cubicBezTo>
                                <a:cubicBezTo>
                                  <a:pt x="1131" y="150"/>
                                  <a:pt x="1136" y="147"/>
                                  <a:pt x="1139" y="148"/>
                                </a:cubicBezTo>
                                <a:cubicBezTo>
                                  <a:pt x="1143" y="149"/>
                                  <a:pt x="1146" y="148"/>
                                  <a:pt x="1147" y="150"/>
                                </a:cubicBezTo>
                                <a:cubicBezTo>
                                  <a:pt x="1149" y="152"/>
                                  <a:pt x="1147" y="156"/>
                                  <a:pt x="1148" y="158"/>
                                </a:cubicBezTo>
                                <a:cubicBezTo>
                                  <a:pt x="1149" y="159"/>
                                  <a:pt x="1145" y="159"/>
                                  <a:pt x="1143" y="159"/>
                                </a:cubicBezTo>
                                <a:cubicBezTo>
                                  <a:pt x="1141" y="159"/>
                                  <a:pt x="1136" y="160"/>
                                  <a:pt x="1136" y="161"/>
                                </a:cubicBezTo>
                                <a:cubicBezTo>
                                  <a:pt x="1137" y="163"/>
                                  <a:pt x="1139" y="166"/>
                                  <a:pt x="1136" y="164"/>
                                </a:cubicBezTo>
                                <a:cubicBezTo>
                                  <a:pt x="1133" y="162"/>
                                  <a:pt x="1131" y="166"/>
                                  <a:pt x="1133" y="166"/>
                                </a:cubicBezTo>
                                <a:cubicBezTo>
                                  <a:pt x="1135" y="166"/>
                                  <a:pt x="1137" y="168"/>
                                  <a:pt x="1137" y="169"/>
                                </a:cubicBezTo>
                                <a:cubicBezTo>
                                  <a:pt x="1137" y="171"/>
                                  <a:pt x="1137" y="174"/>
                                  <a:pt x="1139" y="173"/>
                                </a:cubicBezTo>
                                <a:cubicBezTo>
                                  <a:pt x="1140" y="173"/>
                                  <a:pt x="1140" y="175"/>
                                  <a:pt x="1142" y="175"/>
                                </a:cubicBezTo>
                                <a:cubicBezTo>
                                  <a:pt x="1145" y="175"/>
                                  <a:pt x="1147" y="176"/>
                                  <a:pt x="1145" y="178"/>
                                </a:cubicBezTo>
                                <a:cubicBezTo>
                                  <a:pt x="1143" y="180"/>
                                  <a:pt x="1146" y="185"/>
                                  <a:pt x="1147" y="184"/>
                                </a:cubicBezTo>
                                <a:cubicBezTo>
                                  <a:pt x="1147" y="183"/>
                                  <a:pt x="1147" y="182"/>
                                  <a:pt x="1147" y="181"/>
                                </a:cubicBezTo>
                                <a:cubicBezTo>
                                  <a:pt x="1148" y="180"/>
                                  <a:pt x="1148" y="180"/>
                                  <a:pt x="1150" y="180"/>
                                </a:cubicBezTo>
                                <a:cubicBezTo>
                                  <a:pt x="1153" y="180"/>
                                  <a:pt x="1152" y="184"/>
                                  <a:pt x="1154" y="184"/>
                                </a:cubicBezTo>
                                <a:cubicBezTo>
                                  <a:pt x="1156" y="185"/>
                                  <a:pt x="1158" y="188"/>
                                  <a:pt x="1156" y="188"/>
                                </a:cubicBezTo>
                                <a:close/>
                                <a:moveTo>
                                  <a:pt x="1188" y="164"/>
                                </a:moveTo>
                                <a:cubicBezTo>
                                  <a:pt x="1187" y="165"/>
                                  <a:pt x="1187" y="166"/>
                                  <a:pt x="1186" y="166"/>
                                </a:cubicBezTo>
                                <a:cubicBezTo>
                                  <a:pt x="1182" y="169"/>
                                  <a:pt x="1178" y="168"/>
                                  <a:pt x="1180" y="165"/>
                                </a:cubicBezTo>
                                <a:cubicBezTo>
                                  <a:pt x="1181" y="162"/>
                                  <a:pt x="1181" y="158"/>
                                  <a:pt x="1179" y="158"/>
                                </a:cubicBezTo>
                                <a:cubicBezTo>
                                  <a:pt x="1177" y="158"/>
                                  <a:pt x="1178" y="165"/>
                                  <a:pt x="1177" y="165"/>
                                </a:cubicBezTo>
                                <a:cubicBezTo>
                                  <a:pt x="1176" y="166"/>
                                  <a:pt x="1175" y="160"/>
                                  <a:pt x="1176" y="157"/>
                                </a:cubicBezTo>
                                <a:cubicBezTo>
                                  <a:pt x="1176" y="157"/>
                                  <a:pt x="1176" y="157"/>
                                  <a:pt x="1177" y="156"/>
                                </a:cubicBezTo>
                                <a:cubicBezTo>
                                  <a:pt x="1178" y="154"/>
                                  <a:pt x="1181" y="156"/>
                                  <a:pt x="1181" y="156"/>
                                </a:cubicBezTo>
                                <a:cubicBezTo>
                                  <a:pt x="1182" y="157"/>
                                  <a:pt x="1182" y="154"/>
                                  <a:pt x="1184" y="154"/>
                                </a:cubicBezTo>
                                <a:cubicBezTo>
                                  <a:pt x="1185" y="154"/>
                                  <a:pt x="1183" y="157"/>
                                  <a:pt x="1185" y="157"/>
                                </a:cubicBezTo>
                                <a:cubicBezTo>
                                  <a:pt x="1186" y="157"/>
                                  <a:pt x="1188" y="161"/>
                                  <a:pt x="1188" y="164"/>
                                </a:cubicBezTo>
                                <a:close/>
                                <a:moveTo>
                                  <a:pt x="1191" y="220"/>
                                </a:moveTo>
                                <a:cubicBezTo>
                                  <a:pt x="1191" y="220"/>
                                  <a:pt x="1191" y="220"/>
                                  <a:pt x="1191" y="220"/>
                                </a:cubicBezTo>
                                <a:cubicBezTo>
                                  <a:pt x="1191" y="220"/>
                                  <a:pt x="1191" y="220"/>
                                  <a:pt x="1191" y="220"/>
                                </a:cubicBezTo>
                                <a:cubicBezTo>
                                  <a:pt x="1191" y="220"/>
                                  <a:pt x="1191" y="220"/>
                                  <a:pt x="1191" y="220"/>
                                </a:cubicBezTo>
                                <a:close/>
                                <a:moveTo>
                                  <a:pt x="1192" y="153"/>
                                </a:moveTo>
                                <a:cubicBezTo>
                                  <a:pt x="1191" y="154"/>
                                  <a:pt x="1185" y="152"/>
                                  <a:pt x="1184" y="151"/>
                                </a:cubicBezTo>
                                <a:cubicBezTo>
                                  <a:pt x="1184" y="150"/>
                                  <a:pt x="1193" y="151"/>
                                  <a:pt x="1192" y="153"/>
                                </a:cubicBezTo>
                                <a:close/>
                                <a:moveTo>
                                  <a:pt x="1247" y="213"/>
                                </a:moveTo>
                                <a:cubicBezTo>
                                  <a:pt x="1247" y="213"/>
                                  <a:pt x="1247" y="213"/>
                                  <a:pt x="1247" y="213"/>
                                </a:cubicBezTo>
                                <a:cubicBezTo>
                                  <a:pt x="1248" y="213"/>
                                  <a:pt x="1248" y="213"/>
                                  <a:pt x="1248" y="213"/>
                                </a:cubicBezTo>
                                <a:cubicBezTo>
                                  <a:pt x="1248" y="213"/>
                                  <a:pt x="1248" y="213"/>
                                  <a:pt x="1247" y="213"/>
                                </a:cubicBezTo>
                                <a:close/>
                                <a:moveTo>
                                  <a:pt x="1251" y="211"/>
                                </a:moveTo>
                                <a:cubicBezTo>
                                  <a:pt x="1253" y="210"/>
                                  <a:pt x="1255" y="209"/>
                                  <a:pt x="1255" y="208"/>
                                </a:cubicBezTo>
                                <a:cubicBezTo>
                                  <a:pt x="1255" y="209"/>
                                  <a:pt x="1253" y="210"/>
                                  <a:pt x="1251" y="211"/>
                                </a:cubicBezTo>
                                <a:close/>
                                <a:moveTo>
                                  <a:pt x="1278" y="221"/>
                                </a:moveTo>
                                <a:cubicBezTo>
                                  <a:pt x="1278" y="221"/>
                                  <a:pt x="1278" y="221"/>
                                  <a:pt x="1278" y="221"/>
                                </a:cubicBezTo>
                                <a:cubicBezTo>
                                  <a:pt x="1278" y="221"/>
                                  <a:pt x="1278" y="221"/>
                                  <a:pt x="1278" y="221"/>
                                </a:cubicBezTo>
                                <a:cubicBezTo>
                                  <a:pt x="1278" y="221"/>
                                  <a:pt x="1278" y="221"/>
                                  <a:pt x="1278" y="221"/>
                                </a:cubicBezTo>
                                <a:close/>
                                <a:moveTo>
                                  <a:pt x="1278" y="152"/>
                                </a:moveTo>
                                <a:cubicBezTo>
                                  <a:pt x="1274" y="152"/>
                                  <a:pt x="1265" y="150"/>
                                  <a:pt x="1261" y="154"/>
                                </a:cubicBezTo>
                                <a:cubicBezTo>
                                  <a:pt x="1257" y="159"/>
                                  <a:pt x="1260" y="161"/>
                                  <a:pt x="1258" y="161"/>
                                </a:cubicBezTo>
                                <a:cubicBezTo>
                                  <a:pt x="1256" y="161"/>
                                  <a:pt x="1255" y="155"/>
                                  <a:pt x="1257" y="153"/>
                                </a:cubicBezTo>
                                <a:cubicBezTo>
                                  <a:pt x="1259" y="151"/>
                                  <a:pt x="1266" y="150"/>
                                  <a:pt x="1271" y="151"/>
                                </a:cubicBezTo>
                                <a:cubicBezTo>
                                  <a:pt x="1275" y="152"/>
                                  <a:pt x="1283" y="150"/>
                                  <a:pt x="1284" y="150"/>
                                </a:cubicBezTo>
                                <a:cubicBezTo>
                                  <a:pt x="1285" y="150"/>
                                  <a:pt x="1283" y="152"/>
                                  <a:pt x="1278" y="152"/>
                                </a:cubicBezTo>
                                <a:close/>
                                <a:moveTo>
                                  <a:pt x="1292" y="252"/>
                                </a:moveTo>
                                <a:cubicBezTo>
                                  <a:pt x="1292" y="252"/>
                                  <a:pt x="1292" y="252"/>
                                  <a:pt x="1292" y="252"/>
                                </a:cubicBezTo>
                                <a:cubicBezTo>
                                  <a:pt x="1292" y="252"/>
                                  <a:pt x="1292" y="252"/>
                                  <a:pt x="1292" y="251"/>
                                </a:cubicBezTo>
                                <a:cubicBezTo>
                                  <a:pt x="1292" y="252"/>
                                  <a:pt x="1292" y="252"/>
                                  <a:pt x="1292" y="252"/>
                                </a:cubicBezTo>
                                <a:close/>
                                <a:moveTo>
                                  <a:pt x="1323" y="133"/>
                                </a:moveTo>
                                <a:cubicBezTo>
                                  <a:pt x="1323" y="133"/>
                                  <a:pt x="1323" y="132"/>
                                  <a:pt x="1323" y="132"/>
                                </a:cubicBezTo>
                                <a:cubicBezTo>
                                  <a:pt x="1323" y="133"/>
                                  <a:pt x="1324" y="133"/>
                                  <a:pt x="1324" y="133"/>
                                </a:cubicBezTo>
                                <a:cubicBezTo>
                                  <a:pt x="1324" y="133"/>
                                  <a:pt x="1323" y="133"/>
                                  <a:pt x="1323" y="133"/>
                                </a:cubicBezTo>
                                <a:close/>
                                <a:moveTo>
                                  <a:pt x="1327" y="134"/>
                                </a:moveTo>
                                <a:cubicBezTo>
                                  <a:pt x="1327" y="134"/>
                                  <a:pt x="1327" y="134"/>
                                  <a:pt x="1327" y="134"/>
                                </a:cubicBezTo>
                                <a:cubicBezTo>
                                  <a:pt x="1327" y="134"/>
                                  <a:pt x="1327" y="134"/>
                                  <a:pt x="1327" y="134"/>
                                </a:cubicBezTo>
                                <a:cubicBezTo>
                                  <a:pt x="1327" y="134"/>
                                  <a:pt x="1327" y="134"/>
                                  <a:pt x="1327" y="134"/>
                                </a:cubicBezTo>
                                <a:close/>
                                <a:moveTo>
                                  <a:pt x="1430" y="106"/>
                                </a:moveTo>
                                <a:cubicBezTo>
                                  <a:pt x="1425" y="110"/>
                                  <a:pt x="1417" y="111"/>
                                  <a:pt x="1417" y="114"/>
                                </a:cubicBezTo>
                                <a:cubicBezTo>
                                  <a:pt x="1417" y="118"/>
                                  <a:pt x="1406" y="119"/>
                                  <a:pt x="1405" y="118"/>
                                </a:cubicBezTo>
                                <a:cubicBezTo>
                                  <a:pt x="1405" y="117"/>
                                  <a:pt x="1413" y="116"/>
                                  <a:pt x="1415" y="112"/>
                                </a:cubicBezTo>
                                <a:cubicBezTo>
                                  <a:pt x="1417" y="107"/>
                                  <a:pt x="1425" y="105"/>
                                  <a:pt x="1429" y="99"/>
                                </a:cubicBezTo>
                                <a:cubicBezTo>
                                  <a:pt x="1432" y="94"/>
                                  <a:pt x="1434" y="88"/>
                                  <a:pt x="1436" y="88"/>
                                </a:cubicBezTo>
                                <a:cubicBezTo>
                                  <a:pt x="1437" y="88"/>
                                  <a:pt x="1434" y="102"/>
                                  <a:pt x="1430" y="106"/>
                                </a:cubicBezTo>
                                <a:close/>
                                <a:moveTo>
                                  <a:pt x="917" y="187"/>
                                </a:moveTo>
                                <a:cubicBezTo>
                                  <a:pt x="916" y="188"/>
                                  <a:pt x="920" y="191"/>
                                  <a:pt x="919" y="194"/>
                                </a:cubicBezTo>
                                <a:cubicBezTo>
                                  <a:pt x="918" y="197"/>
                                  <a:pt x="919" y="200"/>
                                  <a:pt x="921" y="199"/>
                                </a:cubicBezTo>
                                <a:cubicBezTo>
                                  <a:pt x="923" y="197"/>
                                  <a:pt x="924" y="198"/>
                                  <a:pt x="925" y="196"/>
                                </a:cubicBezTo>
                                <a:cubicBezTo>
                                  <a:pt x="926" y="195"/>
                                  <a:pt x="925" y="190"/>
                                  <a:pt x="926" y="188"/>
                                </a:cubicBezTo>
                                <a:cubicBezTo>
                                  <a:pt x="926" y="186"/>
                                  <a:pt x="922" y="185"/>
                                  <a:pt x="921" y="186"/>
                                </a:cubicBezTo>
                                <a:cubicBezTo>
                                  <a:pt x="919" y="187"/>
                                  <a:pt x="918" y="186"/>
                                  <a:pt x="917" y="187"/>
                                </a:cubicBezTo>
                                <a:close/>
                                <a:moveTo>
                                  <a:pt x="561" y="153"/>
                                </a:moveTo>
                                <a:cubicBezTo>
                                  <a:pt x="559" y="153"/>
                                  <a:pt x="560" y="150"/>
                                  <a:pt x="560" y="149"/>
                                </a:cubicBezTo>
                                <a:cubicBezTo>
                                  <a:pt x="561" y="148"/>
                                  <a:pt x="557" y="150"/>
                                  <a:pt x="557" y="151"/>
                                </a:cubicBezTo>
                                <a:cubicBezTo>
                                  <a:pt x="557" y="153"/>
                                  <a:pt x="554" y="153"/>
                                  <a:pt x="554" y="154"/>
                                </a:cubicBezTo>
                                <a:cubicBezTo>
                                  <a:pt x="554" y="157"/>
                                  <a:pt x="554" y="155"/>
                                  <a:pt x="552" y="156"/>
                                </a:cubicBezTo>
                                <a:cubicBezTo>
                                  <a:pt x="550" y="157"/>
                                  <a:pt x="543" y="156"/>
                                  <a:pt x="543" y="155"/>
                                </a:cubicBezTo>
                                <a:cubicBezTo>
                                  <a:pt x="543" y="153"/>
                                  <a:pt x="537" y="152"/>
                                  <a:pt x="537" y="150"/>
                                </a:cubicBezTo>
                                <a:cubicBezTo>
                                  <a:pt x="537" y="148"/>
                                  <a:pt x="535" y="147"/>
                                  <a:pt x="537" y="145"/>
                                </a:cubicBezTo>
                                <a:cubicBezTo>
                                  <a:pt x="539" y="143"/>
                                  <a:pt x="536" y="141"/>
                                  <a:pt x="534" y="143"/>
                                </a:cubicBezTo>
                                <a:cubicBezTo>
                                  <a:pt x="532" y="145"/>
                                  <a:pt x="531" y="142"/>
                                  <a:pt x="534" y="141"/>
                                </a:cubicBezTo>
                                <a:cubicBezTo>
                                  <a:pt x="536" y="140"/>
                                  <a:pt x="541" y="139"/>
                                  <a:pt x="539" y="134"/>
                                </a:cubicBezTo>
                                <a:cubicBezTo>
                                  <a:pt x="536" y="130"/>
                                  <a:pt x="521" y="136"/>
                                  <a:pt x="517" y="138"/>
                                </a:cubicBezTo>
                                <a:cubicBezTo>
                                  <a:pt x="513" y="140"/>
                                  <a:pt x="507" y="148"/>
                                  <a:pt x="505" y="148"/>
                                </a:cubicBezTo>
                                <a:cubicBezTo>
                                  <a:pt x="503" y="148"/>
                                  <a:pt x="509" y="144"/>
                                  <a:pt x="510" y="142"/>
                                </a:cubicBezTo>
                                <a:cubicBezTo>
                                  <a:pt x="511" y="141"/>
                                  <a:pt x="510" y="139"/>
                                  <a:pt x="511" y="140"/>
                                </a:cubicBezTo>
                                <a:cubicBezTo>
                                  <a:pt x="512" y="141"/>
                                  <a:pt x="516" y="135"/>
                                  <a:pt x="518" y="133"/>
                                </a:cubicBezTo>
                                <a:cubicBezTo>
                                  <a:pt x="521" y="131"/>
                                  <a:pt x="523" y="133"/>
                                  <a:pt x="524" y="132"/>
                                </a:cubicBezTo>
                                <a:cubicBezTo>
                                  <a:pt x="524" y="130"/>
                                  <a:pt x="525" y="129"/>
                                  <a:pt x="527" y="127"/>
                                </a:cubicBezTo>
                                <a:cubicBezTo>
                                  <a:pt x="530" y="125"/>
                                  <a:pt x="557" y="125"/>
                                  <a:pt x="560" y="125"/>
                                </a:cubicBezTo>
                                <a:cubicBezTo>
                                  <a:pt x="562" y="126"/>
                                  <a:pt x="568" y="122"/>
                                  <a:pt x="569" y="120"/>
                                </a:cubicBezTo>
                                <a:cubicBezTo>
                                  <a:pt x="570" y="117"/>
                                  <a:pt x="572" y="117"/>
                                  <a:pt x="576" y="118"/>
                                </a:cubicBezTo>
                                <a:cubicBezTo>
                                  <a:pt x="580" y="118"/>
                                  <a:pt x="581" y="114"/>
                                  <a:pt x="583" y="113"/>
                                </a:cubicBezTo>
                                <a:cubicBezTo>
                                  <a:pt x="585" y="112"/>
                                  <a:pt x="584" y="111"/>
                                  <a:pt x="583" y="111"/>
                                </a:cubicBezTo>
                                <a:cubicBezTo>
                                  <a:pt x="581" y="111"/>
                                  <a:pt x="580" y="110"/>
                                  <a:pt x="581" y="110"/>
                                </a:cubicBezTo>
                                <a:cubicBezTo>
                                  <a:pt x="583" y="109"/>
                                  <a:pt x="584" y="109"/>
                                  <a:pt x="584" y="106"/>
                                </a:cubicBezTo>
                                <a:cubicBezTo>
                                  <a:pt x="585" y="104"/>
                                  <a:pt x="584" y="105"/>
                                  <a:pt x="582" y="102"/>
                                </a:cubicBezTo>
                                <a:cubicBezTo>
                                  <a:pt x="580" y="100"/>
                                  <a:pt x="578" y="103"/>
                                  <a:pt x="576" y="103"/>
                                </a:cubicBezTo>
                                <a:cubicBezTo>
                                  <a:pt x="574" y="103"/>
                                  <a:pt x="578" y="100"/>
                                  <a:pt x="576" y="99"/>
                                </a:cubicBezTo>
                                <a:cubicBezTo>
                                  <a:pt x="574" y="98"/>
                                  <a:pt x="571" y="99"/>
                                  <a:pt x="568" y="101"/>
                                </a:cubicBezTo>
                                <a:cubicBezTo>
                                  <a:pt x="565" y="103"/>
                                  <a:pt x="565" y="101"/>
                                  <a:pt x="563" y="103"/>
                                </a:cubicBezTo>
                                <a:cubicBezTo>
                                  <a:pt x="561" y="105"/>
                                  <a:pt x="561" y="102"/>
                                  <a:pt x="562" y="101"/>
                                </a:cubicBezTo>
                                <a:cubicBezTo>
                                  <a:pt x="563" y="100"/>
                                  <a:pt x="564" y="101"/>
                                  <a:pt x="565" y="100"/>
                                </a:cubicBezTo>
                                <a:cubicBezTo>
                                  <a:pt x="566" y="98"/>
                                  <a:pt x="567" y="100"/>
                                  <a:pt x="569" y="98"/>
                                </a:cubicBezTo>
                                <a:cubicBezTo>
                                  <a:pt x="572" y="96"/>
                                  <a:pt x="574" y="97"/>
                                  <a:pt x="575" y="96"/>
                                </a:cubicBezTo>
                                <a:cubicBezTo>
                                  <a:pt x="576" y="95"/>
                                  <a:pt x="574" y="93"/>
                                  <a:pt x="571" y="93"/>
                                </a:cubicBezTo>
                                <a:cubicBezTo>
                                  <a:pt x="569" y="94"/>
                                  <a:pt x="567" y="90"/>
                                  <a:pt x="565" y="91"/>
                                </a:cubicBezTo>
                                <a:cubicBezTo>
                                  <a:pt x="564" y="92"/>
                                  <a:pt x="564" y="89"/>
                                  <a:pt x="562" y="91"/>
                                </a:cubicBezTo>
                                <a:cubicBezTo>
                                  <a:pt x="561" y="92"/>
                                  <a:pt x="559" y="90"/>
                                  <a:pt x="559" y="88"/>
                                </a:cubicBezTo>
                                <a:cubicBezTo>
                                  <a:pt x="558" y="86"/>
                                  <a:pt x="553" y="82"/>
                                  <a:pt x="550" y="81"/>
                                </a:cubicBezTo>
                                <a:cubicBezTo>
                                  <a:pt x="547" y="81"/>
                                  <a:pt x="549" y="79"/>
                                  <a:pt x="551" y="80"/>
                                </a:cubicBezTo>
                                <a:cubicBezTo>
                                  <a:pt x="552" y="81"/>
                                  <a:pt x="554" y="79"/>
                                  <a:pt x="555" y="78"/>
                                </a:cubicBezTo>
                                <a:cubicBezTo>
                                  <a:pt x="555" y="77"/>
                                  <a:pt x="554" y="76"/>
                                  <a:pt x="553" y="75"/>
                                </a:cubicBezTo>
                                <a:cubicBezTo>
                                  <a:pt x="552" y="75"/>
                                  <a:pt x="552" y="74"/>
                                  <a:pt x="552" y="73"/>
                                </a:cubicBezTo>
                                <a:cubicBezTo>
                                  <a:pt x="552" y="72"/>
                                  <a:pt x="549" y="70"/>
                                  <a:pt x="549" y="69"/>
                                </a:cubicBezTo>
                                <a:cubicBezTo>
                                  <a:pt x="548" y="68"/>
                                  <a:pt x="547" y="67"/>
                                  <a:pt x="547" y="66"/>
                                </a:cubicBezTo>
                                <a:cubicBezTo>
                                  <a:pt x="547" y="65"/>
                                  <a:pt x="545" y="63"/>
                                  <a:pt x="545" y="62"/>
                                </a:cubicBezTo>
                                <a:cubicBezTo>
                                  <a:pt x="545" y="61"/>
                                  <a:pt x="541" y="58"/>
                                  <a:pt x="541" y="56"/>
                                </a:cubicBezTo>
                                <a:cubicBezTo>
                                  <a:pt x="541" y="55"/>
                                  <a:pt x="539" y="54"/>
                                  <a:pt x="539" y="52"/>
                                </a:cubicBezTo>
                                <a:cubicBezTo>
                                  <a:pt x="538" y="50"/>
                                  <a:pt x="537" y="51"/>
                                  <a:pt x="536" y="53"/>
                                </a:cubicBezTo>
                                <a:cubicBezTo>
                                  <a:pt x="536" y="56"/>
                                  <a:pt x="533" y="56"/>
                                  <a:pt x="534" y="57"/>
                                </a:cubicBezTo>
                                <a:cubicBezTo>
                                  <a:pt x="535" y="59"/>
                                  <a:pt x="534" y="59"/>
                                  <a:pt x="533" y="60"/>
                                </a:cubicBezTo>
                                <a:cubicBezTo>
                                  <a:pt x="532" y="61"/>
                                  <a:pt x="534" y="63"/>
                                  <a:pt x="532" y="63"/>
                                </a:cubicBezTo>
                                <a:cubicBezTo>
                                  <a:pt x="530" y="63"/>
                                  <a:pt x="531" y="66"/>
                                  <a:pt x="530" y="65"/>
                                </a:cubicBezTo>
                                <a:cubicBezTo>
                                  <a:pt x="529" y="63"/>
                                  <a:pt x="527" y="64"/>
                                  <a:pt x="527" y="65"/>
                                </a:cubicBezTo>
                                <a:cubicBezTo>
                                  <a:pt x="527" y="67"/>
                                  <a:pt x="524" y="68"/>
                                  <a:pt x="522" y="68"/>
                                </a:cubicBezTo>
                                <a:cubicBezTo>
                                  <a:pt x="521" y="68"/>
                                  <a:pt x="521" y="65"/>
                                  <a:pt x="519" y="66"/>
                                </a:cubicBezTo>
                                <a:cubicBezTo>
                                  <a:pt x="518" y="67"/>
                                  <a:pt x="518" y="63"/>
                                  <a:pt x="516" y="63"/>
                                </a:cubicBezTo>
                                <a:cubicBezTo>
                                  <a:pt x="514" y="64"/>
                                  <a:pt x="513" y="63"/>
                                  <a:pt x="514" y="62"/>
                                </a:cubicBezTo>
                                <a:cubicBezTo>
                                  <a:pt x="514" y="60"/>
                                  <a:pt x="510" y="59"/>
                                  <a:pt x="511" y="58"/>
                                </a:cubicBezTo>
                                <a:cubicBezTo>
                                  <a:pt x="513" y="57"/>
                                  <a:pt x="511" y="55"/>
                                  <a:pt x="511" y="52"/>
                                </a:cubicBezTo>
                                <a:cubicBezTo>
                                  <a:pt x="511" y="49"/>
                                  <a:pt x="513" y="49"/>
                                  <a:pt x="513" y="48"/>
                                </a:cubicBezTo>
                                <a:cubicBezTo>
                                  <a:pt x="513" y="47"/>
                                  <a:pt x="511" y="47"/>
                                  <a:pt x="510" y="48"/>
                                </a:cubicBezTo>
                                <a:cubicBezTo>
                                  <a:pt x="508" y="48"/>
                                  <a:pt x="508" y="46"/>
                                  <a:pt x="507" y="46"/>
                                </a:cubicBezTo>
                                <a:cubicBezTo>
                                  <a:pt x="506" y="47"/>
                                  <a:pt x="501" y="46"/>
                                  <a:pt x="501" y="44"/>
                                </a:cubicBezTo>
                                <a:cubicBezTo>
                                  <a:pt x="501" y="42"/>
                                  <a:pt x="499" y="43"/>
                                  <a:pt x="498" y="41"/>
                                </a:cubicBezTo>
                                <a:cubicBezTo>
                                  <a:pt x="498" y="39"/>
                                  <a:pt x="496" y="41"/>
                                  <a:pt x="496" y="39"/>
                                </a:cubicBezTo>
                                <a:cubicBezTo>
                                  <a:pt x="496" y="38"/>
                                  <a:pt x="495" y="37"/>
                                  <a:pt x="494" y="37"/>
                                </a:cubicBezTo>
                                <a:cubicBezTo>
                                  <a:pt x="492" y="37"/>
                                  <a:pt x="492" y="36"/>
                                  <a:pt x="490" y="35"/>
                                </a:cubicBezTo>
                                <a:cubicBezTo>
                                  <a:pt x="488" y="35"/>
                                  <a:pt x="486" y="37"/>
                                  <a:pt x="485" y="37"/>
                                </a:cubicBezTo>
                                <a:cubicBezTo>
                                  <a:pt x="484" y="38"/>
                                  <a:pt x="481" y="36"/>
                                  <a:pt x="480" y="36"/>
                                </a:cubicBezTo>
                                <a:cubicBezTo>
                                  <a:pt x="479" y="37"/>
                                  <a:pt x="479" y="36"/>
                                  <a:pt x="476" y="35"/>
                                </a:cubicBezTo>
                                <a:cubicBezTo>
                                  <a:pt x="473" y="34"/>
                                  <a:pt x="469" y="34"/>
                                  <a:pt x="469" y="35"/>
                                </a:cubicBezTo>
                                <a:cubicBezTo>
                                  <a:pt x="469" y="36"/>
                                  <a:pt x="467" y="36"/>
                                  <a:pt x="467" y="39"/>
                                </a:cubicBezTo>
                                <a:cubicBezTo>
                                  <a:pt x="467" y="41"/>
                                  <a:pt x="470" y="41"/>
                                  <a:pt x="470" y="42"/>
                                </a:cubicBezTo>
                                <a:cubicBezTo>
                                  <a:pt x="471" y="44"/>
                                  <a:pt x="469" y="43"/>
                                  <a:pt x="469" y="45"/>
                                </a:cubicBezTo>
                                <a:cubicBezTo>
                                  <a:pt x="469" y="46"/>
                                  <a:pt x="467" y="46"/>
                                  <a:pt x="467" y="47"/>
                                </a:cubicBezTo>
                                <a:cubicBezTo>
                                  <a:pt x="467" y="48"/>
                                  <a:pt x="469" y="48"/>
                                  <a:pt x="469" y="50"/>
                                </a:cubicBezTo>
                                <a:cubicBezTo>
                                  <a:pt x="470" y="52"/>
                                  <a:pt x="471" y="52"/>
                                  <a:pt x="471" y="55"/>
                                </a:cubicBezTo>
                                <a:cubicBezTo>
                                  <a:pt x="471" y="58"/>
                                  <a:pt x="470" y="57"/>
                                  <a:pt x="469" y="57"/>
                                </a:cubicBezTo>
                                <a:cubicBezTo>
                                  <a:pt x="468" y="58"/>
                                  <a:pt x="469" y="59"/>
                                  <a:pt x="468" y="61"/>
                                </a:cubicBezTo>
                                <a:cubicBezTo>
                                  <a:pt x="466" y="63"/>
                                  <a:pt x="465" y="65"/>
                                  <a:pt x="466" y="66"/>
                                </a:cubicBezTo>
                                <a:cubicBezTo>
                                  <a:pt x="467" y="67"/>
                                  <a:pt x="472" y="69"/>
                                  <a:pt x="474" y="72"/>
                                </a:cubicBezTo>
                                <a:cubicBezTo>
                                  <a:pt x="475" y="75"/>
                                  <a:pt x="475" y="80"/>
                                  <a:pt x="475" y="83"/>
                                </a:cubicBezTo>
                                <a:cubicBezTo>
                                  <a:pt x="474" y="87"/>
                                  <a:pt x="470" y="88"/>
                                  <a:pt x="467" y="91"/>
                                </a:cubicBezTo>
                                <a:cubicBezTo>
                                  <a:pt x="465" y="94"/>
                                  <a:pt x="462" y="93"/>
                                  <a:pt x="460" y="93"/>
                                </a:cubicBezTo>
                                <a:cubicBezTo>
                                  <a:pt x="459" y="93"/>
                                  <a:pt x="460" y="96"/>
                                  <a:pt x="462" y="98"/>
                                </a:cubicBezTo>
                                <a:cubicBezTo>
                                  <a:pt x="464" y="101"/>
                                  <a:pt x="462" y="101"/>
                                  <a:pt x="463" y="104"/>
                                </a:cubicBezTo>
                                <a:cubicBezTo>
                                  <a:pt x="464" y="106"/>
                                  <a:pt x="463" y="108"/>
                                  <a:pt x="464" y="110"/>
                                </a:cubicBezTo>
                                <a:cubicBezTo>
                                  <a:pt x="466" y="112"/>
                                  <a:pt x="465" y="113"/>
                                  <a:pt x="463" y="114"/>
                                </a:cubicBezTo>
                                <a:cubicBezTo>
                                  <a:pt x="462" y="116"/>
                                  <a:pt x="464" y="115"/>
                                  <a:pt x="464" y="117"/>
                                </a:cubicBezTo>
                                <a:cubicBezTo>
                                  <a:pt x="464" y="119"/>
                                  <a:pt x="463" y="118"/>
                                  <a:pt x="462" y="117"/>
                                </a:cubicBezTo>
                                <a:cubicBezTo>
                                  <a:pt x="460" y="116"/>
                                  <a:pt x="459" y="119"/>
                                  <a:pt x="459" y="120"/>
                                </a:cubicBezTo>
                                <a:cubicBezTo>
                                  <a:pt x="459" y="121"/>
                                  <a:pt x="455" y="118"/>
                                  <a:pt x="455" y="118"/>
                                </a:cubicBezTo>
                                <a:cubicBezTo>
                                  <a:pt x="454" y="118"/>
                                  <a:pt x="455" y="116"/>
                                  <a:pt x="453" y="115"/>
                                </a:cubicBezTo>
                                <a:cubicBezTo>
                                  <a:pt x="451" y="113"/>
                                  <a:pt x="449" y="113"/>
                                  <a:pt x="449" y="111"/>
                                </a:cubicBezTo>
                                <a:cubicBezTo>
                                  <a:pt x="449" y="109"/>
                                  <a:pt x="446" y="108"/>
                                  <a:pt x="446" y="106"/>
                                </a:cubicBezTo>
                                <a:cubicBezTo>
                                  <a:pt x="446" y="105"/>
                                  <a:pt x="446" y="100"/>
                                  <a:pt x="445" y="99"/>
                                </a:cubicBezTo>
                                <a:cubicBezTo>
                                  <a:pt x="444" y="97"/>
                                  <a:pt x="445" y="96"/>
                                  <a:pt x="446" y="94"/>
                                </a:cubicBezTo>
                                <a:cubicBezTo>
                                  <a:pt x="447" y="93"/>
                                  <a:pt x="445" y="91"/>
                                  <a:pt x="443" y="91"/>
                                </a:cubicBezTo>
                                <a:cubicBezTo>
                                  <a:pt x="441" y="91"/>
                                  <a:pt x="438" y="90"/>
                                  <a:pt x="435" y="91"/>
                                </a:cubicBezTo>
                                <a:cubicBezTo>
                                  <a:pt x="432" y="91"/>
                                  <a:pt x="431" y="90"/>
                                  <a:pt x="430" y="90"/>
                                </a:cubicBezTo>
                                <a:cubicBezTo>
                                  <a:pt x="429" y="89"/>
                                  <a:pt x="426" y="87"/>
                                  <a:pt x="423" y="86"/>
                                </a:cubicBezTo>
                                <a:cubicBezTo>
                                  <a:pt x="419" y="85"/>
                                  <a:pt x="418" y="83"/>
                                  <a:pt x="417" y="82"/>
                                </a:cubicBezTo>
                                <a:cubicBezTo>
                                  <a:pt x="417" y="81"/>
                                  <a:pt x="413" y="81"/>
                                  <a:pt x="412" y="80"/>
                                </a:cubicBezTo>
                                <a:cubicBezTo>
                                  <a:pt x="412" y="79"/>
                                  <a:pt x="408" y="78"/>
                                  <a:pt x="407" y="78"/>
                                </a:cubicBezTo>
                                <a:cubicBezTo>
                                  <a:pt x="405" y="78"/>
                                  <a:pt x="402" y="75"/>
                                  <a:pt x="400" y="75"/>
                                </a:cubicBezTo>
                                <a:cubicBezTo>
                                  <a:pt x="398" y="76"/>
                                  <a:pt x="393" y="78"/>
                                  <a:pt x="392" y="78"/>
                                </a:cubicBezTo>
                                <a:cubicBezTo>
                                  <a:pt x="391" y="78"/>
                                  <a:pt x="392" y="76"/>
                                  <a:pt x="393" y="75"/>
                                </a:cubicBezTo>
                                <a:cubicBezTo>
                                  <a:pt x="394" y="74"/>
                                  <a:pt x="391" y="71"/>
                                  <a:pt x="391" y="69"/>
                                </a:cubicBezTo>
                                <a:cubicBezTo>
                                  <a:pt x="390" y="66"/>
                                  <a:pt x="389" y="64"/>
                                  <a:pt x="387" y="64"/>
                                </a:cubicBezTo>
                                <a:cubicBezTo>
                                  <a:pt x="385" y="65"/>
                                  <a:pt x="382" y="63"/>
                                  <a:pt x="381" y="63"/>
                                </a:cubicBezTo>
                                <a:cubicBezTo>
                                  <a:pt x="380" y="62"/>
                                  <a:pt x="380" y="56"/>
                                  <a:pt x="381" y="53"/>
                                </a:cubicBezTo>
                                <a:cubicBezTo>
                                  <a:pt x="382" y="50"/>
                                  <a:pt x="385" y="46"/>
                                  <a:pt x="385" y="44"/>
                                </a:cubicBezTo>
                                <a:cubicBezTo>
                                  <a:pt x="385" y="43"/>
                                  <a:pt x="386" y="42"/>
                                  <a:pt x="388" y="41"/>
                                </a:cubicBezTo>
                                <a:cubicBezTo>
                                  <a:pt x="390" y="41"/>
                                  <a:pt x="389" y="38"/>
                                  <a:pt x="390" y="37"/>
                                </a:cubicBezTo>
                                <a:cubicBezTo>
                                  <a:pt x="392" y="37"/>
                                  <a:pt x="392" y="37"/>
                                  <a:pt x="392" y="35"/>
                                </a:cubicBezTo>
                                <a:cubicBezTo>
                                  <a:pt x="393" y="34"/>
                                  <a:pt x="395" y="35"/>
                                  <a:pt x="394" y="34"/>
                                </a:cubicBezTo>
                                <a:cubicBezTo>
                                  <a:pt x="393" y="32"/>
                                  <a:pt x="393" y="32"/>
                                  <a:pt x="396" y="32"/>
                                </a:cubicBezTo>
                                <a:cubicBezTo>
                                  <a:pt x="399" y="32"/>
                                  <a:pt x="403" y="31"/>
                                  <a:pt x="402" y="29"/>
                                </a:cubicBezTo>
                                <a:cubicBezTo>
                                  <a:pt x="401" y="26"/>
                                  <a:pt x="395" y="28"/>
                                  <a:pt x="395" y="26"/>
                                </a:cubicBezTo>
                                <a:cubicBezTo>
                                  <a:pt x="395" y="23"/>
                                  <a:pt x="386" y="23"/>
                                  <a:pt x="386" y="22"/>
                                </a:cubicBezTo>
                                <a:cubicBezTo>
                                  <a:pt x="387" y="21"/>
                                  <a:pt x="395" y="23"/>
                                  <a:pt x="398" y="24"/>
                                </a:cubicBezTo>
                                <a:cubicBezTo>
                                  <a:pt x="401" y="25"/>
                                  <a:pt x="402" y="25"/>
                                  <a:pt x="404" y="25"/>
                                </a:cubicBezTo>
                                <a:cubicBezTo>
                                  <a:pt x="407" y="25"/>
                                  <a:pt x="405" y="22"/>
                                  <a:pt x="406" y="21"/>
                                </a:cubicBezTo>
                                <a:cubicBezTo>
                                  <a:pt x="406" y="19"/>
                                  <a:pt x="411" y="23"/>
                                  <a:pt x="413" y="22"/>
                                </a:cubicBezTo>
                                <a:cubicBezTo>
                                  <a:pt x="416" y="21"/>
                                  <a:pt x="418" y="16"/>
                                  <a:pt x="421" y="14"/>
                                </a:cubicBezTo>
                                <a:cubicBezTo>
                                  <a:pt x="423" y="13"/>
                                  <a:pt x="421" y="11"/>
                                  <a:pt x="417" y="12"/>
                                </a:cubicBezTo>
                                <a:cubicBezTo>
                                  <a:pt x="412" y="12"/>
                                  <a:pt x="410" y="10"/>
                                  <a:pt x="408" y="9"/>
                                </a:cubicBezTo>
                                <a:cubicBezTo>
                                  <a:pt x="405" y="7"/>
                                  <a:pt x="406" y="6"/>
                                  <a:pt x="408" y="6"/>
                                </a:cubicBezTo>
                                <a:cubicBezTo>
                                  <a:pt x="410" y="6"/>
                                  <a:pt x="416" y="11"/>
                                  <a:pt x="418" y="11"/>
                                </a:cubicBezTo>
                                <a:cubicBezTo>
                                  <a:pt x="420" y="11"/>
                                  <a:pt x="424" y="7"/>
                                  <a:pt x="426" y="5"/>
                                </a:cubicBezTo>
                                <a:cubicBezTo>
                                  <a:pt x="428" y="4"/>
                                  <a:pt x="424" y="3"/>
                                  <a:pt x="423" y="2"/>
                                </a:cubicBezTo>
                                <a:cubicBezTo>
                                  <a:pt x="422" y="2"/>
                                  <a:pt x="424" y="1"/>
                                  <a:pt x="426" y="1"/>
                                </a:cubicBezTo>
                                <a:cubicBezTo>
                                  <a:pt x="262" y="1"/>
                                  <a:pt x="262" y="1"/>
                                  <a:pt x="262" y="1"/>
                                </a:cubicBezTo>
                                <a:cubicBezTo>
                                  <a:pt x="263" y="1"/>
                                  <a:pt x="264" y="2"/>
                                  <a:pt x="262" y="4"/>
                                </a:cubicBezTo>
                                <a:cubicBezTo>
                                  <a:pt x="259" y="8"/>
                                  <a:pt x="258" y="8"/>
                                  <a:pt x="255" y="8"/>
                                </a:cubicBezTo>
                                <a:cubicBezTo>
                                  <a:pt x="252" y="7"/>
                                  <a:pt x="250" y="9"/>
                                  <a:pt x="252" y="10"/>
                                </a:cubicBezTo>
                                <a:cubicBezTo>
                                  <a:pt x="253" y="11"/>
                                  <a:pt x="253" y="12"/>
                                  <a:pt x="250" y="12"/>
                                </a:cubicBezTo>
                                <a:cubicBezTo>
                                  <a:pt x="247" y="13"/>
                                  <a:pt x="245" y="16"/>
                                  <a:pt x="244" y="15"/>
                                </a:cubicBezTo>
                                <a:cubicBezTo>
                                  <a:pt x="242" y="15"/>
                                  <a:pt x="249" y="10"/>
                                  <a:pt x="247" y="9"/>
                                </a:cubicBezTo>
                                <a:cubicBezTo>
                                  <a:pt x="246" y="8"/>
                                  <a:pt x="241" y="11"/>
                                  <a:pt x="241" y="13"/>
                                </a:cubicBezTo>
                                <a:cubicBezTo>
                                  <a:pt x="241" y="14"/>
                                  <a:pt x="238" y="14"/>
                                  <a:pt x="237" y="14"/>
                                </a:cubicBezTo>
                                <a:cubicBezTo>
                                  <a:pt x="235" y="14"/>
                                  <a:pt x="233" y="13"/>
                                  <a:pt x="234" y="12"/>
                                </a:cubicBezTo>
                                <a:cubicBezTo>
                                  <a:pt x="236" y="12"/>
                                  <a:pt x="235" y="10"/>
                                  <a:pt x="237" y="9"/>
                                </a:cubicBezTo>
                                <a:cubicBezTo>
                                  <a:pt x="240" y="8"/>
                                  <a:pt x="237" y="7"/>
                                  <a:pt x="237" y="6"/>
                                </a:cubicBezTo>
                                <a:cubicBezTo>
                                  <a:pt x="238" y="5"/>
                                  <a:pt x="243" y="7"/>
                                  <a:pt x="243" y="5"/>
                                </a:cubicBezTo>
                                <a:cubicBezTo>
                                  <a:pt x="243" y="3"/>
                                  <a:pt x="238" y="2"/>
                                  <a:pt x="237" y="3"/>
                                </a:cubicBezTo>
                                <a:cubicBezTo>
                                  <a:pt x="235" y="4"/>
                                  <a:pt x="231" y="7"/>
                                  <a:pt x="227" y="5"/>
                                </a:cubicBezTo>
                                <a:cubicBezTo>
                                  <a:pt x="225" y="4"/>
                                  <a:pt x="238" y="3"/>
                                  <a:pt x="240" y="1"/>
                                </a:cubicBezTo>
                                <a:cubicBezTo>
                                  <a:pt x="33" y="1"/>
                                  <a:pt x="33" y="1"/>
                                  <a:pt x="33" y="1"/>
                                </a:cubicBezTo>
                                <a:cubicBezTo>
                                  <a:pt x="33" y="1"/>
                                  <a:pt x="33" y="1"/>
                                  <a:pt x="33" y="2"/>
                                </a:cubicBezTo>
                                <a:cubicBezTo>
                                  <a:pt x="35" y="2"/>
                                  <a:pt x="38" y="1"/>
                                  <a:pt x="39" y="3"/>
                                </a:cubicBezTo>
                                <a:cubicBezTo>
                                  <a:pt x="39" y="4"/>
                                  <a:pt x="35" y="3"/>
                                  <a:pt x="33" y="4"/>
                                </a:cubicBezTo>
                                <a:cubicBezTo>
                                  <a:pt x="30" y="6"/>
                                  <a:pt x="29" y="7"/>
                                  <a:pt x="28" y="6"/>
                                </a:cubicBezTo>
                                <a:cubicBezTo>
                                  <a:pt x="27" y="4"/>
                                  <a:pt x="24" y="5"/>
                                  <a:pt x="22" y="5"/>
                                </a:cubicBezTo>
                                <a:cubicBezTo>
                                  <a:pt x="20" y="6"/>
                                  <a:pt x="21" y="3"/>
                                  <a:pt x="22" y="2"/>
                                </a:cubicBezTo>
                                <a:cubicBezTo>
                                  <a:pt x="22" y="1"/>
                                  <a:pt x="19" y="0"/>
                                  <a:pt x="15" y="2"/>
                                </a:cubicBezTo>
                                <a:cubicBezTo>
                                  <a:pt x="11" y="4"/>
                                  <a:pt x="13" y="3"/>
                                  <a:pt x="12" y="5"/>
                                </a:cubicBezTo>
                                <a:cubicBezTo>
                                  <a:pt x="12" y="7"/>
                                  <a:pt x="10" y="4"/>
                                  <a:pt x="8" y="6"/>
                                </a:cubicBezTo>
                                <a:cubicBezTo>
                                  <a:pt x="5" y="7"/>
                                  <a:pt x="2" y="8"/>
                                  <a:pt x="1" y="10"/>
                                </a:cubicBezTo>
                                <a:cubicBezTo>
                                  <a:pt x="0" y="11"/>
                                  <a:pt x="6" y="12"/>
                                  <a:pt x="8" y="13"/>
                                </a:cubicBezTo>
                                <a:cubicBezTo>
                                  <a:pt x="11" y="13"/>
                                  <a:pt x="6" y="15"/>
                                  <a:pt x="7" y="15"/>
                                </a:cubicBezTo>
                                <a:cubicBezTo>
                                  <a:pt x="9" y="16"/>
                                  <a:pt x="8" y="17"/>
                                  <a:pt x="11" y="19"/>
                                </a:cubicBezTo>
                                <a:cubicBezTo>
                                  <a:pt x="14" y="20"/>
                                  <a:pt x="21" y="19"/>
                                  <a:pt x="22" y="19"/>
                                </a:cubicBezTo>
                                <a:cubicBezTo>
                                  <a:pt x="24" y="19"/>
                                  <a:pt x="26" y="21"/>
                                  <a:pt x="27" y="20"/>
                                </a:cubicBezTo>
                                <a:cubicBezTo>
                                  <a:pt x="28" y="18"/>
                                  <a:pt x="33" y="14"/>
                                  <a:pt x="36" y="16"/>
                                </a:cubicBezTo>
                                <a:cubicBezTo>
                                  <a:pt x="39" y="19"/>
                                  <a:pt x="33" y="18"/>
                                  <a:pt x="35" y="20"/>
                                </a:cubicBezTo>
                                <a:cubicBezTo>
                                  <a:pt x="36" y="21"/>
                                  <a:pt x="38" y="25"/>
                                  <a:pt x="35" y="27"/>
                                </a:cubicBezTo>
                                <a:cubicBezTo>
                                  <a:pt x="33" y="29"/>
                                  <a:pt x="30" y="27"/>
                                  <a:pt x="29" y="27"/>
                                </a:cubicBezTo>
                                <a:cubicBezTo>
                                  <a:pt x="28" y="27"/>
                                  <a:pt x="28" y="30"/>
                                  <a:pt x="26" y="31"/>
                                </a:cubicBezTo>
                                <a:cubicBezTo>
                                  <a:pt x="24" y="33"/>
                                  <a:pt x="22" y="30"/>
                                  <a:pt x="20" y="30"/>
                                </a:cubicBezTo>
                                <a:cubicBezTo>
                                  <a:pt x="17" y="30"/>
                                  <a:pt x="17" y="33"/>
                                  <a:pt x="18" y="35"/>
                                </a:cubicBezTo>
                                <a:cubicBezTo>
                                  <a:pt x="18" y="37"/>
                                  <a:pt x="13" y="35"/>
                                  <a:pt x="12" y="39"/>
                                </a:cubicBezTo>
                                <a:cubicBezTo>
                                  <a:pt x="11" y="43"/>
                                  <a:pt x="7" y="39"/>
                                  <a:pt x="10" y="43"/>
                                </a:cubicBezTo>
                                <a:cubicBezTo>
                                  <a:pt x="13" y="47"/>
                                  <a:pt x="12" y="45"/>
                                  <a:pt x="15" y="46"/>
                                </a:cubicBezTo>
                                <a:cubicBezTo>
                                  <a:pt x="17" y="48"/>
                                  <a:pt x="12" y="51"/>
                                  <a:pt x="14" y="51"/>
                                </a:cubicBezTo>
                                <a:cubicBezTo>
                                  <a:pt x="17" y="52"/>
                                  <a:pt x="19" y="56"/>
                                  <a:pt x="21" y="57"/>
                                </a:cubicBezTo>
                                <a:cubicBezTo>
                                  <a:pt x="22" y="59"/>
                                  <a:pt x="24" y="57"/>
                                  <a:pt x="27" y="57"/>
                                </a:cubicBezTo>
                                <a:cubicBezTo>
                                  <a:pt x="29" y="56"/>
                                  <a:pt x="28" y="53"/>
                                  <a:pt x="29" y="54"/>
                                </a:cubicBezTo>
                                <a:cubicBezTo>
                                  <a:pt x="31" y="56"/>
                                  <a:pt x="33" y="59"/>
                                  <a:pt x="32" y="60"/>
                                </a:cubicBezTo>
                                <a:cubicBezTo>
                                  <a:pt x="30" y="61"/>
                                  <a:pt x="31" y="64"/>
                                  <a:pt x="31" y="65"/>
                                </a:cubicBezTo>
                                <a:cubicBezTo>
                                  <a:pt x="31" y="67"/>
                                  <a:pt x="36" y="66"/>
                                  <a:pt x="37" y="65"/>
                                </a:cubicBezTo>
                                <a:cubicBezTo>
                                  <a:pt x="37" y="63"/>
                                  <a:pt x="41" y="63"/>
                                  <a:pt x="44" y="65"/>
                                </a:cubicBezTo>
                                <a:cubicBezTo>
                                  <a:pt x="46" y="68"/>
                                  <a:pt x="47" y="68"/>
                                  <a:pt x="47" y="66"/>
                                </a:cubicBezTo>
                                <a:cubicBezTo>
                                  <a:pt x="47" y="64"/>
                                  <a:pt x="49" y="62"/>
                                  <a:pt x="49" y="64"/>
                                </a:cubicBezTo>
                                <a:cubicBezTo>
                                  <a:pt x="49" y="65"/>
                                  <a:pt x="51" y="66"/>
                                  <a:pt x="55" y="64"/>
                                </a:cubicBezTo>
                                <a:cubicBezTo>
                                  <a:pt x="58" y="63"/>
                                  <a:pt x="57" y="64"/>
                                  <a:pt x="55" y="67"/>
                                </a:cubicBezTo>
                                <a:cubicBezTo>
                                  <a:pt x="52" y="70"/>
                                  <a:pt x="55" y="74"/>
                                  <a:pt x="53" y="75"/>
                                </a:cubicBezTo>
                                <a:cubicBezTo>
                                  <a:pt x="51" y="75"/>
                                  <a:pt x="50" y="80"/>
                                  <a:pt x="47" y="80"/>
                                </a:cubicBezTo>
                                <a:cubicBezTo>
                                  <a:pt x="44" y="81"/>
                                  <a:pt x="39" y="86"/>
                                  <a:pt x="38" y="87"/>
                                </a:cubicBezTo>
                                <a:cubicBezTo>
                                  <a:pt x="37" y="88"/>
                                  <a:pt x="31" y="85"/>
                                  <a:pt x="30" y="88"/>
                                </a:cubicBezTo>
                                <a:cubicBezTo>
                                  <a:pt x="29" y="91"/>
                                  <a:pt x="25" y="93"/>
                                  <a:pt x="26" y="94"/>
                                </a:cubicBezTo>
                                <a:cubicBezTo>
                                  <a:pt x="27" y="94"/>
                                  <a:pt x="32" y="92"/>
                                  <a:pt x="32" y="90"/>
                                </a:cubicBezTo>
                                <a:cubicBezTo>
                                  <a:pt x="33" y="89"/>
                                  <a:pt x="33" y="89"/>
                                  <a:pt x="34" y="90"/>
                                </a:cubicBezTo>
                                <a:cubicBezTo>
                                  <a:pt x="35" y="91"/>
                                  <a:pt x="38" y="90"/>
                                  <a:pt x="39" y="89"/>
                                </a:cubicBezTo>
                                <a:cubicBezTo>
                                  <a:pt x="40" y="88"/>
                                  <a:pt x="41" y="88"/>
                                  <a:pt x="42" y="88"/>
                                </a:cubicBezTo>
                                <a:cubicBezTo>
                                  <a:pt x="43" y="89"/>
                                  <a:pt x="44" y="87"/>
                                  <a:pt x="47" y="87"/>
                                </a:cubicBezTo>
                                <a:cubicBezTo>
                                  <a:pt x="50" y="86"/>
                                  <a:pt x="49" y="85"/>
                                  <a:pt x="50" y="83"/>
                                </a:cubicBezTo>
                                <a:cubicBezTo>
                                  <a:pt x="51" y="82"/>
                                  <a:pt x="58" y="78"/>
                                  <a:pt x="59" y="78"/>
                                </a:cubicBezTo>
                                <a:cubicBezTo>
                                  <a:pt x="61" y="78"/>
                                  <a:pt x="60" y="75"/>
                                  <a:pt x="61" y="75"/>
                                </a:cubicBezTo>
                                <a:cubicBezTo>
                                  <a:pt x="63" y="75"/>
                                  <a:pt x="65" y="73"/>
                                  <a:pt x="67" y="72"/>
                                </a:cubicBezTo>
                                <a:cubicBezTo>
                                  <a:pt x="69" y="70"/>
                                  <a:pt x="70" y="71"/>
                                  <a:pt x="71" y="70"/>
                                </a:cubicBezTo>
                                <a:cubicBezTo>
                                  <a:pt x="73" y="70"/>
                                  <a:pt x="71" y="67"/>
                                  <a:pt x="73" y="66"/>
                                </a:cubicBezTo>
                                <a:cubicBezTo>
                                  <a:pt x="74" y="66"/>
                                  <a:pt x="76" y="65"/>
                                  <a:pt x="76" y="64"/>
                                </a:cubicBezTo>
                                <a:cubicBezTo>
                                  <a:pt x="76" y="63"/>
                                  <a:pt x="72" y="63"/>
                                  <a:pt x="71" y="62"/>
                                </a:cubicBezTo>
                                <a:cubicBezTo>
                                  <a:pt x="71" y="61"/>
                                  <a:pt x="74" y="58"/>
                                  <a:pt x="76" y="58"/>
                                </a:cubicBezTo>
                                <a:cubicBezTo>
                                  <a:pt x="77" y="58"/>
                                  <a:pt x="79" y="57"/>
                                  <a:pt x="79" y="55"/>
                                </a:cubicBezTo>
                                <a:cubicBezTo>
                                  <a:pt x="79" y="53"/>
                                  <a:pt x="81" y="53"/>
                                  <a:pt x="83" y="51"/>
                                </a:cubicBezTo>
                                <a:cubicBezTo>
                                  <a:pt x="84" y="50"/>
                                  <a:pt x="84" y="48"/>
                                  <a:pt x="85" y="48"/>
                                </a:cubicBezTo>
                                <a:cubicBezTo>
                                  <a:pt x="87" y="48"/>
                                  <a:pt x="88" y="46"/>
                                  <a:pt x="90" y="45"/>
                                </a:cubicBezTo>
                                <a:cubicBezTo>
                                  <a:pt x="91" y="44"/>
                                  <a:pt x="90" y="46"/>
                                  <a:pt x="93" y="46"/>
                                </a:cubicBezTo>
                                <a:cubicBezTo>
                                  <a:pt x="96" y="46"/>
                                  <a:pt x="95" y="49"/>
                                  <a:pt x="93" y="48"/>
                                </a:cubicBezTo>
                                <a:cubicBezTo>
                                  <a:pt x="91" y="47"/>
                                  <a:pt x="90" y="47"/>
                                  <a:pt x="87" y="49"/>
                                </a:cubicBezTo>
                                <a:cubicBezTo>
                                  <a:pt x="85" y="51"/>
                                  <a:pt x="87" y="52"/>
                                  <a:pt x="85" y="54"/>
                                </a:cubicBezTo>
                                <a:cubicBezTo>
                                  <a:pt x="84" y="56"/>
                                  <a:pt x="84" y="58"/>
                                  <a:pt x="86" y="58"/>
                                </a:cubicBezTo>
                                <a:cubicBezTo>
                                  <a:pt x="88" y="58"/>
                                  <a:pt x="86" y="59"/>
                                  <a:pt x="84" y="60"/>
                                </a:cubicBezTo>
                                <a:cubicBezTo>
                                  <a:pt x="82" y="61"/>
                                  <a:pt x="83" y="62"/>
                                  <a:pt x="86" y="62"/>
                                </a:cubicBezTo>
                                <a:cubicBezTo>
                                  <a:pt x="89" y="62"/>
                                  <a:pt x="93" y="58"/>
                                  <a:pt x="96" y="56"/>
                                </a:cubicBezTo>
                                <a:cubicBezTo>
                                  <a:pt x="100" y="54"/>
                                  <a:pt x="103" y="56"/>
                                  <a:pt x="104" y="56"/>
                                </a:cubicBezTo>
                                <a:cubicBezTo>
                                  <a:pt x="105" y="55"/>
                                  <a:pt x="102" y="54"/>
                                  <a:pt x="104" y="53"/>
                                </a:cubicBezTo>
                                <a:cubicBezTo>
                                  <a:pt x="105" y="53"/>
                                  <a:pt x="102" y="52"/>
                                  <a:pt x="101" y="50"/>
                                </a:cubicBezTo>
                                <a:cubicBezTo>
                                  <a:pt x="101" y="48"/>
                                  <a:pt x="103" y="49"/>
                                  <a:pt x="103" y="48"/>
                                </a:cubicBezTo>
                                <a:cubicBezTo>
                                  <a:pt x="104" y="46"/>
                                  <a:pt x="105" y="47"/>
                                  <a:pt x="106" y="47"/>
                                </a:cubicBezTo>
                                <a:cubicBezTo>
                                  <a:pt x="107" y="48"/>
                                  <a:pt x="109" y="47"/>
                                  <a:pt x="110" y="49"/>
                                </a:cubicBezTo>
                                <a:cubicBezTo>
                                  <a:pt x="111" y="51"/>
                                  <a:pt x="112" y="48"/>
                                  <a:pt x="114" y="50"/>
                                </a:cubicBezTo>
                                <a:cubicBezTo>
                                  <a:pt x="116" y="51"/>
                                  <a:pt x="113" y="51"/>
                                  <a:pt x="112" y="51"/>
                                </a:cubicBezTo>
                                <a:cubicBezTo>
                                  <a:pt x="110" y="52"/>
                                  <a:pt x="111" y="54"/>
                                  <a:pt x="112" y="53"/>
                                </a:cubicBezTo>
                                <a:cubicBezTo>
                                  <a:pt x="114" y="52"/>
                                  <a:pt x="115" y="51"/>
                                  <a:pt x="116" y="52"/>
                                </a:cubicBezTo>
                                <a:cubicBezTo>
                                  <a:pt x="118" y="54"/>
                                  <a:pt x="118" y="53"/>
                                  <a:pt x="119" y="52"/>
                                </a:cubicBezTo>
                                <a:cubicBezTo>
                                  <a:pt x="120" y="51"/>
                                  <a:pt x="120" y="52"/>
                                  <a:pt x="120" y="53"/>
                                </a:cubicBezTo>
                                <a:cubicBezTo>
                                  <a:pt x="120" y="54"/>
                                  <a:pt x="123" y="54"/>
                                  <a:pt x="126" y="55"/>
                                </a:cubicBezTo>
                                <a:cubicBezTo>
                                  <a:pt x="130" y="55"/>
                                  <a:pt x="136" y="55"/>
                                  <a:pt x="138" y="54"/>
                                </a:cubicBezTo>
                                <a:cubicBezTo>
                                  <a:pt x="139" y="54"/>
                                  <a:pt x="139" y="57"/>
                                  <a:pt x="142" y="58"/>
                                </a:cubicBezTo>
                                <a:cubicBezTo>
                                  <a:pt x="146" y="58"/>
                                  <a:pt x="147" y="54"/>
                                  <a:pt x="148" y="55"/>
                                </a:cubicBezTo>
                                <a:cubicBezTo>
                                  <a:pt x="150" y="57"/>
                                  <a:pt x="148" y="58"/>
                                  <a:pt x="147" y="59"/>
                                </a:cubicBezTo>
                                <a:cubicBezTo>
                                  <a:pt x="146" y="60"/>
                                  <a:pt x="149" y="60"/>
                                  <a:pt x="150" y="61"/>
                                </a:cubicBezTo>
                                <a:cubicBezTo>
                                  <a:pt x="151" y="61"/>
                                  <a:pt x="155" y="62"/>
                                  <a:pt x="156" y="64"/>
                                </a:cubicBezTo>
                                <a:cubicBezTo>
                                  <a:pt x="157" y="65"/>
                                  <a:pt x="158" y="67"/>
                                  <a:pt x="162" y="68"/>
                                </a:cubicBezTo>
                                <a:cubicBezTo>
                                  <a:pt x="166" y="70"/>
                                  <a:pt x="162" y="64"/>
                                  <a:pt x="165" y="66"/>
                                </a:cubicBezTo>
                                <a:cubicBezTo>
                                  <a:pt x="168" y="68"/>
                                  <a:pt x="167" y="66"/>
                                  <a:pt x="169" y="68"/>
                                </a:cubicBezTo>
                                <a:cubicBezTo>
                                  <a:pt x="171" y="70"/>
                                  <a:pt x="171" y="67"/>
                                  <a:pt x="170" y="64"/>
                                </a:cubicBezTo>
                                <a:cubicBezTo>
                                  <a:pt x="169" y="60"/>
                                  <a:pt x="171" y="63"/>
                                  <a:pt x="172" y="64"/>
                                </a:cubicBezTo>
                                <a:cubicBezTo>
                                  <a:pt x="173" y="66"/>
                                  <a:pt x="173" y="69"/>
                                  <a:pt x="172" y="71"/>
                                </a:cubicBezTo>
                                <a:cubicBezTo>
                                  <a:pt x="171" y="73"/>
                                  <a:pt x="168" y="71"/>
                                  <a:pt x="168" y="70"/>
                                </a:cubicBezTo>
                                <a:cubicBezTo>
                                  <a:pt x="169" y="69"/>
                                  <a:pt x="165" y="69"/>
                                  <a:pt x="165" y="71"/>
                                </a:cubicBezTo>
                                <a:cubicBezTo>
                                  <a:pt x="165" y="73"/>
                                  <a:pt x="167" y="76"/>
                                  <a:pt x="169" y="76"/>
                                </a:cubicBezTo>
                                <a:cubicBezTo>
                                  <a:pt x="171" y="76"/>
                                  <a:pt x="169" y="79"/>
                                  <a:pt x="171" y="80"/>
                                </a:cubicBezTo>
                                <a:cubicBezTo>
                                  <a:pt x="172" y="80"/>
                                  <a:pt x="172" y="83"/>
                                  <a:pt x="173" y="83"/>
                                </a:cubicBezTo>
                                <a:cubicBezTo>
                                  <a:pt x="174" y="82"/>
                                  <a:pt x="174" y="79"/>
                                  <a:pt x="173" y="77"/>
                                </a:cubicBezTo>
                                <a:cubicBezTo>
                                  <a:pt x="171" y="75"/>
                                  <a:pt x="172" y="73"/>
                                  <a:pt x="173" y="74"/>
                                </a:cubicBezTo>
                                <a:cubicBezTo>
                                  <a:pt x="175" y="74"/>
                                  <a:pt x="173" y="76"/>
                                  <a:pt x="174" y="77"/>
                                </a:cubicBezTo>
                                <a:cubicBezTo>
                                  <a:pt x="175" y="78"/>
                                  <a:pt x="175" y="76"/>
                                  <a:pt x="177" y="76"/>
                                </a:cubicBezTo>
                                <a:cubicBezTo>
                                  <a:pt x="179" y="75"/>
                                  <a:pt x="176" y="72"/>
                                  <a:pt x="177" y="71"/>
                                </a:cubicBezTo>
                                <a:cubicBezTo>
                                  <a:pt x="178" y="69"/>
                                  <a:pt x="179" y="72"/>
                                  <a:pt x="180" y="74"/>
                                </a:cubicBezTo>
                                <a:cubicBezTo>
                                  <a:pt x="181" y="77"/>
                                  <a:pt x="178" y="76"/>
                                  <a:pt x="178" y="78"/>
                                </a:cubicBezTo>
                                <a:cubicBezTo>
                                  <a:pt x="178" y="79"/>
                                  <a:pt x="176" y="78"/>
                                  <a:pt x="175" y="79"/>
                                </a:cubicBezTo>
                                <a:cubicBezTo>
                                  <a:pt x="175" y="80"/>
                                  <a:pt x="175" y="84"/>
                                  <a:pt x="176" y="85"/>
                                </a:cubicBezTo>
                                <a:cubicBezTo>
                                  <a:pt x="177" y="85"/>
                                  <a:pt x="178" y="81"/>
                                  <a:pt x="178" y="83"/>
                                </a:cubicBezTo>
                                <a:cubicBezTo>
                                  <a:pt x="179" y="85"/>
                                  <a:pt x="181" y="80"/>
                                  <a:pt x="181" y="82"/>
                                </a:cubicBezTo>
                                <a:cubicBezTo>
                                  <a:pt x="182" y="84"/>
                                  <a:pt x="185" y="86"/>
                                  <a:pt x="186" y="85"/>
                                </a:cubicBezTo>
                                <a:cubicBezTo>
                                  <a:pt x="187" y="85"/>
                                  <a:pt x="185" y="83"/>
                                  <a:pt x="184" y="83"/>
                                </a:cubicBezTo>
                                <a:cubicBezTo>
                                  <a:pt x="182" y="83"/>
                                  <a:pt x="182" y="80"/>
                                  <a:pt x="184" y="80"/>
                                </a:cubicBezTo>
                                <a:cubicBezTo>
                                  <a:pt x="185" y="80"/>
                                  <a:pt x="188" y="84"/>
                                  <a:pt x="188" y="85"/>
                                </a:cubicBezTo>
                                <a:cubicBezTo>
                                  <a:pt x="188" y="87"/>
                                  <a:pt x="186" y="86"/>
                                  <a:pt x="185" y="88"/>
                                </a:cubicBezTo>
                                <a:cubicBezTo>
                                  <a:pt x="184" y="89"/>
                                  <a:pt x="182" y="86"/>
                                  <a:pt x="181" y="86"/>
                                </a:cubicBezTo>
                                <a:cubicBezTo>
                                  <a:pt x="179" y="86"/>
                                  <a:pt x="181" y="88"/>
                                  <a:pt x="181" y="90"/>
                                </a:cubicBezTo>
                                <a:cubicBezTo>
                                  <a:pt x="182" y="91"/>
                                  <a:pt x="180" y="93"/>
                                  <a:pt x="182" y="95"/>
                                </a:cubicBezTo>
                                <a:cubicBezTo>
                                  <a:pt x="184" y="96"/>
                                  <a:pt x="183" y="94"/>
                                  <a:pt x="183" y="93"/>
                                </a:cubicBezTo>
                                <a:cubicBezTo>
                                  <a:pt x="184" y="92"/>
                                  <a:pt x="185" y="93"/>
                                  <a:pt x="186" y="94"/>
                                </a:cubicBezTo>
                                <a:cubicBezTo>
                                  <a:pt x="187" y="95"/>
                                  <a:pt x="187" y="92"/>
                                  <a:pt x="187" y="91"/>
                                </a:cubicBezTo>
                                <a:cubicBezTo>
                                  <a:pt x="187" y="90"/>
                                  <a:pt x="189" y="91"/>
                                  <a:pt x="190" y="92"/>
                                </a:cubicBezTo>
                                <a:cubicBezTo>
                                  <a:pt x="191" y="93"/>
                                  <a:pt x="191" y="91"/>
                                  <a:pt x="192" y="91"/>
                                </a:cubicBezTo>
                                <a:cubicBezTo>
                                  <a:pt x="194" y="91"/>
                                  <a:pt x="193" y="93"/>
                                  <a:pt x="193" y="95"/>
                                </a:cubicBezTo>
                                <a:cubicBezTo>
                                  <a:pt x="193" y="96"/>
                                  <a:pt x="195" y="93"/>
                                  <a:pt x="195" y="95"/>
                                </a:cubicBezTo>
                                <a:cubicBezTo>
                                  <a:pt x="195" y="95"/>
                                  <a:pt x="195" y="95"/>
                                  <a:pt x="195" y="95"/>
                                </a:cubicBezTo>
                                <a:cubicBezTo>
                                  <a:pt x="195" y="96"/>
                                  <a:pt x="196" y="97"/>
                                  <a:pt x="197" y="98"/>
                                </a:cubicBezTo>
                                <a:cubicBezTo>
                                  <a:pt x="199" y="99"/>
                                  <a:pt x="195" y="99"/>
                                  <a:pt x="196" y="100"/>
                                </a:cubicBezTo>
                                <a:cubicBezTo>
                                  <a:pt x="197" y="101"/>
                                  <a:pt x="196" y="103"/>
                                  <a:pt x="197" y="104"/>
                                </a:cubicBezTo>
                                <a:cubicBezTo>
                                  <a:pt x="198" y="105"/>
                                  <a:pt x="200" y="105"/>
                                  <a:pt x="201" y="104"/>
                                </a:cubicBezTo>
                                <a:cubicBezTo>
                                  <a:pt x="202" y="103"/>
                                  <a:pt x="203" y="105"/>
                                  <a:pt x="202" y="107"/>
                                </a:cubicBezTo>
                                <a:cubicBezTo>
                                  <a:pt x="201" y="109"/>
                                  <a:pt x="203" y="110"/>
                                  <a:pt x="204" y="109"/>
                                </a:cubicBezTo>
                                <a:cubicBezTo>
                                  <a:pt x="206" y="107"/>
                                  <a:pt x="208" y="111"/>
                                  <a:pt x="209" y="111"/>
                                </a:cubicBezTo>
                                <a:cubicBezTo>
                                  <a:pt x="210" y="112"/>
                                  <a:pt x="211" y="114"/>
                                  <a:pt x="209" y="114"/>
                                </a:cubicBezTo>
                                <a:cubicBezTo>
                                  <a:pt x="207" y="114"/>
                                  <a:pt x="208" y="117"/>
                                  <a:pt x="209" y="117"/>
                                </a:cubicBezTo>
                                <a:cubicBezTo>
                                  <a:pt x="210" y="117"/>
                                  <a:pt x="210" y="118"/>
                                  <a:pt x="210" y="119"/>
                                </a:cubicBezTo>
                                <a:cubicBezTo>
                                  <a:pt x="210" y="120"/>
                                  <a:pt x="214" y="122"/>
                                  <a:pt x="215" y="122"/>
                                </a:cubicBezTo>
                                <a:cubicBezTo>
                                  <a:pt x="217" y="121"/>
                                  <a:pt x="218" y="122"/>
                                  <a:pt x="219" y="124"/>
                                </a:cubicBezTo>
                                <a:cubicBezTo>
                                  <a:pt x="220" y="125"/>
                                  <a:pt x="222" y="126"/>
                                  <a:pt x="223" y="125"/>
                                </a:cubicBezTo>
                                <a:cubicBezTo>
                                  <a:pt x="225" y="124"/>
                                  <a:pt x="225" y="127"/>
                                  <a:pt x="225" y="128"/>
                                </a:cubicBezTo>
                                <a:cubicBezTo>
                                  <a:pt x="226" y="130"/>
                                  <a:pt x="228" y="129"/>
                                  <a:pt x="229" y="129"/>
                                </a:cubicBezTo>
                                <a:cubicBezTo>
                                  <a:pt x="231" y="129"/>
                                  <a:pt x="232" y="131"/>
                                  <a:pt x="232" y="130"/>
                                </a:cubicBezTo>
                                <a:cubicBezTo>
                                  <a:pt x="234" y="129"/>
                                  <a:pt x="235" y="133"/>
                                  <a:pt x="236" y="135"/>
                                </a:cubicBezTo>
                                <a:cubicBezTo>
                                  <a:pt x="237" y="135"/>
                                  <a:pt x="237" y="136"/>
                                  <a:pt x="237" y="136"/>
                                </a:cubicBezTo>
                                <a:cubicBezTo>
                                  <a:pt x="239" y="138"/>
                                  <a:pt x="237" y="139"/>
                                  <a:pt x="238" y="141"/>
                                </a:cubicBezTo>
                                <a:cubicBezTo>
                                  <a:pt x="238" y="143"/>
                                  <a:pt x="238" y="146"/>
                                  <a:pt x="236" y="146"/>
                                </a:cubicBezTo>
                                <a:cubicBezTo>
                                  <a:pt x="234" y="146"/>
                                  <a:pt x="234" y="144"/>
                                  <a:pt x="236" y="144"/>
                                </a:cubicBezTo>
                                <a:cubicBezTo>
                                  <a:pt x="237" y="143"/>
                                  <a:pt x="236" y="141"/>
                                  <a:pt x="235" y="141"/>
                                </a:cubicBezTo>
                                <a:cubicBezTo>
                                  <a:pt x="234" y="141"/>
                                  <a:pt x="234" y="140"/>
                                  <a:pt x="234" y="139"/>
                                </a:cubicBezTo>
                                <a:cubicBezTo>
                                  <a:pt x="234" y="138"/>
                                  <a:pt x="234" y="137"/>
                                  <a:pt x="234" y="137"/>
                                </a:cubicBezTo>
                                <a:cubicBezTo>
                                  <a:pt x="235" y="135"/>
                                  <a:pt x="233" y="136"/>
                                  <a:pt x="231" y="134"/>
                                </a:cubicBezTo>
                                <a:cubicBezTo>
                                  <a:pt x="230" y="133"/>
                                  <a:pt x="226" y="133"/>
                                  <a:pt x="225" y="132"/>
                                </a:cubicBezTo>
                                <a:cubicBezTo>
                                  <a:pt x="225" y="130"/>
                                  <a:pt x="221" y="125"/>
                                  <a:pt x="219" y="125"/>
                                </a:cubicBezTo>
                                <a:cubicBezTo>
                                  <a:pt x="217" y="125"/>
                                  <a:pt x="215" y="125"/>
                                  <a:pt x="212" y="123"/>
                                </a:cubicBezTo>
                                <a:cubicBezTo>
                                  <a:pt x="210" y="122"/>
                                  <a:pt x="209" y="122"/>
                                  <a:pt x="207" y="123"/>
                                </a:cubicBezTo>
                                <a:cubicBezTo>
                                  <a:pt x="205" y="124"/>
                                  <a:pt x="209" y="124"/>
                                  <a:pt x="209" y="125"/>
                                </a:cubicBezTo>
                                <a:cubicBezTo>
                                  <a:pt x="208" y="126"/>
                                  <a:pt x="210" y="127"/>
                                  <a:pt x="211" y="127"/>
                                </a:cubicBezTo>
                                <a:cubicBezTo>
                                  <a:pt x="212" y="126"/>
                                  <a:pt x="213" y="129"/>
                                  <a:pt x="215" y="129"/>
                                </a:cubicBezTo>
                                <a:cubicBezTo>
                                  <a:pt x="216" y="130"/>
                                  <a:pt x="216" y="132"/>
                                  <a:pt x="218" y="132"/>
                                </a:cubicBezTo>
                                <a:cubicBezTo>
                                  <a:pt x="220" y="132"/>
                                  <a:pt x="220" y="134"/>
                                  <a:pt x="221" y="135"/>
                                </a:cubicBezTo>
                                <a:cubicBezTo>
                                  <a:pt x="222" y="136"/>
                                  <a:pt x="223" y="135"/>
                                  <a:pt x="223" y="136"/>
                                </a:cubicBezTo>
                                <a:cubicBezTo>
                                  <a:pt x="223" y="137"/>
                                  <a:pt x="225" y="137"/>
                                  <a:pt x="226" y="139"/>
                                </a:cubicBezTo>
                                <a:cubicBezTo>
                                  <a:pt x="226" y="139"/>
                                  <a:pt x="226" y="139"/>
                                  <a:pt x="226" y="139"/>
                                </a:cubicBezTo>
                                <a:cubicBezTo>
                                  <a:pt x="226" y="140"/>
                                  <a:pt x="227" y="144"/>
                                  <a:pt x="228" y="146"/>
                                </a:cubicBezTo>
                                <a:cubicBezTo>
                                  <a:pt x="230" y="148"/>
                                  <a:pt x="229" y="150"/>
                                  <a:pt x="231" y="151"/>
                                </a:cubicBezTo>
                                <a:cubicBezTo>
                                  <a:pt x="232" y="152"/>
                                  <a:pt x="232" y="153"/>
                                  <a:pt x="231" y="152"/>
                                </a:cubicBezTo>
                                <a:cubicBezTo>
                                  <a:pt x="229" y="152"/>
                                  <a:pt x="230" y="154"/>
                                  <a:pt x="230" y="157"/>
                                </a:cubicBezTo>
                                <a:cubicBezTo>
                                  <a:pt x="229" y="161"/>
                                  <a:pt x="229" y="168"/>
                                  <a:pt x="229" y="170"/>
                                </a:cubicBezTo>
                                <a:cubicBezTo>
                                  <a:pt x="229" y="172"/>
                                  <a:pt x="226" y="176"/>
                                  <a:pt x="228" y="178"/>
                                </a:cubicBezTo>
                                <a:cubicBezTo>
                                  <a:pt x="229" y="180"/>
                                  <a:pt x="230" y="183"/>
                                  <a:pt x="229" y="186"/>
                                </a:cubicBezTo>
                                <a:cubicBezTo>
                                  <a:pt x="228" y="189"/>
                                  <a:pt x="229" y="191"/>
                                  <a:pt x="230" y="193"/>
                                </a:cubicBezTo>
                                <a:cubicBezTo>
                                  <a:pt x="231" y="195"/>
                                  <a:pt x="230" y="199"/>
                                  <a:pt x="231" y="200"/>
                                </a:cubicBezTo>
                                <a:cubicBezTo>
                                  <a:pt x="233" y="201"/>
                                  <a:pt x="234" y="202"/>
                                  <a:pt x="235" y="204"/>
                                </a:cubicBezTo>
                                <a:cubicBezTo>
                                  <a:pt x="237" y="206"/>
                                  <a:pt x="238" y="205"/>
                                  <a:pt x="238" y="207"/>
                                </a:cubicBezTo>
                                <a:cubicBezTo>
                                  <a:pt x="238" y="209"/>
                                  <a:pt x="238" y="210"/>
                                  <a:pt x="240" y="210"/>
                                </a:cubicBezTo>
                                <a:cubicBezTo>
                                  <a:pt x="242" y="211"/>
                                  <a:pt x="241" y="213"/>
                                  <a:pt x="241" y="214"/>
                                </a:cubicBezTo>
                                <a:cubicBezTo>
                                  <a:pt x="241" y="216"/>
                                  <a:pt x="243" y="218"/>
                                  <a:pt x="246" y="220"/>
                                </a:cubicBezTo>
                                <a:cubicBezTo>
                                  <a:pt x="249" y="223"/>
                                  <a:pt x="247" y="225"/>
                                  <a:pt x="249" y="225"/>
                                </a:cubicBezTo>
                                <a:cubicBezTo>
                                  <a:pt x="251" y="225"/>
                                  <a:pt x="253" y="226"/>
                                  <a:pt x="255" y="228"/>
                                </a:cubicBezTo>
                                <a:cubicBezTo>
                                  <a:pt x="257" y="229"/>
                                  <a:pt x="258" y="228"/>
                                  <a:pt x="259" y="229"/>
                                </a:cubicBezTo>
                                <a:cubicBezTo>
                                  <a:pt x="261" y="229"/>
                                  <a:pt x="264" y="232"/>
                                  <a:pt x="264" y="234"/>
                                </a:cubicBezTo>
                                <a:cubicBezTo>
                                  <a:pt x="265" y="235"/>
                                  <a:pt x="265" y="237"/>
                                  <a:pt x="265" y="238"/>
                                </a:cubicBezTo>
                                <a:cubicBezTo>
                                  <a:pt x="266" y="239"/>
                                  <a:pt x="267" y="240"/>
                                  <a:pt x="268" y="242"/>
                                </a:cubicBezTo>
                                <a:cubicBezTo>
                                  <a:pt x="271" y="245"/>
                                  <a:pt x="272" y="250"/>
                                  <a:pt x="273" y="252"/>
                                </a:cubicBezTo>
                                <a:cubicBezTo>
                                  <a:pt x="273" y="253"/>
                                  <a:pt x="273" y="254"/>
                                  <a:pt x="274" y="254"/>
                                </a:cubicBezTo>
                                <a:cubicBezTo>
                                  <a:pt x="283" y="254"/>
                                  <a:pt x="283" y="254"/>
                                  <a:pt x="283" y="254"/>
                                </a:cubicBezTo>
                                <a:cubicBezTo>
                                  <a:pt x="282" y="254"/>
                                  <a:pt x="282" y="254"/>
                                  <a:pt x="281" y="254"/>
                                </a:cubicBezTo>
                                <a:cubicBezTo>
                                  <a:pt x="280" y="253"/>
                                  <a:pt x="279" y="252"/>
                                  <a:pt x="279" y="250"/>
                                </a:cubicBezTo>
                                <a:cubicBezTo>
                                  <a:pt x="279" y="248"/>
                                  <a:pt x="277" y="244"/>
                                  <a:pt x="277" y="242"/>
                                </a:cubicBezTo>
                                <a:cubicBezTo>
                                  <a:pt x="276" y="241"/>
                                  <a:pt x="278" y="241"/>
                                  <a:pt x="279" y="241"/>
                                </a:cubicBezTo>
                                <a:cubicBezTo>
                                  <a:pt x="279" y="242"/>
                                  <a:pt x="280" y="243"/>
                                  <a:pt x="281" y="242"/>
                                </a:cubicBezTo>
                                <a:cubicBezTo>
                                  <a:pt x="281" y="242"/>
                                  <a:pt x="283" y="242"/>
                                  <a:pt x="283" y="244"/>
                                </a:cubicBezTo>
                                <a:cubicBezTo>
                                  <a:pt x="284" y="245"/>
                                  <a:pt x="286" y="244"/>
                                  <a:pt x="287" y="244"/>
                                </a:cubicBezTo>
                                <a:cubicBezTo>
                                  <a:pt x="288" y="245"/>
                                  <a:pt x="285" y="245"/>
                                  <a:pt x="288" y="251"/>
                                </a:cubicBezTo>
                                <a:cubicBezTo>
                                  <a:pt x="289" y="253"/>
                                  <a:pt x="289" y="254"/>
                                  <a:pt x="289" y="254"/>
                                </a:cubicBezTo>
                                <a:cubicBezTo>
                                  <a:pt x="380" y="254"/>
                                  <a:pt x="380" y="254"/>
                                  <a:pt x="380" y="254"/>
                                </a:cubicBezTo>
                                <a:cubicBezTo>
                                  <a:pt x="380" y="254"/>
                                  <a:pt x="381" y="254"/>
                                  <a:pt x="382" y="254"/>
                                </a:cubicBezTo>
                                <a:cubicBezTo>
                                  <a:pt x="385" y="254"/>
                                  <a:pt x="384" y="251"/>
                                  <a:pt x="386" y="252"/>
                                </a:cubicBezTo>
                                <a:cubicBezTo>
                                  <a:pt x="387" y="252"/>
                                  <a:pt x="388" y="253"/>
                                  <a:pt x="388" y="252"/>
                                </a:cubicBezTo>
                                <a:cubicBezTo>
                                  <a:pt x="388" y="251"/>
                                  <a:pt x="390" y="251"/>
                                  <a:pt x="391" y="253"/>
                                </a:cubicBezTo>
                                <a:cubicBezTo>
                                  <a:pt x="392" y="254"/>
                                  <a:pt x="395" y="254"/>
                                  <a:pt x="395" y="253"/>
                                </a:cubicBezTo>
                                <a:cubicBezTo>
                                  <a:pt x="395" y="251"/>
                                  <a:pt x="397" y="253"/>
                                  <a:pt x="398" y="254"/>
                                </a:cubicBezTo>
                                <a:cubicBezTo>
                                  <a:pt x="405" y="254"/>
                                  <a:pt x="405" y="254"/>
                                  <a:pt x="405" y="254"/>
                                </a:cubicBezTo>
                                <a:cubicBezTo>
                                  <a:pt x="405" y="254"/>
                                  <a:pt x="405" y="254"/>
                                  <a:pt x="405" y="254"/>
                                </a:cubicBezTo>
                                <a:cubicBezTo>
                                  <a:pt x="405" y="253"/>
                                  <a:pt x="405" y="254"/>
                                  <a:pt x="406" y="254"/>
                                </a:cubicBezTo>
                                <a:cubicBezTo>
                                  <a:pt x="408" y="254"/>
                                  <a:pt x="408" y="254"/>
                                  <a:pt x="408" y="254"/>
                                </a:cubicBezTo>
                                <a:cubicBezTo>
                                  <a:pt x="407" y="253"/>
                                  <a:pt x="409" y="253"/>
                                  <a:pt x="407" y="252"/>
                                </a:cubicBezTo>
                                <a:cubicBezTo>
                                  <a:pt x="406" y="251"/>
                                  <a:pt x="409" y="249"/>
                                  <a:pt x="412" y="249"/>
                                </a:cubicBezTo>
                                <a:cubicBezTo>
                                  <a:pt x="415" y="249"/>
                                  <a:pt x="415" y="250"/>
                                  <a:pt x="416" y="248"/>
                                </a:cubicBezTo>
                                <a:cubicBezTo>
                                  <a:pt x="417" y="247"/>
                                  <a:pt x="418" y="248"/>
                                  <a:pt x="418" y="250"/>
                                </a:cubicBezTo>
                                <a:cubicBezTo>
                                  <a:pt x="418" y="251"/>
                                  <a:pt x="422" y="249"/>
                                  <a:pt x="424" y="249"/>
                                </a:cubicBezTo>
                                <a:cubicBezTo>
                                  <a:pt x="427" y="249"/>
                                  <a:pt x="429" y="251"/>
                                  <a:pt x="429" y="253"/>
                                </a:cubicBezTo>
                                <a:cubicBezTo>
                                  <a:pt x="430" y="254"/>
                                  <a:pt x="431" y="255"/>
                                  <a:pt x="433" y="253"/>
                                </a:cubicBezTo>
                                <a:cubicBezTo>
                                  <a:pt x="435" y="252"/>
                                  <a:pt x="436" y="250"/>
                                  <a:pt x="438" y="251"/>
                                </a:cubicBezTo>
                                <a:cubicBezTo>
                                  <a:pt x="438" y="252"/>
                                  <a:pt x="439" y="253"/>
                                  <a:pt x="440" y="254"/>
                                </a:cubicBezTo>
                                <a:cubicBezTo>
                                  <a:pt x="451" y="254"/>
                                  <a:pt x="451" y="254"/>
                                  <a:pt x="451" y="254"/>
                                </a:cubicBezTo>
                                <a:cubicBezTo>
                                  <a:pt x="450" y="252"/>
                                  <a:pt x="450" y="249"/>
                                  <a:pt x="450" y="247"/>
                                </a:cubicBezTo>
                                <a:cubicBezTo>
                                  <a:pt x="450" y="244"/>
                                  <a:pt x="454" y="238"/>
                                  <a:pt x="456" y="236"/>
                                </a:cubicBezTo>
                                <a:cubicBezTo>
                                  <a:pt x="458" y="235"/>
                                  <a:pt x="460" y="236"/>
                                  <a:pt x="460" y="234"/>
                                </a:cubicBezTo>
                                <a:cubicBezTo>
                                  <a:pt x="461" y="232"/>
                                  <a:pt x="463" y="230"/>
                                  <a:pt x="465" y="230"/>
                                </a:cubicBezTo>
                                <a:cubicBezTo>
                                  <a:pt x="466" y="230"/>
                                  <a:pt x="467" y="230"/>
                                  <a:pt x="468" y="229"/>
                                </a:cubicBezTo>
                                <a:cubicBezTo>
                                  <a:pt x="468" y="227"/>
                                  <a:pt x="470" y="225"/>
                                  <a:pt x="473" y="225"/>
                                </a:cubicBezTo>
                                <a:cubicBezTo>
                                  <a:pt x="476" y="224"/>
                                  <a:pt x="474" y="223"/>
                                  <a:pt x="474" y="221"/>
                                </a:cubicBezTo>
                                <a:cubicBezTo>
                                  <a:pt x="473" y="220"/>
                                  <a:pt x="474" y="219"/>
                                  <a:pt x="475" y="219"/>
                                </a:cubicBezTo>
                                <a:cubicBezTo>
                                  <a:pt x="475" y="220"/>
                                  <a:pt x="477" y="220"/>
                                  <a:pt x="478" y="220"/>
                                </a:cubicBezTo>
                                <a:cubicBezTo>
                                  <a:pt x="480" y="219"/>
                                  <a:pt x="482" y="217"/>
                                  <a:pt x="480" y="217"/>
                                </a:cubicBezTo>
                                <a:cubicBezTo>
                                  <a:pt x="477" y="216"/>
                                  <a:pt x="477" y="215"/>
                                  <a:pt x="478" y="215"/>
                                </a:cubicBezTo>
                                <a:cubicBezTo>
                                  <a:pt x="480" y="214"/>
                                  <a:pt x="478" y="212"/>
                                  <a:pt x="476" y="211"/>
                                </a:cubicBezTo>
                                <a:cubicBezTo>
                                  <a:pt x="474" y="211"/>
                                  <a:pt x="475" y="210"/>
                                  <a:pt x="476" y="209"/>
                                </a:cubicBezTo>
                                <a:cubicBezTo>
                                  <a:pt x="477" y="207"/>
                                  <a:pt x="474" y="205"/>
                                  <a:pt x="473" y="204"/>
                                </a:cubicBezTo>
                                <a:cubicBezTo>
                                  <a:pt x="471" y="203"/>
                                  <a:pt x="474" y="203"/>
                                  <a:pt x="475" y="203"/>
                                </a:cubicBezTo>
                                <a:cubicBezTo>
                                  <a:pt x="476" y="202"/>
                                  <a:pt x="475" y="197"/>
                                  <a:pt x="476" y="196"/>
                                </a:cubicBezTo>
                                <a:cubicBezTo>
                                  <a:pt x="476" y="195"/>
                                  <a:pt x="478" y="195"/>
                                  <a:pt x="477" y="196"/>
                                </a:cubicBezTo>
                                <a:cubicBezTo>
                                  <a:pt x="477" y="197"/>
                                  <a:pt x="475" y="199"/>
                                  <a:pt x="477" y="201"/>
                                </a:cubicBezTo>
                                <a:cubicBezTo>
                                  <a:pt x="478" y="203"/>
                                  <a:pt x="479" y="204"/>
                                  <a:pt x="478" y="207"/>
                                </a:cubicBezTo>
                                <a:cubicBezTo>
                                  <a:pt x="478" y="210"/>
                                  <a:pt x="479" y="209"/>
                                  <a:pt x="481" y="206"/>
                                </a:cubicBezTo>
                                <a:cubicBezTo>
                                  <a:pt x="482" y="202"/>
                                  <a:pt x="483" y="199"/>
                                  <a:pt x="481" y="199"/>
                                </a:cubicBezTo>
                                <a:cubicBezTo>
                                  <a:pt x="480" y="198"/>
                                  <a:pt x="480" y="195"/>
                                  <a:pt x="482" y="197"/>
                                </a:cubicBezTo>
                                <a:cubicBezTo>
                                  <a:pt x="483" y="198"/>
                                  <a:pt x="483" y="198"/>
                                  <a:pt x="485" y="196"/>
                                </a:cubicBezTo>
                                <a:cubicBezTo>
                                  <a:pt x="487" y="194"/>
                                  <a:pt x="489" y="191"/>
                                  <a:pt x="488" y="190"/>
                                </a:cubicBezTo>
                                <a:cubicBezTo>
                                  <a:pt x="487" y="189"/>
                                  <a:pt x="489" y="188"/>
                                  <a:pt x="491" y="188"/>
                                </a:cubicBezTo>
                                <a:cubicBezTo>
                                  <a:pt x="493" y="189"/>
                                  <a:pt x="498" y="187"/>
                                  <a:pt x="499" y="186"/>
                                </a:cubicBezTo>
                                <a:cubicBezTo>
                                  <a:pt x="500" y="184"/>
                                  <a:pt x="491" y="187"/>
                                  <a:pt x="491" y="186"/>
                                </a:cubicBezTo>
                                <a:cubicBezTo>
                                  <a:pt x="491" y="185"/>
                                  <a:pt x="496" y="184"/>
                                  <a:pt x="499" y="183"/>
                                </a:cubicBezTo>
                                <a:cubicBezTo>
                                  <a:pt x="502" y="183"/>
                                  <a:pt x="500" y="180"/>
                                  <a:pt x="502" y="181"/>
                                </a:cubicBezTo>
                                <a:cubicBezTo>
                                  <a:pt x="503" y="183"/>
                                  <a:pt x="504" y="183"/>
                                  <a:pt x="506" y="182"/>
                                </a:cubicBezTo>
                                <a:cubicBezTo>
                                  <a:pt x="507" y="181"/>
                                  <a:pt x="506" y="178"/>
                                  <a:pt x="504" y="178"/>
                                </a:cubicBezTo>
                                <a:cubicBezTo>
                                  <a:pt x="503" y="177"/>
                                  <a:pt x="506" y="176"/>
                                  <a:pt x="505" y="175"/>
                                </a:cubicBezTo>
                                <a:cubicBezTo>
                                  <a:pt x="505" y="174"/>
                                  <a:pt x="506" y="170"/>
                                  <a:pt x="508" y="169"/>
                                </a:cubicBezTo>
                                <a:cubicBezTo>
                                  <a:pt x="511" y="169"/>
                                  <a:pt x="510" y="168"/>
                                  <a:pt x="511" y="168"/>
                                </a:cubicBezTo>
                                <a:cubicBezTo>
                                  <a:pt x="513" y="168"/>
                                  <a:pt x="514" y="165"/>
                                  <a:pt x="515" y="164"/>
                                </a:cubicBezTo>
                                <a:cubicBezTo>
                                  <a:pt x="517" y="162"/>
                                  <a:pt x="519" y="166"/>
                                  <a:pt x="522" y="164"/>
                                </a:cubicBezTo>
                                <a:cubicBezTo>
                                  <a:pt x="523" y="163"/>
                                  <a:pt x="524" y="162"/>
                                  <a:pt x="526" y="161"/>
                                </a:cubicBezTo>
                                <a:cubicBezTo>
                                  <a:pt x="528" y="160"/>
                                  <a:pt x="530" y="159"/>
                                  <a:pt x="531" y="159"/>
                                </a:cubicBezTo>
                                <a:cubicBezTo>
                                  <a:pt x="533" y="159"/>
                                  <a:pt x="536" y="156"/>
                                  <a:pt x="537" y="154"/>
                                </a:cubicBezTo>
                                <a:cubicBezTo>
                                  <a:pt x="538" y="153"/>
                                  <a:pt x="539" y="156"/>
                                  <a:pt x="537" y="157"/>
                                </a:cubicBezTo>
                                <a:cubicBezTo>
                                  <a:pt x="536" y="157"/>
                                  <a:pt x="539" y="159"/>
                                  <a:pt x="542" y="158"/>
                                </a:cubicBezTo>
                                <a:cubicBezTo>
                                  <a:pt x="545" y="158"/>
                                  <a:pt x="541" y="160"/>
                                  <a:pt x="538" y="159"/>
                                </a:cubicBezTo>
                                <a:cubicBezTo>
                                  <a:pt x="536" y="159"/>
                                  <a:pt x="535" y="160"/>
                                  <a:pt x="532" y="163"/>
                                </a:cubicBezTo>
                                <a:cubicBezTo>
                                  <a:pt x="528" y="166"/>
                                  <a:pt x="529" y="167"/>
                                  <a:pt x="531" y="169"/>
                                </a:cubicBezTo>
                                <a:cubicBezTo>
                                  <a:pt x="533" y="170"/>
                                  <a:pt x="535" y="170"/>
                                  <a:pt x="538" y="167"/>
                                </a:cubicBezTo>
                                <a:cubicBezTo>
                                  <a:pt x="540" y="165"/>
                                  <a:pt x="540" y="163"/>
                                  <a:pt x="543" y="163"/>
                                </a:cubicBezTo>
                                <a:cubicBezTo>
                                  <a:pt x="545" y="163"/>
                                  <a:pt x="552" y="161"/>
                                  <a:pt x="555" y="160"/>
                                </a:cubicBezTo>
                                <a:cubicBezTo>
                                  <a:pt x="557" y="159"/>
                                  <a:pt x="556" y="159"/>
                                  <a:pt x="556" y="157"/>
                                </a:cubicBezTo>
                                <a:cubicBezTo>
                                  <a:pt x="556" y="156"/>
                                  <a:pt x="561" y="156"/>
                                  <a:pt x="562" y="155"/>
                                </a:cubicBezTo>
                                <a:cubicBezTo>
                                  <a:pt x="564" y="154"/>
                                  <a:pt x="562" y="152"/>
                                  <a:pt x="561" y="153"/>
                                </a:cubicBezTo>
                                <a:close/>
                                <a:moveTo>
                                  <a:pt x="291" y="41"/>
                                </a:moveTo>
                                <a:cubicBezTo>
                                  <a:pt x="288" y="44"/>
                                  <a:pt x="288" y="43"/>
                                  <a:pt x="285" y="44"/>
                                </a:cubicBezTo>
                                <a:cubicBezTo>
                                  <a:pt x="282" y="44"/>
                                  <a:pt x="284" y="47"/>
                                  <a:pt x="280" y="48"/>
                                </a:cubicBezTo>
                                <a:cubicBezTo>
                                  <a:pt x="277" y="48"/>
                                  <a:pt x="268" y="48"/>
                                  <a:pt x="266" y="46"/>
                                </a:cubicBezTo>
                                <a:cubicBezTo>
                                  <a:pt x="266" y="45"/>
                                  <a:pt x="271" y="46"/>
                                  <a:pt x="272" y="44"/>
                                </a:cubicBezTo>
                                <a:cubicBezTo>
                                  <a:pt x="272" y="43"/>
                                  <a:pt x="274" y="40"/>
                                  <a:pt x="276" y="40"/>
                                </a:cubicBezTo>
                                <a:cubicBezTo>
                                  <a:pt x="278" y="40"/>
                                  <a:pt x="278" y="37"/>
                                  <a:pt x="274" y="35"/>
                                </a:cubicBezTo>
                                <a:cubicBezTo>
                                  <a:pt x="270" y="34"/>
                                  <a:pt x="280" y="32"/>
                                  <a:pt x="282" y="35"/>
                                </a:cubicBezTo>
                                <a:cubicBezTo>
                                  <a:pt x="284" y="38"/>
                                  <a:pt x="287" y="40"/>
                                  <a:pt x="290" y="38"/>
                                </a:cubicBezTo>
                                <a:cubicBezTo>
                                  <a:pt x="292" y="36"/>
                                  <a:pt x="304" y="30"/>
                                  <a:pt x="304" y="33"/>
                                </a:cubicBezTo>
                                <a:cubicBezTo>
                                  <a:pt x="304" y="36"/>
                                  <a:pt x="295" y="38"/>
                                  <a:pt x="291" y="41"/>
                                </a:cubicBezTo>
                                <a:close/>
                                <a:moveTo>
                                  <a:pt x="371" y="124"/>
                                </a:moveTo>
                                <a:cubicBezTo>
                                  <a:pt x="368" y="125"/>
                                  <a:pt x="371" y="118"/>
                                  <a:pt x="367" y="115"/>
                                </a:cubicBezTo>
                                <a:cubicBezTo>
                                  <a:pt x="361" y="112"/>
                                  <a:pt x="359" y="107"/>
                                  <a:pt x="359" y="104"/>
                                </a:cubicBezTo>
                                <a:cubicBezTo>
                                  <a:pt x="359" y="101"/>
                                  <a:pt x="363" y="99"/>
                                  <a:pt x="365" y="102"/>
                                </a:cubicBezTo>
                                <a:cubicBezTo>
                                  <a:pt x="367" y="104"/>
                                  <a:pt x="370" y="113"/>
                                  <a:pt x="371" y="116"/>
                                </a:cubicBezTo>
                                <a:cubicBezTo>
                                  <a:pt x="373" y="119"/>
                                  <a:pt x="373" y="124"/>
                                  <a:pt x="371" y="124"/>
                                </a:cubicBezTo>
                                <a:close/>
                                <a:moveTo>
                                  <a:pt x="415" y="148"/>
                                </a:moveTo>
                                <a:cubicBezTo>
                                  <a:pt x="413" y="148"/>
                                  <a:pt x="417" y="143"/>
                                  <a:pt x="413" y="145"/>
                                </a:cubicBezTo>
                                <a:cubicBezTo>
                                  <a:pt x="410" y="147"/>
                                  <a:pt x="404" y="152"/>
                                  <a:pt x="402" y="150"/>
                                </a:cubicBezTo>
                                <a:cubicBezTo>
                                  <a:pt x="399" y="148"/>
                                  <a:pt x="397" y="151"/>
                                  <a:pt x="395" y="149"/>
                                </a:cubicBezTo>
                                <a:cubicBezTo>
                                  <a:pt x="393" y="147"/>
                                  <a:pt x="401" y="142"/>
                                  <a:pt x="405" y="142"/>
                                </a:cubicBezTo>
                                <a:cubicBezTo>
                                  <a:pt x="406" y="142"/>
                                  <a:pt x="407" y="142"/>
                                  <a:pt x="408" y="141"/>
                                </a:cubicBezTo>
                                <a:cubicBezTo>
                                  <a:pt x="411" y="139"/>
                                  <a:pt x="413" y="135"/>
                                  <a:pt x="415" y="135"/>
                                </a:cubicBezTo>
                                <a:cubicBezTo>
                                  <a:pt x="418" y="135"/>
                                  <a:pt x="425" y="136"/>
                                  <a:pt x="426" y="139"/>
                                </a:cubicBezTo>
                                <a:cubicBezTo>
                                  <a:pt x="426" y="143"/>
                                  <a:pt x="431" y="140"/>
                                  <a:pt x="431" y="143"/>
                                </a:cubicBezTo>
                                <a:cubicBezTo>
                                  <a:pt x="432" y="146"/>
                                  <a:pt x="435" y="149"/>
                                  <a:pt x="434" y="151"/>
                                </a:cubicBezTo>
                                <a:cubicBezTo>
                                  <a:pt x="434" y="151"/>
                                  <a:pt x="434" y="151"/>
                                  <a:pt x="434" y="151"/>
                                </a:cubicBezTo>
                                <a:cubicBezTo>
                                  <a:pt x="432" y="153"/>
                                  <a:pt x="432" y="149"/>
                                  <a:pt x="429" y="149"/>
                                </a:cubicBezTo>
                                <a:cubicBezTo>
                                  <a:pt x="425" y="149"/>
                                  <a:pt x="422" y="152"/>
                                  <a:pt x="419" y="151"/>
                                </a:cubicBezTo>
                                <a:cubicBezTo>
                                  <a:pt x="416" y="150"/>
                                  <a:pt x="418" y="148"/>
                                  <a:pt x="415" y="148"/>
                                </a:cubicBezTo>
                                <a:close/>
                                <a:moveTo>
                                  <a:pt x="437" y="169"/>
                                </a:moveTo>
                                <a:cubicBezTo>
                                  <a:pt x="437" y="166"/>
                                  <a:pt x="442" y="163"/>
                                  <a:pt x="439" y="159"/>
                                </a:cubicBezTo>
                                <a:cubicBezTo>
                                  <a:pt x="437" y="155"/>
                                  <a:pt x="432" y="155"/>
                                  <a:pt x="431" y="158"/>
                                </a:cubicBezTo>
                                <a:cubicBezTo>
                                  <a:pt x="430" y="161"/>
                                  <a:pt x="427" y="160"/>
                                  <a:pt x="426" y="162"/>
                                </a:cubicBezTo>
                                <a:cubicBezTo>
                                  <a:pt x="425" y="164"/>
                                  <a:pt x="423" y="169"/>
                                  <a:pt x="424" y="173"/>
                                </a:cubicBezTo>
                                <a:cubicBezTo>
                                  <a:pt x="425" y="177"/>
                                  <a:pt x="424" y="179"/>
                                  <a:pt x="421" y="181"/>
                                </a:cubicBezTo>
                                <a:cubicBezTo>
                                  <a:pt x="417" y="183"/>
                                  <a:pt x="415" y="178"/>
                                  <a:pt x="417" y="171"/>
                                </a:cubicBezTo>
                                <a:cubicBezTo>
                                  <a:pt x="418" y="166"/>
                                  <a:pt x="420" y="162"/>
                                  <a:pt x="418" y="162"/>
                                </a:cubicBezTo>
                                <a:cubicBezTo>
                                  <a:pt x="416" y="162"/>
                                  <a:pt x="421" y="156"/>
                                  <a:pt x="426" y="155"/>
                                </a:cubicBezTo>
                                <a:cubicBezTo>
                                  <a:pt x="431" y="154"/>
                                  <a:pt x="437" y="155"/>
                                  <a:pt x="437" y="153"/>
                                </a:cubicBezTo>
                                <a:cubicBezTo>
                                  <a:pt x="437" y="153"/>
                                  <a:pt x="437" y="153"/>
                                  <a:pt x="437" y="153"/>
                                </a:cubicBezTo>
                                <a:cubicBezTo>
                                  <a:pt x="439" y="152"/>
                                  <a:pt x="442" y="153"/>
                                  <a:pt x="445" y="154"/>
                                </a:cubicBezTo>
                                <a:cubicBezTo>
                                  <a:pt x="448" y="155"/>
                                  <a:pt x="453" y="152"/>
                                  <a:pt x="455" y="156"/>
                                </a:cubicBezTo>
                                <a:cubicBezTo>
                                  <a:pt x="456" y="160"/>
                                  <a:pt x="460" y="163"/>
                                  <a:pt x="456" y="163"/>
                                </a:cubicBezTo>
                                <a:cubicBezTo>
                                  <a:pt x="453" y="164"/>
                                  <a:pt x="450" y="159"/>
                                  <a:pt x="450" y="162"/>
                                </a:cubicBezTo>
                                <a:cubicBezTo>
                                  <a:pt x="450" y="164"/>
                                  <a:pt x="448" y="163"/>
                                  <a:pt x="448" y="166"/>
                                </a:cubicBezTo>
                                <a:cubicBezTo>
                                  <a:pt x="448" y="170"/>
                                  <a:pt x="446" y="175"/>
                                  <a:pt x="445" y="174"/>
                                </a:cubicBezTo>
                                <a:cubicBezTo>
                                  <a:pt x="445" y="174"/>
                                  <a:pt x="444" y="174"/>
                                  <a:pt x="444" y="174"/>
                                </a:cubicBezTo>
                                <a:cubicBezTo>
                                  <a:pt x="443" y="174"/>
                                  <a:pt x="445" y="169"/>
                                  <a:pt x="442" y="168"/>
                                </a:cubicBezTo>
                                <a:cubicBezTo>
                                  <a:pt x="440" y="167"/>
                                  <a:pt x="437" y="172"/>
                                  <a:pt x="437" y="169"/>
                                </a:cubicBezTo>
                                <a:close/>
                                <a:moveTo>
                                  <a:pt x="461" y="175"/>
                                </a:moveTo>
                                <a:cubicBezTo>
                                  <a:pt x="461" y="177"/>
                                  <a:pt x="454" y="180"/>
                                  <a:pt x="450" y="182"/>
                                </a:cubicBezTo>
                                <a:cubicBezTo>
                                  <a:pt x="445" y="185"/>
                                  <a:pt x="439" y="183"/>
                                  <a:pt x="439" y="180"/>
                                </a:cubicBezTo>
                                <a:cubicBezTo>
                                  <a:pt x="439" y="177"/>
                                  <a:pt x="442" y="177"/>
                                  <a:pt x="443" y="179"/>
                                </a:cubicBezTo>
                                <a:cubicBezTo>
                                  <a:pt x="443" y="180"/>
                                  <a:pt x="444" y="179"/>
                                  <a:pt x="445" y="178"/>
                                </a:cubicBezTo>
                                <a:cubicBezTo>
                                  <a:pt x="447" y="177"/>
                                  <a:pt x="450" y="175"/>
                                  <a:pt x="452" y="175"/>
                                </a:cubicBezTo>
                                <a:cubicBezTo>
                                  <a:pt x="455" y="175"/>
                                  <a:pt x="456" y="177"/>
                                  <a:pt x="458" y="176"/>
                                </a:cubicBezTo>
                                <a:cubicBezTo>
                                  <a:pt x="461" y="174"/>
                                  <a:pt x="461" y="173"/>
                                  <a:pt x="462" y="175"/>
                                </a:cubicBezTo>
                                <a:cubicBezTo>
                                  <a:pt x="462" y="175"/>
                                  <a:pt x="462" y="175"/>
                                  <a:pt x="461" y="175"/>
                                </a:cubicBezTo>
                                <a:close/>
                                <a:moveTo>
                                  <a:pt x="467" y="171"/>
                                </a:moveTo>
                                <a:cubicBezTo>
                                  <a:pt x="465" y="171"/>
                                  <a:pt x="464" y="172"/>
                                  <a:pt x="463" y="172"/>
                                </a:cubicBezTo>
                                <a:cubicBezTo>
                                  <a:pt x="460" y="172"/>
                                  <a:pt x="460" y="172"/>
                                  <a:pt x="459" y="171"/>
                                </a:cubicBezTo>
                                <a:cubicBezTo>
                                  <a:pt x="458" y="168"/>
                                  <a:pt x="466" y="166"/>
                                  <a:pt x="470" y="167"/>
                                </a:cubicBezTo>
                                <a:cubicBezTo>
                                  <a:pt x="473" y="167"/>
                                  <a:pt x="475" y="164"/>
                                  <a:pt x="477" y="166"/>
                                </a:cubicBezTo>
                                <a:cubicBezTo>
                                  <a:pt x="477" y="166"/>
                                  <a:pt x="477" y="166"/>
                                  <a:pt x="477" y="166"/>
                                </a:cubicBezTo>
                                <a:cubicBezTo>
                                  <a:pt x="479" y="169"/>
                                  <a:pt x="473" y="171"/>
                                  <a:pt x="467" y="171"/>
                                </a:cubicBezTo>
                                <a:close/>
                                <a:moveTo>
                                  <a:pt x="923" y="183"/>
                                </a:moveTo>
                                <a:cubicBezTo>
                                  <a:pt x="925" y="183"/>
                                  <a:pt x="925" y="173"/>
                                  <a:pt x="924" y="173"/>
                                </a:cubicBezTo>
                                <a:cubicBezTo>
                                  <a:pt x="923" y="173"/>
                                  <a:pt x="923" y="175"/>
                                  <a:pt x="921" y="176"/>
                                </a:cubicBezTo>
                                <a:cubicBezTo>
                                  <a:pt x="918" y="177"/>
                                  <a:pt x="921" y="183"/>
                                  <a:pt x="923" y="183"/>
                                </a:cubicBezTo>
                                <a:close/>
                                <a:moveTo>
                                  <a:pt x="835" y="113"/>
                                </a:moveTo>
                                <a:cubicBezTo>
                                  <a:pt x="838" y="111"/>
                                  <a:pt x="839" y="113"/>
                                  <a:pt x="841" y="112"/>
                                </a:cubicBezTo>
                                <a:cubicBezTo>
                                  <a:pt x="844" y="111"/>
                                  <a:pt x="842" y="102"/>
                                  <a:pt x="841" y="100"/>
                                </a:cubicBezTo>
                                <a:cubicBezTo>
                                  <a:pt x="841" y="100"/>
                                  <a:pt x="841" y="99"/>
                                  <a:pt x="841" y="99"/>
                                </a:cubicBezTo>
                                <a:cubicBezTo>
                                  <a:pt x="842" y="98"/>
                                  <a:pt x="844" y="98"/>
                                  <a:pt x="845" y="97"/>
                                </a:cubicBezTo>
                                <a:cubicBezTo>
                                  <a:pt x="845" y="96"/>
                                  <a:pt x="846" y="96"/>
                                  <a:pt x="846" y="96"/>
                                </a:cubicBezTo>
                                <a:cubicBezTo>
                                  <a:pt x="832" y="96"/>
                                  <a:pt x="832" y="96"/>
                                  <a:pt x="832" y="96"/>
                                </a:cubicBezTo>
                                <a:cubicBezTo>
                                  <a:pt x="831" y="96"/>
                                  <a:pt x="830" y="97"/>
                                  <a:pt x="828" y="97"/>
                                </a:cubicBezTo>
                                <a:cubicBezTo>
                                  <a:pt x="827" y="99"/>
                                  <a:pt x="825" y="97"/>
                                  <a:pt x="823" y="98"/>
                                </a:cubicBezTo>
                                <a:cubicBezTo>
                                  <a:pt x="821" y="98"/>
                                  <a:pt x="825" y="100"/>
                                  <a:pt x="823" y="101"/>
                                </a:cubicBezTo>
                                <a:cubicBezTo>
                                  <a:pt x="822" y="103"/>
                                  <a:pt x="823" y="103"/>
                                  <a:pt x="826" y="105"/>
                                </a:cubicBezTo>
                                <a:cubicBezTo>
                                  <a:pt x="828" y="107"/>
                                  <a:pt x="824" y="107"/>
                                  <a:pt x="824" y="109"/>
                                </a:cubicBezTo>
                                <a:cubicBezTo>
                                  <a:pt x="824" y="112"/>
                                  <a:pt x="822" y="111"/>
                                  <a:pt x="821" y="113"/>
                                </a:cubicBezTo>
                                <a:cubicBezTo>
                                  <a:pt x="820" y="114"/>
                                  <a:pt x="823" y="117"/>
                                  <a:pt x="826" y="117"/>
                                </a:cubicBezTo>
                                <a:cubicBezTo>
                                  <a:pt x="828" y="117"/>
                                  <a:pt x="832" y="116"/>
                                  <a:pt x="835" y="113"/>
                                </a:cubicBezTo>
                                <a:close/>
                                <a:moveTo>
                                  <a:pt x="1008" y="220"/>
                                </a:moveTo>
                                <a:cubicBezTo>
                                  <a:pt x="1008" y="219"/>
                                  <a:pt x="1006" y="220"/>
                                  <a:pt x="1005" y="220"/>
                                </a:cubicBezTo>
                                <a:cubicBezTo>
                                  <a:pt x="1004" y="219"/>
                                  <a:pt x="999" y="220"/>
                                  <a:pt x="997" y="219"/>
                                </a:cubicBezTo>
                                <a:cubicBezTo>
                                  <a:pt x="996" y="217"/>
                                  <a:pt x="993" y="220"/>
                                  <a:pt x="994" y="220"/>
                                </a:cubicBezTo>
                                <a:cubicBezTo>
                                  <a:pt x="996" y="220"/>
                                  <a:pt x="999" y="222"/>
                                  <a:pt x="1001" y="222"/>
                                </a:cubicBezTo>
                                <a:cubicBezTo>
                                  <a:pt x="1004" y="222"/>
                                  <a:pt x="1009" y="221"/>
                                  <a:pt x="1008" y="220"/>
                                </a:cubicBezTo>
                                <a:close/>
                                <a:moveTo>
                                  <a:pt x="950" y="203"/>
                                </a:moveTo>
                                <a:cubicBezTo>
                                  <a:pt x="947" y="204"/>
                                  <a:pt x="946" y="204"/>
                                  <a:pt x="944" y="203"/>
                                </a:cubicBezTo>
                                <a:cubicBezTo>
                                  <a:pt x="942" y="202"/>
                                  <a:pt x="939" y="204"/>
                                  <a:pt x="940" y="205"/>
                                </a:cubicBezTo>
                                <a:cubicBezTo>
                                  <a:pt x="940" y="206"/>
                                  <a:pt x="941" y="207"/>
                                  <a:pt x="945" y="208"/>
                                </a:cubicBezTo>
                                <a:cubicBezTo>
                                  <a:pt x="949" y="209"/>
                                  <a:pt x="949" y="212"/>
                                  <a:pt x="951" y="212"/>
                                </a:cubicBezTo>
                                <a:cubicBezTo>
                                  <a:pt x="953" y="212"/>
                                  <a:pt x="953" y="211"/>
                                  <a:pt x="952" y="209"/>
                                </a:cubicBezTo>
                                <a:cubicBezTo>
                                  <a:pt x="952" y="206"/>
                                  <a:pt x="954" y="204"/>
                                  <a:pt x="955" y="204"/>
                                </a:cubicBezTo>
                                <a:cubicBezTo>
                                  <a:pt x="955" y="203"/>
                                  <a:pt x="954" y="203"/>
                                  <a:pt x="950" y="203"/>
                                </a:cubicBezTo>
                                <a:close/>
                                <a:moveTo>
                                  <a:pt x="597" y="143"/>
                                </a:moveTo>
                                <a:cubicBezTo>
                                  <a:pt x="596" y="144"/>
                                  <a:pt x="595" y="141"/>
                                  <a:pt x="597" y="140"/>
                                </a:cubicBezTo>
                                <a:cubicBezTo>
                                  <a:pt x="599" y="138"/>
                                  <a:pt x="597" y="138"/>
                                  <a:pt x="595" y="139"/>
                                </a:cubicBezTo>
                                <a:cubicBezTo>
                                  <a:pt x="593" y="139"/>
                                  <a:pt x="593" y="134"/>
                                  <a:pt x="595" y="134"/>
                                </a:cubicBezTo>
                                <a:cubicBezTo>
                                  <a:pt x="597" y="133"/>
                                  <a:pt x="591" y="131"/>
                                  <a:pt x="591" y="132"/>
                                </a:cubicBezTo>
                                <a:cubicBezTo>
                                  <a:pt x="591" y="134"/>
                                  <a:pt x="587" y="133"/>
                                  <a:pt x="586" y="132"/>
                                </a:cubicBezTo>
                                <a:cubicBezTo>
                                  <a:pt x="586" y="130"/>
                                  <a:pt x="583" y="130"/>
                                  <a:pt x="584" y="128"/>
                                </a:cubicBezTo>
                                <a:cubicBezTo>
                                  <a:pt x="585" y="127"/>
                                  <a:pt x="580" y="127"/>
                                  <a:pt x="580" y="129"/>
                                </a:cubicBezTo>
                                <a:cubicBezTo>
                                  <a:pt x="580" y="130"/>
                                  <a:pt x="578" y="127"/>
                                  <a:pt x="580" y="125"/>
                                </a:cubicBezTo>
                                <a:cubicBezTo>
                                  <a:pt x="583" y="122"/>
                                  <a:pt x="582" y="120"/>
                                  <a:pt x="584" y="119"/>
                                </a:cubicBezTo>
                                <a:cubicBezTo>
                                  <a:pt x="586" y="118"/>
                                  <a:pt x="584" y="117"/>
                                  <a:pt x="582" y="117"/>
                                </a:cubicBezTo>
                                <a:cubicBezTo>
                                  <a:pt x="579" y="118"/>
                                  <a:pt x="573" y="127"/>
                                  <a:pt x="573" y="129"/>
                                </a:cubicBezTo>
                                <a:cubicBezTo>
                                  <a:pt x="573" y="131"/>
                                  <a:pt x="573" y="134"/>
                                  <a:pt x="571" y="134"/>
                                </a:cubicBezTo>
                                <a:cubicBezTo>
                                  <a:pt x="569" y="134"/>
                                  <a:pt x="566" y="136"/>
                                  <a:pt x="568" y="137"/>
                                </a:cubicBezTo>
                                <a:cubicBezTo>
                                  <a:pt x="570" y="138"/>
                                  <a:pt x="564" y="142"/>
                                  <a:pt x="567" y="143"/>
                                </a:cubicBezTo>
                                <a:cubicBezTo>
                                  <a:pt x="569" y="144"/>
                                  <a:pt x="572" y="143"/>
                                  <a:pt x="575" y="143"/>
                                </a:cubicBezTo>
                                <a:cubicBezTo>
                                  <a:pt x="577" y="143"/>
                                  <a:pt x="580" y="144"/>
                                  <a:pt x="582" y="142"/>
                                </a:cubicBezTo>
                                <a:cubicBezTo>
                                  <a:pt x="584" y="140"/>
                                  <a:pt x="584" y="143"/>
                                  <a:pt x="587" y="143"/>
                                </a:cubicBezTo>
                                <a:cubicBezTo>
                                  <a:pt x="589" y="143"/>
                                  <a:pt x="585" y="145"/>
                                  <a:pt x="585" y="147"/>
                                </a:cubicBezTo>
                                <a:cubicBezTo>
                                  <a:pt x="586" y="149"/>
                                  <a:pt x="588" y="146"/>
                                  <a:pt x="590" y="145"/>
                                </a:cubicBezTo>
                                <a:cubicBezTo>
                                  <a:pt x="592" y="144"/>
                                  <a:pt x="594" y="145"/>
                                  <a:pt x="593" y="147"/>
                                </a:cubicBezTo>
                                <a:cubicBezTo>
                                  <a:pt x="592" y="148"/>
                                  <a:pt x="598" y="150"/>
                                  <a:pt x="599" y="147"/>
                                </a:cubicBezTo>
                                <a:cubicBezTo>
                                  <a:pt x="601" y="145"/>
                                  <a:pt x="598" y="141"/>
                                  <a:pt x="597" y="143"/>
                                </a:cubicBezTo>
                                <a:close/>
                                <a:moveTo>
                                  <a:pt x="539" y="129"/>
                                </a:moveTo>
                                <a:cubicBezTo>
                                  <a:pt x="539" y="131"/>
                                  <a:pt x="553" y="136"/>
                                  <a:pt x="553" y="134"/>
                                </a:cubicBezTo>
                                <a:cubicBezTo>
                                  <a:pt x="554" y="131"/>
                                  <a:pt x="539" y="127"/>
                                  <a:pt x="539" y="129"/>
                                </a:cubicBezTo>
                                <a:close/>
                                <a:moveTo>
                                  <a:pt x="1047" y="222"/>
                                </a:moveTo>
                                <a:cubicBezTo>
                                  <a:pt x="1047" y="221"/>
                                  <a:pt x="1048" y="219"/>
                                  <a:pt x="1050" y="218"/>
                                </a:cubicBezTo>
                                <a:cubicBezTo>
                                  <a:pt x="1052" y="218"/>
                                  <a:pt x="1051" y="216"/>
                                  <a:pt x="1050" y="217"/>
                                </a:cubicBezTo>
                                <a:cubicBezTo>
                                  <a:pt x="1049" y="218"/>
                                  <a:pt x="1046" y="220"/>
                                  <a:pt x="1043" y="220"/>
                                </a:cubicBezTo>
                                <a:cubicBezTo>
                                  <a:pt x="1039" y="220"/>
                                  <a:pt x="1038" y="222"/>
                                  <a:pt x="1040" y="223"/>
                                </a:cubicBezTo>
                                <a:cubicBezTo>
                                  <a:pt x="1043" y="225"/>
                                  <a:pt x="1047" y="223"/>
                                  <a:pt x="1047" y="222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accent2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>
                          <a:prstTxWarp prst="textNoShape">
                            <a:avLst/>
                          </a:prstTxWarp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844AF17" id="Group 37" o:spid="_x0000_s1026" alt="&quot;&quot;" style="position:absolute;margin-left:0;margin-top:67.8pt;width:612.7pt;height:731.5pt;z-index:-251635712;mso-position-horizontal-relative:page;mso-position-vertical-relative:page;mso-width-relative:margin;mso-height-relative:margin" coordsize="77771,9286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">
                <v:rect id="Rectangle 94317760" o:spid="_x0000_s1027" style="position:absolute;left:26641;width:51130;height:8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" fillcolor="#e8e8e9" stroked="f"/>
                <v:shape id="Freeform: Shape 661624065" o:spid="_x0000_s1028" style="position:absolute;top:83648;width:77724;height:8340;visibility:visible;mso-wrap-style:square;v-text-anchor:top" coordsize="7772400,83400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" path="m,l20195,c138881,,613623,,2512594,v91209,,215253,54251,277275,122969c2789869,122969,2789869,122969,2866485,217004v58373,68718,186066,126586,277275,126586c3143760,343590,3143760,343590,4679719,343590v94857,,218901,-57868,277275,-126586c4956994,217004,4956994,217004,5037258,122969,5095632,54251,5219676,,5314533,l7772400,r,834009l,834009,,xe" fillcolor="#00aeef [3204]" stroked="f">
                  <v:path arrowok="t" o:connecttype="custom" o:connectlocs="0,0;20195,0;2512594,0;2789869,122969;2866485,217004;3143760,343590;4679719,343590;4956994,217004;5037258,122969;5314533,0;7772400,0;7772400,834009;0,834009" o:connectangles="0,0,0,0,0,0,0,0,0,0,0,0,0"/>
                </v:shape>
                <v:shape id="Freeform 53" o:spid="_x0000_s1029" style="position:absolute;left:7940;top:83648;width:67926;height:9214;visibility:visible;mso-wrap-style:square;v-text-anchor:top" coordsize="1862,25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" path="m1853,28v-1,,-8,,-7,2c1848,31,1853,30,1856,32v3,1,6,,6,-1c1862,30,1854,27,1853,28xm9,54c8,52,3,54,4,55v1,2,5,3,7,2c13,57,14,55,12,54v-1,-1,-3,1,-3,xm251,3v3,1,7,,8,-1c260,1,260,1,261,1v-10,,-10,,-10,c250,1,249,2,251,3xm183,100v-4,3,6,13,8,12c192,111,188,106,188,104v,-3,-1,-6,-5,-4xm430,3v1,1,4,-1,6,-1c437,2,437,2,436,1v-8,,-8,,-8,c429,1,430,2,430,3xm82,67v,-1,-2,-1,-4,2c75,71,73,73,73,74v,1,-3,,-4,1c68,77,70,81,71,79v2,-1,2,,3,c75,79,80,76,81,75v1,-2,-2,-3,-2,-4c79,70,81,70,83,70v1,-1,-1,-2,-1,-3xm24,94v-3,-1,-10,3,-7,4c18,98,19,96,21,96v2,,5,-1,3,-2xm4,105v3,-2,4,-3,3,-4c6,99,2,105,4,105xm479,19v5,,5,1,5,-1c485,16,489,17,492,18v3,,3,5,6,5c502,23,499,27,501,30v2,2,10,1,13,4c516,36,528,42,530,40,531,37,519,27,516,26v-3,-1,3,-2,8,1c528,31,535,32,538,28v,,1,-1,1,-1c525,15,506,6,488,2v-1,3,1,5,2,6c491,11,484,13,478,11v-6,-2,-5,1,-7,1c468,12,466,16,468,19v2,2,7,,11,xm859,119v-2,1,-4,-1,-6,c852,120,846,126,847,127v1,1,1,-1,4,-2c853,124,853,126,855,126v1,,1,-3,2,-2c858,124,859,123,861,123v1,,3,,4,-1c866,121,868,124,869,123v,-1,4,-1,6,-1c876,122,881,120,882,119v1,-1,-1,-1,-3,-1c878,118,878,116,880,115v1,-2,4,-3,4,-5c884,108,879,106,879,107v-1,1,-2,1,-3,c875,105,877,104,876,104v-1,,-2,-2,-2,-3c875,101,874,98,872,96v-16,,-16,,-16,c856,97,857,97,858,97v1,1,2,1,1,2c858,100,859,103,859,104v-1,1,-6,1,-6,c853,103,851,104,852,105v,1,-2,2,-2,3c850,109,853,109,853,110v,1,-2,3,-5,4c845,114,849,117,850,116v2,-1,1,,3,c855,116,856,118,859,117v2,-1,2,,,2xm1243,1v-3,,-3,,-3,c1241,1,1241,1,1242,1v1,,1,,1,xm439,37v3,2,9,-4,8,-6c447,29,434,34,439,37xm442,1v-4,,-4,,-4,c439,3,440,2,442,1xm459,42v1,,5,-6,,-6c455,37,456,42,459,42xm431,8v,-3,-5,-1,-5,3c426,15,423,14,424,18v2,4,-5,5,-4,7c421,27,424,25,426,25v3,,,4,3,4c432,29,437,26,438,24v1,-1,3,-2,7,c448,26,455,27,455,24v1,-2,-7,-3,-7,-5c448,16,440,14,438,13v-3,-2,-7,-2,-7,-5xm892,194v,-3,-6,1,-4,1c890,197,892,196,892,194xm1594,188v-1,1,-2,6,-1,7c1595,197,1591,199,1591,202v,3,-3,3,-3,5c1587,209,1585,209,1583,211v-3,2,-4,,-4,-2c1580,208,1575,210,1576,213v,4,-5,4,-4,5c1573,220,1569,221,1569,220v,-2,-3,-1,-6,c1559,222,1557,219,1555,221v-2,2,-5,5,-8,6c1545,227,1546,230,1547,230v2,-1,5,,6,-2c1554,227,1561,225,1566,225v5,,2,2,2,5c1568,232,1572,232,1574,229v2,-2,4,-2,2,-3c1574,225,1576,223,1578,225v1,2,5,2,6,c1586,222,1586,225,1588,225v2,,3,-5,3,-3c1591,224,1594,223,1596,221v2,-2,,-5,1,-7c1599,212,1600,208,1599,206v-2,-2,2,-4,4,-6c1605,198,1601,189,1601,186v,-2,-5,2,-7,2xm1550,234v,-1,-3,-1,-3,-3c1546,230,1544,231,1542,233v-2,1,-3,2,-2,3c1541,238,1542,236,1543,235v,-2,2,2,,5c1542,243,1544,247,1545,246v2,,4,-6,6,-9c1553,235,1550,236,1550,234xm1622,167v-1,-1,-3,1,-5,2c1615,169,1608,163,1606,160v-2,-2,-5,,-3,2c1604,164,1602,164,1602,167v,3,-2,3,-1,5c1601,174,1598,173,1596,174v-1,,1,2,-2,3c1592,178,1592,179,1593,180v2,,1,2,,4c1593,185,1595,184,1596,183v1,-2,3,,3,-1c1599,181,1596,180,1596,178v,-1,2,1,4,c1602,177,1606,178,1608,180v2,2,3,1,3,-2c1612,176,1615,175,1619,175v3,,4,-2,2,-3c1620,172,1627,167,1627,166v,-1,-4,3,-5,1xm1561,228v-1,2,-3,1,-5,1c1553,230,1553,236,1555,236v1,1,2,1,3,-1c1558,233,1561,233,1562,233v2,1,4,-2,4,-4c1566,226,1561,226,1561,228xm1605,120v1,3,-1,18,,20c1606,143,1603,154,1604,155v2,2,,-3,3,-4c1610,151,1610,154,1612,155v1,1,,-5,-1,-4c1609,151,1608,147,1607,145v-1,-3,2,-6,2,-9c1609,133,1613,133,1615,136v2,2,2,,2,-1c1616,133,1613,121,1611,116v-2,-4,3,-9,-1,-11c1607,103,1609,98,1607,99v-1,1,,5,-2,5c1602,105,1604,107,1604,110v-1,3,,8,1,10xm1844,11v2,1,5,1,6,1c1851,12,1850,11,1849,10v-2,,,-1,1,c1851,11,1852,11,1853,10v,-1,1,-3,2,-3c1857,7,1857,6,1856,6v-2,-1,-6,-4,-8,-5c1835,1,1835,1,1835,1v-1,,-2,1,-1,2c1834,5,1831,2,1830,2v,,,-1,,-1c1251,1,1251,1,1251,1v,,-1,1,-1,2c1250,5,1247,4,1246,3v-2,-1,-4,,-6,c1237,3,1237,1,1235,2v-1,,-2,,-2,-1c1208,3,1179,18,1164,35v-22,26,-22,26,-22,26c1126,80,1092,96,1066,96v-93,,-93,,-93,c973,96,972,96,972,96v-1,,-1,,-1,c958,96,958,96,958,96v,,,,,c956,99,950,98,950,99v,1,-1,2,-1,1c948,100,948,100,948,100v,-2,-1,-2,-3,-2c944,98,945,97,945,96v-2,,-2,,-2,c942,96,941,96,941,96v-2,,-4,2,-6,4c933,101,931,99,932,98v2,-2,,-2,-1,-1c929,97,928,97,927,96v-6,,-6,,-6,c920,97,921,98,922,100v1,2,-2,1,-2,2c920,103,917,102,916,102v-1,-1,-4,,-4,c912,103,912,103,912,103v,1,-1,1,-1,1c910,103,908,104,906,104v-3,1,-3,3,-3,4c904,109,901,109,901,108v,-1,-3,-1,-2,1c899,111,896,111,896,113v,2,-2,4,-4,5c892,118,892,118,891,119v-1,,-2,1,-3,1c887,120,887,120,887,120v-2,,-4,1,-3,5c884,128,881,128,878,128v-3,,-2,3,-3,4c874,133,869,131,868,130v,-2,-4,,-3,2c867,134,867,136,866,137v-1,1,-3,-1,-4,c860,138,860,136,858,135v-1,,-2,1,-5,1c851,136,849,137,850,138v1,1,,3,1,4c852,143,855,142,858,144v2,1,3,,4,1c863,146,864,145,864,147v,2,1,4,4,5c870,152,868,154,869,156v1,1,-1,4,-1,6c869,164,867,171,866,171v,,,,,c864,172,860,170,857,170v-3,1,-13,,-17,c836,171,836,169,833,169v-2,,-1,2,-4,2c826,171,826,173,828,175v1,1,1,3,1,5c829,182,829,183,829,184v1,1,-1,10,-3,12c824,198,826,199,828,201v2,1,1,7,1,8c829,211,830,210,833,210v1,,2,,4,c838,209,839,209,839,210v3,1,4,6,7,6c847,216,846,215,847,214v1,-1,2,,3,c851,214,852,212,855,212v3,,4,,6,c863,212,865,211,865,210v,-1,2,-2,4,-3c871,207,871,205,871,204v,-2,4,-4,4,-4c875,199,873,195,875,192v2,-3,4,-3,4,-5c879,185,881,185,884,184v2,,3,-2,5,-3c891,181,892,179,892,177v,,-1,-1,-1,-1c890,173,893,171,896,171v2,-1,8,1,9,2c907,174,909,173,911,171v1,-2,2,-2,3,-2c915,168,916,168,917,168v1,-1,1,-2,3,-3c923,164,927,166,928,168v1,1,1,2,1,3c929,172,930,175,934,177v4,3,5,5,7,6c943,184,945,184,946,185v1,2,3,3,5,3c952,189,953,191,954,191v2,1,1,2,2,4c957,196,957,199,956,200v-1,2,,4,,4c957,204,959,201,959,200v,-2,2,-1,3,-3c963,195,960,195,960,193v-1,-2,2,-4,5,-2c967,192,968,193,968,191v1,-3,-8,-6,-10,-7c956,182,958,180,954,181v-3,,-6,-4,-8,-9c945,168,940,167,939,165v-1,-3,1,-3,,-5c939,158,940,157,942,157v1,-1,2,-1,3,-1c945,156,946,157,946,158v,1,,2,1,2c948,160,951,160,951,162v,2,3,6,4,7c956,170,959,170,959,171v,1,2,2,5,3c964,174,965,174,966,174v1,1,2,2,3,2c970,178,971,179,972,179v,,,,,c975,180,975,181,974,182v-2,2,-2,7,,8c975,191,976,194,977,195v,,,,,c979,195,980,197,980,199v,2,3,3,4,1c985,199,989,201,989,202v,1,-4,-1,-6,c981,204,985,205,984,207v,1,1,4,3,3c989,210,990,213,992,213v1,-1,-2,-5,-1,-5c991,207,993,209,994,207v1,-1,-1,-2,-2,-2c990,205,992,203,994,204v2,1,3,,3,c998,204,999,200,996,200v-3,-1,-3,2,-5,c990,198,993,199,993,197v,-2,-3,-4,-4,-6c988,189,991,188,992,190v,1,2,1,4,c997,190,994,187,997,186v2,,2,1,3,1c1001,188,1001,186,1004,186v1,,2,,3,1c1008,188,1009,189,1010,189v2,,3,-3,5,-3c1017,185,1021,186,1022,185v1,-1,-3,-2,-4,-3c1017,181,1017,180,1017,179v,,,-1,-1,-1c1015,178,1014,174,1015,174v1,,3,-4,4,-4c1020,169,1020,169,1020,169v,-1,,-2,,-3c1020,164,1021,162,1023,162v1,-1,3,-1,3,-3c1026,159,1026,159,1026,159v-1,-3,,-3,2,-4c1030,153,1030,150,1032,149v2,,3,-1,6,c1041,149,1037,151,1039,152v2,1,8,,8,1c1047,155,1040,156,1040,157v,1,4,2,5,2c1047,160,1045,163,1046,163v,1,2,1,4,-1c1051,161,1053,162,1055,160v2,-1,6,,7,-1c1062,158,1060,158,1056,158v-3,,-4,-4,-4,-4c1052,153,1056,150,1059,150v2,-1,4,-1,6,-2c1066,147,1068,147,1070,146v2,,5,,5,c1075,147,1069,150,1068,150v-1,,2,2,2,3c1070,154,1067,154,1067,156v1,2,-1,2,-2,2c1063,158,1062,159,1063,159v1,,1,3,4,4c1070,163,1074,167,1077,170v,,1,,1,1c1081,172,1086,172,1086,175v1,4,3,2,2,5c1088,181,1088,182,1087,182v-3,2,-8,4,-10,3c1075,185,1071,186,1068,186v-3,,-3,-3,-6,-2c1060,184,1060,182,1058,182v-3,,-1,-2,-8,-2c1043,179,1037,182,1034,184v-2,2,-10,,-11,1c1022,185,1023,188,1020,189v-2,1,-8,,-10,1c1007,191,1007,194,1008,194v2,,3,,3,1c1010,196,1012,198,1011,199v-1,1,-1,3,,4c1012,203,1013,205,1011,205v-1,1,3,2,3,3c1014,209,1017,209,1017,210v,1,1,1,3,1c1021,210,1022,213,1023,214v1,2,7,1,7,-1c1030,211,1031,211,1034,211v2,,6,4,7,4c1042,216,1045,214,1046,214v2,,4,-2,5,-3c1052,211,1054,213,1055,212v1,-1,3,-1,4,-1c1060,212,1057,214,1058,215v,1,,1,,2c1057,218,1057,219,1058,220v,1,-1,2,-1,3c1057,224,1057,224,1057,224v,2,-2,5,-4,8c1056,233,1056,233,1056,233v,,,,,c1056,233,1056,233,1056,233v-3,-1,-3,-1,-3,-1c1053,233,1053,234,1053,234v-1,3,-3,8,-5,10c1048,244,1048,244,1048,244v-1,1,-3,-1,-6,c1040,245,1038,244,1036,243v-2,-1,-10,,-11,1c1024,246,1022,246,1019,245v-2,-1,-5,-2,-9,-3c1006,242,1003,241,1002,240v,,,,,c1001,239,999,239,995,238v-5,,-3,-3,-8,-4c982,234,976,238,976,240v-1,2,2,5,,7c975,249,971,249,968,247v-2,-2,-6,-3,-9,-3c956,244,953,242,954,240v,-2,-1,-3,-4,-3c948,236,945,234,941,235v-3,,-5,,-6,-1c934,233,933,232,933,232v,-1,-1,-3,-2,-2c930,231,927,230,927,228v-1,-2,2,-2,4,-4c933,223,933,219,931,217v-2,-1,-1,-2,1,-4c933,211,932,210,931,211v-1,1,-2,1,-2,-1c928,208,923,208,922,210v-1,1,-2,1,-3,1c917,211,915,210,914,210v-1,-1,-4,,-5,c907,210,903,213,901,212v-1,-2,-15,1,-19,1c878,213,876,217,874,217v-2,,-6,2,-8,4c865,222,865,222,864,222v-2,,-4,-1,-6,-1c855,221,851,222,849,220v-2,-2,-3,-3,-5,-2c843,218,840,226,839,228v-2,2,-6,4,-8,4c829,232,829,235,827,236v-2,2,-1,4,-3,5c822,243,823,248,824,249v1,1,-1,3,-2,5c1040,254,1040,254,1040,254v-1,-2,-1,-4,-1,-4c1040,250,1041,252,1042,254v79,,79,,79,c1121,254,1121,253,1121,253v,,,,,-1c1121,252,1122,251,1123,251v1,,1,,1,c1126,251,1126,249,1127,250v1,1,2,,3,c1131,250,1132,252,1134,254v364,,364,,364,c1499,254,1499,253,1500,253v2,-1,-1,-1,-2,-1c1497,253,1496,250,1495,251v-1,1,-3,,-2,-1c1495,250,1498,248,1499,247v1,,-2,-2,-3,-2c1494,245,1492,241,1491,241v-2,,1,-1,3,c1496,242,1498,243,1498,242v1,-1,-3,-4,-4,-5c1493,236,1494,235,1493,234v-1,-1,-2,-5,-3,-6c1489,226,1486,226,1485,225v,-2,,-4,3,-5c1490,219,1489,217,1490,217v1,,2,,3,-2c1494,213,1495,214,1496,213v1,-1,5,,6,-1c1503,211,1501,208,1499,208v-2,1,-4,,-5,-2c1493,204,1490,210,1487,211v-2,1,-4,-2,-3,-4c1485,205,1482,205,1479,205v-4,,-3,-6,,-7c1481,198,1484,200,1485,196v1,-3,3,,6,-4c1494,189,1497,187,1500,189v2,2,-3,5,-4,7c1495,198,1497,198,1495,200v-1,1,1,2,4,c1502,198,1506,196,1509,194v,,1,,2,c1513,194,1516,196,1517,197v1,2,-2,4,-3,6c1513,204,1515,204,1515,206v,1,2,2,2,1c1518,206,1519,206,1521,206v1,,1,1,2,1c1523,208,1523,210,1524,210v2,,2,2,,2c1522,212,1522,214,1524,217v1,2,-3,5,-2,6c1523,224,1522,226,1523,226v,1,7,,10,-3c1536,220,1536,221,1538,221v1,,3,-1,2,-2c1539,218,1538,215,1538,211v1,-2,-2,-5,-5,-8c1531,200,1529,199,1529,198v-2,-1,-1,-4,1,-4c1532,193,1537,189,1539,188v2,-1,1,-4,2,-6c1542,181,1544,178,1547,176v,,,,1,-1c1550,174,1551,173,1552,173v2,,4,3,6,3c1560,176,1570,170,1570,169v,-1,6,-7,8,-9c1581,157,1585,153,1586,149v1,-2,5,-5,6,-7c1592,140,1593,140,1595,137v1,-4,1,-13,2,-14c1597,122,1597,121,1598,120v1,-1,,-2,2,-4c1601,115,1601,114,1601,113v-1,-1,,-3,-1,-4c1600,108,1600,108,1601,107v1,,-1,-2,-2,-2c1598,104,1596,104,1596,102v,-1,-2,-3,-4,-3c1590,99,1587,98,1587,99v1,1,,2,-1,2c1586,101,1585,102,1584,103v-1,2,-4,2,-3,c1583,102,1581,102,1581,100v,-1,2,-3,,-2c1579,99,1579,102,1578,102v-2,,-1,-4,-1,-5c1578,95,1574,97,1571,96v-3,,-2,-2,,-3c1574,91,1574,90,1575,89v1,,5,-2,7,-4c1584,84,1584,83,1584,82v1,-2,5,-3,8,-6c1595,73,1597,72,1597,70v1,-1,6,-3,6,-5c1603,64,1609,61,1613,60v4,,10,1,11,2c1625,63,1626,62,1627,62v,-1,2,-1,5,c1634,62,1635,60,1637,61v1,,3,1,4,-1c1642,58,1647,58,1648,59v1,1,2,2,4,1c1654,58,1654,61,1656,61v1,1,,2,-1,2c1653,63,1651,64,1653,65v2,1,4,-1,5,-1c1660,64,1662,64,1664,63v2,-1,2,1,3,c1669,62,1671,62,1673,62v1,,,-2,-2,-2c1668,60,1668,59,1670,56v2,-3,6,-5,8,-7c1680,47,1682,48,1682,47v,-1,1,-5,2,-5c1686,42,1690,43,1693,41v2,-1,2,1,3,2c1697,43,1699,41,1700,41v1,1,-2,3,-3,5c1697,48,1699,48,1700,48v2,1,-1,2,-1,2c1699,51,1702,51,1705,48v4,-4,7,-5,9,-4c1716,44,1715,42,1715,38v,-3,7,-4,9,-3c1726,36,1726,37,1724,37v-2,-1,-4,1,-4,3c1720,43,1718,44,1719,45v1,1,-2,1,-2,2c1717,48,1717,49,1716,50v-2,,-7,1,-7,3c1709,55,1706,55,1705,57v-1,3,-6,4,-10,9c1692,71,1687,71,1687,72v,1,-4,1,-5,1c1681,73,1683,76,1680,79v-3,3,-5,8,-4,12c1676,95,1677,108,1678,110v2,2,1,8,2,9c1681,120,1681,122,1681,123v1,,4,-3,6,-5c1689,116,1688,116,1689,115v2,-1,1,-4,2,-5c1691,109,1693,108,1694,107v1,-1,3,,4,c1699,106,1698,104,1697,102v,-1,4,-3,5,-5c1704,96,1706,98,1709,96v2,-2,-1,-4,-1,-5c1707,90,1710,85,1711,85v2,,3,1,4,c1717,83,1714,81,1713,81v-1,,-2,-4,1,-6c1716,74,1715,73,1714,73v-2,-1,-2,,-4,c1709,73,1708,70,1710,68v2,-3,4,-3,4,-5c1715,61,1717,58,1718,57v1,-2,4,,5,-1c1724,56,1723,58,1725,57v1,-1,3,-5,5,-5c1732,52,1730,55,1731,57v,1,1,-1,5,-3c1739,52,1746,52,1749,53v2,1,2,4,3,3c1754,56,1753,54,1755,53v1,,5,-2,7,-4c1764,47,1764,49,1765,47v1,-2,3,-1,3,-2c1768,44,1772,42,1777,41v5,-1,11,-4,11,-5c1787,35,1789,34,1790,35v,1,2,1,4,1c1797,37,1798,38,1800,36v2,-2,,-3,,-4c1800,30,1796,29,1797,27v,-2,-3,-6,-4,-5c1792,23,1790,21,1790,20v,-1,,-3,-1,-2c1787,19,1785,19,1784,17v,-1,3,-2,5,-1c1792,17,1791,18,1792,18v1,1,4,1,6,c1800,17,1804,16,1805,15v1,-2,,-2,1,-3c1808,11,1807,10,1805,9v-1,-1,-1,-3,1,-3c1807,6,1807,5,1808,5v1,,1,,2,-1c1812,4,1810,6,1810,7v-1,2,1,3,2,4c1812,12,1815,12,1817,11v2,-1,8,1,8,3c1825,15,1826,17,1829,18v2,1,4,1,5,2c1834,21,1835,22,1837,21v1,,2,2,3,1c1841,21,1841,22,1842,21v2,-1,-2,-2,-2,-3c1841,17,1842,19,1843,19v1,,-1,-3,,-3c1844,16,1843,11,1842,11v,,,-2,2,xm905,131v,,,,,c905,131,905,131,905,131v,,,,,xm907,126v,,,,,c907,126,907,126,907,126v,,,,,xm911,155v,,,,,c911,156,911,157,912,158v-1,-1,-1,-2,-1,-3xm914,143v,,,,,c914,143,914,143,914,143xm942,150v,,-1,,-1,c942,150,942,150,942,150v,,,,,xm952,120v,,,1,,1c952,121,952,120,952,120v,,,,,xm971,130v,,,,,c971,130,971,131,971,131v,,,-1,,-1xm975,176v,,,,,c975,176,975,176,975,176v,,,,,xm979,153v,,,,,c979,153,979,154,979,154v,,,-1,,-1xm979,178v,,,,,-1c979,178,979,178,980,178v,,,,-1,xm982,187v,,,,,c982,187,982,187,982,187v,,,,,c982,187,982,187,982,187v,,,,,xm982,187v,,,,,c982,187,982,187,982,187v1,,1,,1,c983,187,982,187,982,187xm989,177v,,,,,c989,177,989,177,989,177v,,,,,xm989,177v,,,,,c989,177,989,177,989,177v,,,1,,1c989,178,989,177,989,177xm989,139v,,,,,c989,139,989,139,989,139v,,,,,xm989,166v,,,,,c989,166,989,166,989,166v,,,,,xm990,133v,-1,,-2,,-3c990,131,990,132,990,133xm991,140v,,,,,c991,140,991,140,991,140v,,,,,xm995,100v,-1,,-1,,-1c995,99,995,99,995,99v,,,,,1xm1089,209v2,1,2,1,2,1c1091,210,1091,210,1091,210r-2,-1xm1102,193v,,,,,c1102,193,1103,193,1103,193v,,-1,,-1,xm1113,181v,,,,,c1113,181,1113,181,1113,181v,,,,,xm1114,198v1,,2,-1,3,-2c1116,197,1115,198,1114,198xm1156,188v-2,-1,-3,1,-5,1c1149,188,1147,186,1146,189v,2,-1,4,1,4c1150,193,1149,194,1147,196v-1,2,3,,3,1c1151,199,1152,199,1151,201v,2,,5,,7c1152,210,1152,211,1151,211v,1,-6,2,-11,3c1136,214,1135,208,1131,208v-4,,-6,-3,-7,-6c1124,201,1125,200,1125,199v3,-3,5,-9,3,-11c1128,187,1126,184,1124,182v-3,-4,-6,-8,-6,-9c1118,170,1119,168,1116,166v-3,-3,,-5,2,-8c1120,156,1125,154,1128,153v,,,,,c1128,152,1128,152,1129,152v2,-2,7,-5,10,-4c1143,149,1146,148,1147,150v2,2,,6,1,8c1149,159,1145,159,1143,159v-2,,-7,1,-7,2c1137,163,1139,166,1136,164v-3,-2,-5,2,-3,2c1135,166,1137,168,1137,169v,2,,5,2,4c1140,173,1140,175,1142,175v3,,5,1,3,3c1143,180,1146,185,1147,184v,-1,,-2,,-3c1148,180,1148,180,1150,180v3,,2,4,4,4c1156,185,1158,188,1156,188xm1188,164v-1,1,-1,2,-2,2c1182,169,1178,168,1180,165v1,-3,1,-7,-1,-7c1177,158,1178,165,1177,165v-1,1,-2,-5,-1,-8c1176,157,1176,157,1177,156v1,-2,4,,4,c1182,157,1182,154,1184,154v1,,-1,3,1,3c1186,157,1188,161,1188,164xm1191,220v,,,,,c1191,220,1191,220,1191,220v,,,,,xm1192,153v-1,1,-7,-1,-8,-2c1184,150,1193,151,1192,153xm1247,213v,,,,,c1248,213,1248,213,1248,213v,,,,-1,xm1251,211v2,-1,4,-2,4,-3c1255,209,1253,210,1251,211xm1278,221v,,,,,c1278,221,1278,221,1278,221v,,,,,xm1278,152v-4,,-13,-2,-17,2c1257,159,1260,161,1258,161v-2,,-3,-6,-1,-8c1259,151,1266,150,1271,151v4,1,12,-1,13,-1c1285,150,1283,152,1278,152xm1292,252v,,,,,c1292,252,1292,252,1292,251v,1,,1,,1xm1323,133v,,,-1,,-1c1323,133,1324,133,1324,133v,,-1,,-1,xm1327,134v,,,,,c1327,134,1327,134,1327,134v,,,,,xm1430,106v-5,4,-13,5,-13,8c1417,118,1406,119,1405,118v,-1,8,-2,10,-6c1417,107,1425,105,1429,99v3,-5,5,-11,7,-11c1437,88,1434,102,1430,106xm917,187v-1,1,3,4,2,7c918,197,919,200,921,199v2,-2,3,-1,4,-3c926,195,925,190,926,188v,-2,-4,-3,-5,-2c919,187,918,186,917,187xm561,153v-2,,-1,-3,-1,-4c561,148,557,150,557,151v,2,-3,2,-3,3c554,157,554,155,552,156v-2,1,-9,,-9,-1c543,153,537,152,537,150v,-2,-2,-3,,-5c539,143,536,141,534,143v-2,2,-3,-1,,-2c536,140,541,139,539,134v-3,-4,-18,2,-22,4c513,140,507,148,505,148v-2,,4,-4,5,-6c511,141,510,139,511,140v1,1,5,-5,7,-7c521,131,523,133,524,132v,-2,1,-3,3,-5c530,125,557,125,560,125v2,1,8,-3,9,-5c570,117,572,117,576,118v4,,5,-4,7,-5c585,112,584,111,583,111v-2,,-3,-1,-2,-1c583,109,584,109,584,106v1,-2,,-1,-2,-4c580,100,578,103,576,103v-2,,2,-3,,-4c574,98,571,99,568,101v-3,2,-3,,-5,2c561,105,561,102,562,101v1,-1,2,,3,-1c566,98,567,100,569,98v3,-2,5,-1,6,-2c576,95,574,93,571,93v-2,1,-4,-3,-6,-2c564,92,564,89,562,91v-1,1,-3,-1,-3,-3c558,86,553,82,550,81v-3,,-1,-2,1,-1c552,81,554,79,555,78v,-1,-1,-2,-2,-3c552,75,552,74,552,73v,-1,-3,-3,-3,-4c548,68,547,67,547,66v,-1,-2,-3,-2,-4c545,61,541,58,541,56v,-1,-2,-2,-2,-4c538,50,537,51,536,53v,3,-3,3,-2,4c535,59,534,59,533,60v-1,1,1,3,-1,3c530,63,531,66,530,65v-1,-2,-3,-1,-3,c527,67,524,68,522,68v-1,,-1,-3,-3,-2c518,67,518,63,516,63v-2,1,-3,,-2,-1c514,60,510,59,511,58v2,-1,,-3,,-6c511,49,513,49,513,48v,-1,-2,-1,-3,c508,48,508,46,507,46v-1,1,-6,,-6,-2c501,42,499,43,498,41v,-2,-2,,-2,-2c496,38,495,37,494,37v-2,,-2,-1,-4,-2c488,35,486,37,485,37v-1,1,-4,-1,-5,-1c479,37,479,36,476,35v-3,-1,-7,-1,-7,c469,36,467,36,467,39v,2,3,2,3,3c471,44,469,43,469,45v,1,-2,1,-2,2c467,48,469,48,469,50v1,2,2,2,2,5c471,58,470,57,469,57v-1,1,,2,-1,4c466,63,465,65,466,66v1,1,6,3,8,6c475,75,475,80,475,83v-1,4,-5,5,-8,8c465,94,462,93,460,93v-1,,,3,2,5c464,101,462,101,463,104v1,2,,4,1,6c466,112,465,113,463,114v-1,2,1,1,1,3c464,119,463,118,462,117v-2,-1,-3,2,-3,3c459,121,455,118,455,118v-1,,,-2,-2,-3c451,113,449,113,449,111v,-2,-3,-3,-3,-5c446,105,446,100,445,99v-1,-2,,-3,1,-5c447,93,445,91,443,91v-2,,-5,-1,-8,c432,91,431,90,430,90v-1,-1,-4,-3,-7,-4c419,85,418,83,417,82v,-1,-4,-1,-5,-2c412,79,408,78,407,78v-2,,-5,-3,-7,-3c398,76,393,78,392,78v-1,,,-2,1,-3c394,74,391,71,391,69v-1,-3,-2,-5,-4,-5c385,65,382,63,381,63v-1,-1,-1,-7,,-10c382,50,385,46,385,44v,-1,1,-2,3,-3c390,41,389,38,390,37v2,,2,,2,-2c393,34,395,35,394,34v-1,-2,-1,-2,2,-2c399,32,403,31,402,29v-1,-3,-7,-1,-7,-3c395,23,386,23,386,22v1,-1,9,1,12,2c401,25,402,25,404,25v3,,1,-3,2,-4c406,19,411,23,413,22v3,-1,5,-6,8,-8c423,13,421,11,417,12v-5,,-7,-2,-9,-3c405,7,406,6,408,6v2,,8,5,10,5c420,11,424,7,426,5v2,-1,-2,-2,-3,-3c422,2,424,1,426,1,262,1,262,1,262,1v1,,2,1,,3c259,8,258,8,255,8v-3,-1,-5,1,-3,2c253,11,253,12,250,12v-3,1,-5,4,-6,3c242,15,249,10,247,9v-1,-1,-6,2,-6,4c241,14,238,14,237,14v-2,,-4,-1,-3,-2c236,12,235,10,237,9v3,-1,,-2,,-3c238,5,243,7,243,5v,-2,-5,-3,-6,-2c235,4,231,7,227,5,225,4,238,3,240,1,33,1,33,1,33,1v,,,,,1c35,2,38,1,39,3v,1,-4,,-6,1c30,6,29,7,28,6,27,4,24,5,22,5,20,6,21,3,22,2,22,1,19,,15,2,11,4,13,3,12,5,12,7,10,4,8,6,5,7,2,8,1,10v-1,1,5,2,7,3c11,13,6,15,7,15v2,1,1,2,4,4c14,20,21,19,22,19v2,,4,2,5,1c28,18,33,14,36,16v3,3,-3,2,-1,4c36,21,38,25,35,27v-2,2,-5,,-6,c28,27,28,30,26,31v-2,2,-4,-1,-6,-1c17,30,17,33,18,35v,2,-5,,-6,4c11,43,7,39,10,43v3,4,2,2,5,3c17,48,12,51,14,51v3,1,5,5,7,6c22,59,24,57,27,57v2,-1,1,-4,2,-3c31,56,33,59,32,60v-2,1,-1,4,-1,5c31,67,36,66,37,65v,-2,4,-2,7,c46,68,47,68,47,66v,-2,2,-4,2,-2c49,65,51,66,55,64v3,-1,2,,,3c52,70,55,74,53,75v-2,,-3,5,-6,5c44,81,39,86,38,87v-1,1,-7,-2,-8,1c29,91,25,93,26,94v1,,6,-2,6,-4c33,89,33,89,34,90v1,1,4,,5,-1c40,88,41,88,42,88v1,1,2,-1,5,-1c50,86,49,85,50,83v1,-1,8,-5,9,-5c61,78,60,75,61,75v2,,4,-2,6,-3c69,70,70,71,71,70v2,,,-3,2,-4c74,66,76,65,76,64v,-1,-4,-1,-5,-2c71,61,74,58,76,58v1,,3,-1,3,-3c79,53,81,53,83,51v1,-1,1,-3,2,-3c87,48,88,46,90,45v1,-1,,1,3,1c96,46,95,49,93,48v-2,-1,-3,-1,-6,1c85,51,87,52,85,54v-1,2,-1,4,1,4c88,58,86,59,84,60v-2,1,-1,2,2,2c89,62,93,58,96,56v4,-2,7,,8,c105,55,102,54,104,53v1,,-2,-1,-3,-3c101,48,103,49,103,48v1,-2,2,-1,3,-1c107,48,109,47,110,49v1,2,2,-1,4,1c116,51,113,51,112,51v-2,1,-1,3,,2c114,52,115,51,116,52v2,2,2,1,3,c120,51,120,52,120,53v,1,3,1,6,2c130,55,136,55,138,54v1,,1,3,4,4c146,58,147,54,148,55v2,2,,3,-1,4c146,60,149,60,150,61v1,,5,1,6,3c157,65,158,67,162,68v4,2,,-4,3,-2c168,68,167,66,169,68v2,2,2,-1,1,-4c169,60,171,63,172,64v1,2,1,5,,7c171,73,168,71,168,70v1,-1,-3,-1,-3,1c165,73,167,76,169,76v2,,,3,2,4c172,80,172,83,173,83v1,-1,1,-4,,-6c171,75,172,73,173,74v2,,,2,1,3c175,78,175,76,177,76v2,-1,-1,-4,,-5c178,69,179,72,180,74v1,3,-2,2,-2,4c178,79,176,78,175,79v,1,,5,1,6c177,85,178,81,178,83v1,2,3,-3,3,-1c182,84,185,86,186,85v1,,-1,-2,-2,-2c182,83,182,80,184,80v1,,4,4,4,5c188,87,186,86,185,88v-1,1,-3,-2,-4,-2c179,86,181,88,181,90v1,1,-1,3,1,5c184,96,183,94,183,93v1,-1,2,,3,1c187,95,187,92,187,91v,-1,2,,3,1c191,93,191,91,192,91v2,,1,2,1,4c193,96,195,93,195,95v,,,,,c195,96,196,97,197,98v2,1,-2,1,-1,2c197,101,196,103,197,104v1,1,3,1,4,c202,103,203,105,202,107v-1,2,1,3,2,2c206,107,208,111,209,111v1,1,2,3,,3c207,114,208,117,209,117v1,,1,1,1,2c210,120,214,122,215,122v2,-1,3,,4,2c220,125,222,126,223,125v2,-1,2,2,2,3c226,130,228,129,229,129v2,,3,2,3,1c234,129,235,133,236,135v1,,1,1,1,1c239,138,237,139,238,141v,2,,5,-2,5c234,146,234,144,236,144v1,-1,,-3,-1,-3c234,141,234,140,234,139v,-1,,-2,,-2c235,135,233,136,231,134v-1,-1,-5,-1,-6,-2c225,130,221,125,219,125v-2,,-4,,-7,-2c210,122,209,122,207,123v-2,1,2,1,2,2c208,126,210,127,211,127v1,-1,2,2,4,2c216,130,216,132,218,132v2,,2,2,3,3c222,136,223,135,223,136v,1,2,1,3,3c226,139,226,139,226,139v,1,1,5,2,7c230,148,229,150,231,151v1,1,1,2,,1c229,152,230,154,230,157v-1,4,-1,11,-1,13c229,172,226,176,228,178v1,2,2,5,1,8c228,189,229,191,230,193v1,2,,6,1,7c233,201,234,202,235,204v2,2,3,1,3,3c238,209,238,210,240,210v2,1,1,3,1,4c241,216,243,218,246,220v3,3,1,5,3,5c251,225,253,226,255,228v2,1,3,,4,1c261,229,264,232,264,234v1,1,1,3,1,4c266,239,267,240,268,242v3,3,4,8,5,10c273,253,273,254,274,254v9,,9,,9,c282,254,282,254,281,254v-1,-1,-2,-2,-2,-4c279,248,277,244,277,242v-1,-1,1,-1,2,-1c279,242,280,243,281,242v,,2,,2,2c284,245,286,244,287,244v1,1,-2,1,1,7c289,253,289,254,289,254v91,,91,,91,c380,254,381,254,382,254v3,,2,-3,4,-2c387,252,388,253,388,252v,-1,2,-1,3,1c392,254,395,254,395,253v,-2,2,,3,1c405,254,405,254,405,254v,,,,,c405,253,405,254,406,254v2,,2,,2,c407,253,409,253,407,252v-1,-1,2,-3,5,-3c415,249,415,250,416,248v1,-1,2,,2,2c418,251,422,249,424,249v3,,5,2,5,4c430,254,431,255,433,253v2,-1,3,-3,5,-2c438,252,439,253,440,254v11,,11,,11,c450,252,450,249,450,247v,-3,4,-9,6,-11c458,235,460,236,460,234v1,-2,3,-4,5,-4c466,230,467,230,468,229v,-2,2,-4,5,-4c476,224,474,223,474,221v-1,-1,,-2,1,-2c475,220,477,220,478,220v2,-1,4,-3,2,-3c477,216,477,215,478,215v2,-1,,-3,-2,-4c474,211,475,210,476,209v1,-2,-2,-4,-3,-5c471,203,474,203,475,203v1,-1,,-6,1,-7c476,195,478,195,477,196v,1,-2,3,,5c478,203,479,204,478,207v,3,1,2,3,-1c482,202,483,199,481,199v-1,-1,-1,-4,1,-2c483,198,483,198,485,196v2,-2,4,-5,3,-6c487,189,489,188,491,188v2,1,7,-1,8,-2c500,184,491,187,491,186v,-1,5,-2,8,-3c502,183,500,180,502,181v1,2,2,2,4,1c507,181,506,178,504,178v-1,-1,2,-2,1,-3c505,174,506,170,508,169v3,,2,-1,3,-1c513,168,514,165,515,164v2,-2,4,2,7,c523,163,524,162,526,161v2,-1,4,-2,5,-2c533,159,536,156,537,154v1,-1,2,2,,3c536,157,539,159,542,158v3,,-1,2,-4,1c536,159,535,160,532,163v-4,3,-3,4,-1,6c533,170,535,170,538,167v2,-2,2,-4,5,-4c545,163,552,161,555,160v2,-1,1,-1,1,-3c556,156,561,156,562,155v2,-1,,-3,-1,-2xm291,41v-3,3,-3,2,-6,3c282,44,284,47,280,48v-3,,-12,,-14,-2c266,45,271,46,272,44v,-1,2,-4,4,-4c278,40,278,37,274,35v-4,-1,6,-3,8,c284,38,287,40,290,38v2,-2,14,-8,14,-5c304,36,295,38,291,41xm371,124v-3,1,,-6,-4,-9c361,112,359,107,359,104v,-3,4,-5,6,-2c367,104,370,113,371,116v2,3,2,8,,8xm415,148v-2,,2,-5,-2,-3c410,147,404,152,402,150v-3,-2,-5,1,-7,-1c393,147,401,142,405,142v1,,2,,3,-1c411,139,413,135,415,135v3,,10,1,11,4c426,143,431,140,431,143v1,3,4,6,3,8c434,151,434,151,434,151v-2,2,-2,-2,-5,-2c425,149,422,152,419,151v-3,-1,-1,-3,-4,-3xm437,169v,-3,5,-6,2,-10c437,155,432,155,431,158v-1,3,-4,2,-5,4c425,164,423,169,424,173v1,4,,6,-3,8c417,183,415,178,417,171v1,-5,3,-9,1,-9c416,162,421,156,426,155v5,-1,11,,11,-2c437,153,437,153,437,153v2,-1,5,,8,1c448,155,453,152,455,156v1,4,5,7,1,7c453,164,450,159,450,162v,2,-2,1,-2,4c448,170,446,175,445,174v,,-1,,-1,c443,174,445,169,442,168v-2,-1,-5,4,-5,1xm461,175v,2,-7,5,-11,7c445,185,439,183,439,180v,-3,3,-3,4,-1c443,180,444,179,445,178v2,-1,5,-3,7,-3c455,175,456,177,458,176v3,-2,3,-3,4,-1c462,175,462,175,461,175xm467,171v-2,,-3,1,-4,1c460,172,460,172,459,171v-1,-3,7,-5,11,-4c473,167,475,164,477,166v,,,,,c479,169,473,171,467,171xm923,183v2,,2,-10,1,-10c923,173,923,175,921,176v-3,1,,7,2,7xm835,113v3,-2,4,,6,-1c844,111,842,102,841,100v,,,-1,,-1c842,98,844,98,845,97v,-1,1,-1,1,-1c832,96,832,96,832,96v-1,,-2,1,-4,1c827,99,825,97,823,98v-2,,2,2,,3c822,103,823,103,826,105v2,2,-2,2,-2,4c824,112,822,111,821,113v-1,1,2,4,5,4c828,117,832,116,835,113xm1008,220v,-1,-2,,-3,c1004,219,999,220,997,219v-1,-2,-4,1,-3,1c996,220,999,222,1001,222v3,,8,-1,7,-2xm950,203v-3,1,-4,1,-6,c942,202,939,204,940,205v,1,1,2,5,3c949,209,949,212,951,212v2,,2,-1,1,-3c952,206,954,204,955,204v,-1,-1,-1,-5,-1xm597,143v-1,1,-2,-2,,-3c599,138,597,138,595,139v-2,,-2,-5,,-5c597,133,591,131,591,132v,2,-4,1,-5,c586,130,583,130,584,128v1,-1,-4,-1,-4,1c580,130,578,127,580,125v3,-3,2,-5,4,-6c586,118,584,117,582,117v-3,1,-9,10,-9,12c573,131,573,134,571,134v-2,,-5,2,-3,3c570,138,564,142,567,143v2,1,5,,8,c577,143,580,144,582,142v2,-2,2,1,5,1c589,143,585,145,585,147v1,2,3,-1,5,-2c592,144,594,145,593,147v-1,1,5,3,6,c601,145,598,141,597,143xm539,129v,2,14,7,14,5c554,131,539,127,539,129xm1047,222v,-1,1,-3,3,-4c1052,218,1051,216,1050,217v-1,1,-4,3,-7,3c1039,220,1038,222,1040,223v3,2,7,,7,-1xe" fillcolor="#008eb9 [3205]" stroked="f">
                  <v:path arrowok="t" o:connecttype="custom" o:connectlocs="1561348,3613;1827653,108398;3217545,429980;4523533,3613;1572292,28906;5778448,812987;5840464,621483;5855056,505858;6694099,3613;3440074,346874;3202953,462499;3024200,650389;3268617,617870;3451018,621483;3589642,747948;3706378,643163;3903371,527538;3688138,704589;3852299,841893;3396298,831053;3005960,899705;5450127,856346;5534031,711815;5683600,635936;5731024,346874;6095825,216796;6154193,260156;6252689,227636;6508050,61426;6726931,39746;3472906,433593;3582346,675682;3611530,469726;4074827,708202;4155084,534765;4308300,563671;4600141,556444;5238543,317968;1864133,505858;2039238,317968;1871429,173437;1703621,328808;1430020,281835;1524868,39746;120384,14453;51072,184277;215233,281835;375745,173437;601922,256542;667586,336035;846338,469726;842690,545604;1017795,903319;1546756,899705;1740101,726268;1977222,570897;1309636,375781;1535812,654003;1681733,632323;3005960,393847;2137734,476952;3830411,784081" o:connectangles="0,0,0,0,0,0,0,0,0,0,0,0,0,0,0,0,0,0,0,0,0,0,0,0,0,0,0,0,0,0,0,0,0,0,0,0,0,0,0,0,0,0,0,0,0,0,0,0,0,0,0,0,0,0,0,0,0,0,0,0,0,0"/>
                  <o:lock v:ext="edit" verticies="t"/>
                </v:shape>
                <w10:wrap anchorx="page" anchory="page"/>
                <w10:anchorlock/>
              </v:group>
            </w:pict>
          </mc:Fallback>
        </mc:AlternateContent>
      </w:r>
    </w:p>
    <w:p w14:paraId="703C682F" w14:textId="54B5CF00" w:rsidR="00D24BCB" w:rsidRDefault="00D24BCB" w:rsidP="00BC1086">
      <w:pPr>
        <w:rPr>
          <w:rStyle w:val="Emphasis"/>
        </w:rPr>
      </w:pPr>
    </w:p>
    <w:p w14:paraId="4298477E" w14:textId="77777777" w:rsidR="00C8696B" w:rsidRDefault="00C8696B" w:rsidP="00BC1086">
      <w:pPr>
        <w:rPr>
          <w:rStyle w:val="Emphasis"/>
        </w:rPr>
      </w:pPr>
    </w:p>
    <w:p w14:paraId="2DA37EFF" w14:textId="73849DF8" w:rsidR="00C8696B" w:rsidRPr="00EE6C03" w:rsidRDefault="00C8696B" w:rsidP="00C8696B">
      <w:pPr>
        <w:bidi/>
        <w:spacing w:after="160" w:line="278" w:lineRule="auto"/>
        <w:ind w:left="720"/>
        <w:jc w:val="center"/>
        <w:rPr>
          <w:rFonts w:ascii="Microsoft Sans Serif" w:hAnsi="Microsoft Sans Serif" w:cs="Microsoft Sans Serif"/>
          <w:b/>
          <w:bCs/>
          <w:sz w:val="28"/>
          <w:szCs w:val="28"/>
        </w:rPr>
      </w:pPr>
      <w:r w:rsidRPr="00EE6C03">
        <w:rPr>
          <w:rFonts w:ascii="Microsoft Sans Serif" w:hAnsi="Microsoft Sans Serif" w:cs="Microsoft Sans Serif"/>
          <w:b/>
          <w:bCs/>
          <w:sz w:val="28"/>
          <w:szCs w:val="28"/>
          <w:rtl/>
        </w:rPr>
        <w:t xml:space="preserve">خطة </w:t>
      </w:r>
      <w:proofErr w:type="gramStart"/>
      <w:r w:rsidRPr="00EE6C03">
        <w:rPr>
          <w:rFonts w:ascii="Microsoft Sans Serif" w:hAnsi="Microsoft Sans Serif" w:cs="Microsoft Sans Serif"/>
          <w:b/>
          <w:bCs/>
          <w:sz w:val="28"/>
          <w:szCs w:val="28"/>
          <w:rtl/>
        </w:rPr>
        <w:t>تسويق</w:t>
      </w:r>
      <w:r w:rsidRPr="00EE6C03">
        <w:rPr>
          <w:rFonts w:ascii="Microsoft Sans Serif" w:hAnsi="Microsoft Sans Serif" w:cs="Microsoft Sans Serif"/>
          <w:b/>
          <w:bCs/>
          <w:sz w:val="28"/>
          <w:szCs w:val="28"/>
        </w:rPr>
        <w:t xml:space="preserve">  Arabian</w:t>
      </w:r>
      <w:proofErr w:type="gramEnd"/>
      <w:r w:rsidRPr="00EE6C03">
        <w:rPr>
          <w:rFonts w:ascii="Microsoft Sans Serif" w:hAnsi="Microsoft Sans Serif" w:cs="Microsoft Sans Serif"/>
          <w:b/>
          <w:bCs/>
          <w:sz w:val="28"/>
          <w:szCs w:val="28"/>
        </w:rPr>
        <w:t xml:space="preserve"> Falcon Tours Mauritius</w:t>
      </w:r>
      <w:r w:rsidR="002F6A13" w:rsidRPr="002F6A13">
        <w:rPr>
          <w:rFonts w:ascii="Microsoft Sans Serif" w:hAnsi="Microsoft Sans Serif" w:cs="Microsoft Sans Serif"/>
          <w:b/>
          <w:bCs/>
          <w:sz w:val="28"/>
          <w:szCs w:val="28"/>
        </w:rPr>
        <w:t xml:space="preserve"> </w:t>
      </w:r>
    </w:p>
    <w:p w14:paraId="744BCB75" w14:textId="77777777" w:rsidR="00C8696B" w:rsidRPr="00EE6C03" w:rsidRDefault="00C8696B" w:rsidP="00C8696B">
      <w:pPr>
        <w:bidi/>
        <w:spacing w:after="160" w:line="278" w:lineRule="auto"/>
        <w:ind w:left="720"/>
        <w:rPr>
          <w:rFonts w:ascii="Microsoft Sans Serif" w:hAnsi="Microsoft Sans Serif" w:cs="Microsoft Sans Serif"/>
          <w:b/>
          <w:bCs/>
          <w:sz w:val="20"/>
          <w:szCs w:val="20"/>
        </w:rPr>
      </w:pPr>
      <w:r w:rsidRPr="00EE6C03">
        <w:rPr>
          <w:rFonts w:ascii="Segoe UI Emoji" w:hAnsi="Segoe UI Emoji" w:cs="Segoe UI Emoji"/>
          <w:b/>
          <w:bCs/>
          <w:sz w:val="20"/>
          <w:szCs w:val="20"/>
        </w:rPr>
        <w:t>🎯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</w:rPr>
        <w:t xml:space="preserve"> 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  <w:rtl/>
        </w:rPr>
        <w:t>الهدف</w:t>
      </w:r>
    </w:p>
    <w:p w14:paraId="1AC94B01" w14:textId="77777777" w:rsidR="00C8696B" w:rsidRPr="00EE6C03" w:rsidRDefault="00C8696B" w:rsidP="00C8696B">
      <w:pPr>
        <w:bidi/>
        <w:spacing w:after="160" w:line="278" w:lineRule="auto"/>
        <w:ind w:left="720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  <w:rtl/>
        </w:rPr>
        <w:t>الخطة معمولة مخصوص عشان تستهدف عملاء الخليج وبالذات السعودية، في موسم السياحة من بعد العيد لحد نهاية سبتمبر</w:t>
      </w:r>
      <w:r w:rsidRPr="00EE6C03">
        <w:rPr>
          <w:rFonts w:ascii="Microsoft Sans Serif" w:hAnsi="Microsoft Sans Serif" w:cs="Microsoft Sans Serif"/>
          <w:sz w:val="20"/>
          <w:szCs w:val="20"/>
        </w:rPr>
        <w:t>.</w:t>
      </w:r>
    </w:p>
    <w:p w14:paraId="374F36D0" w14:textId="77777777" w:rsidR="00C8696B" w:rsidRPr="00EE6C03" w:rsidRDefault="00C8696B" w:rsidP="00C8696B">
      <w:pPr>
        <w:bidi/>
        <w:spacing w:after="160" w:line="278" w:lineRule="auto"/>
        <w:ind w:left="720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</w:rPr>
        <w:pict w14:anchorId="46DEDFD4">
          <v:rect id="_x0000_i1025" style="width:0;height:1.5pt" o:hralign="center" o:hrstd="t" o:hr="t" fillcolor="#a0a0a0" stroked="f"/>
        </w:pict>
      </w:r>
    </w:p>
    <w:p w14:paraId="74F68E0B" w14:textId="77777777" w:rsidR="00C8696B" w:rsidRPr="00EE6C03" w:rsidRDefault="00C8696B" w:rsidP="00C8696B">
      <w:pPr>
        <w:bidi/>
        <w:spacing w:after="160" w:line="278" w:lineRule="auto"/>
        <w:ind w:left="720"/>
        <w:rPr>
          <w:rFonts w:ascii="Microsoft Sans Serif" w:hAnsi="Microsoft Sans Serif" w:cs="Microsoft Sans Serif"/>
          <w:b/>
          <w:bCs/>
          <w:sz w:val="20"/>
          <w:szCs w:val="20"/>
        </w:rPr>
      </w:pPr>
      <w:r w:rsidRPr="00EE6C03">
        <w:rPr>
          <w:rFonts w:ascii="Microsoft Sans Serif" w:hAnsi="Microsoft Sans Serif" w:cs="Microsoft Sans Serif"/>
          <w:b/>
          <w:bCs/>
          <w:sz w:val="20"/>
          <w:szCs w:val="20"/>
        </w:rPr>
        <w:t xml:space="preserve">1️⃣ 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  <w:rtl/>
        </w:rPr>
        <w:t>الموقع والهوية</w:t>
      </w:r>
    </w:p>
    <w:p w14:paraId="31B43CF3" w14:textId="77777777" w:rsidR="00C8696B" w:rsidRPr="00EE6C03" w:rsidRDefault="00C8696B" w:rsidP="00C8696B">
      <w:pPr>
        <w:numPr>
          <w:ilvl w:val="0"/>
          <w:numId w:val="1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  <w:rtl/>
        </w:rPr>
        <w:t>الموقع الحالي شكله مش مناسب للعميل الخليجي</w:t>
      </w:r>
      <w:r w:rsidRPr="00EE6C03">
        <w:rPr>
          <w:rFonts w:ascii="Microsoft Sans Serif" w:hAnsi="Microsoft Sans Serif" w:cs="Microsoft Sans Serif"/>
          <w:sz w:val="20"/>
          <w:szCs w:val="20"/>
        </w:rPr>
        <w:t>.</w:t>
      </w:r>
    </w:p>
    <w:p w14:paraId="6A9300FB" w14:textId="77777777" w:rsidR="00C8696B" w:rsidRPr="00EE6C03" w:rsidRDefault="00C8696B" w:rsidP="00C8696B">
      <w:pPr>
        <w:numPr>
          <w:ilvl w:val="0"/>
          <w:numId w:val="1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  <w:rtl/>
        </w:rPr>
        <w:t>الحل: نعمل موقع جديد شيك وسريع باللغتين (عربي – إنجليزي)، فيه صور وفيديوهات لموريشيوس وعروض واضحة (</w:t>
      </w:r>
      <w:proofErr w:type="spellStart"/>
      <w:r w:rsidRPr="00EE6C03">
        <w:rPr>
          <w:rFonts w:ascii="Microsoft Sans Serif" w:hAnsi="Microsoft Sans Serif" w:cs="Microsoft Sans Serif"/>
          <w:sz w:val="20"/>
          <w:szCs w:val="20"/>
          <w:rtl/>
        </w:rPr>
        <w:t>عوايل</w:t>
      </w:r>
      <w:proofErr w:type="spellEnd"/>
      <w:r w:rsidRPr="00EE6C03">
        <w:rPr>
          <w:rFonts w:ascii="Microsoft Sans Serif" w:hAnsi="Microsoft Sans Serif" w:cs="Microsoft Sans Serif"/>
          <w:sz w:val="20"/>
          <w:szCs w:val="20"/>
          <w:rtl/>
        </w:rPr>
        <w:t xml:space="preserve"> – شهر عسل – </w:t>
      </w:r>
      <w:proofErr w:type="spellStart"/>
      <w:r w:rsidRPr="00EE6C03">
        <w:rPr>
          <w:rFonts w:ascii="Microsoft Sans Serif" w:hAnsi="Microsoft Sans Serif" w:cs="Microsoft Sans Serif"/>
          <w:sz w:val="20"/>
          <w:szCs w:val="20"/>
          <w:rtl/>
        </w:rPr>
        <w:t>جروبات</w:t>
      </w:r>
      <w:proofErr w:type="spellEnd"/>
      <w:r w:rsidRPr="00EE6C03">
        <w:rPr>
          <w:rFonts w:ascii="Microsoft Sans Serif" w:hAnsi="Microsoft Sans Serif" w:cs="Microsoft Sans Serif"/>
          <w:sz w:val="20"/>
          <w:szCs w:val="20"/>
          <w:rtl/>
        </w:rPr>
        <w:t>)</w:t>
      </w:r>
      <w:r w:rsidRPr="00EE6C03">
        <w:rPr>
          <w:rFonts w:ascii="Microsoft Sans Serif" w:hAnsi="Microsoft Sans Serif" w:cs="Microsoft Sans Serif"/>
          <w:sz w:val="20"/>
          <w:szCs w:val="20"/>
        </w:rPr>
        <w:t>.</w:t>
      </w:r>
    </w:p>
    <w:p w14:paraId="24997AB2" w14:textId="77777777" w:rsidR="00C8696B" w:rsidRPr="00EE6C03" w:rsidRDefault="00C8696B" w:rsidP="00C8696B">
      <w:pPr>
        <w:numPr>
          <w:ilvl w:val="0"/>
          <w:numId w:val="1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  <w:rtl/>
        </w:rPr>
        <w:t>نربط الموقع بـ واتساب للاستفسارات السريعة</w:t>
      </w:r>
      <w:r w:rsidRPr="00EE6C03">
        <w:rPr>
          <w:rFonts w:ascii="Microsoft Sans Serif" w:hAnsi="Microsoft Sans Serif" w:cs="Microsoft Sans Serif"/>
          <w:sz w:val="20"/>
          <w:szCs w:val="20"/>
        </w:rPr>
        <w:t>.</w:t>
      </w:r>
    </w:p>
    <w:p w14:paraId="2F04CC84" w14:textId="77777777" w:rsidR="00C8696B" w:rsidRPr="00EE6C03" w:rsidRDefault="00C8696B" w:rsidP="00C8696B">
      <w:pPr>
        <w:numPr>
          <w:ilvl w:val="0"/>
          <w:numId w:val="1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  <w:rtl/>
        </w:rPr>
        <w:t>المدة: من أسبوعين لـ 3 أسابيع</w:t>
      </w:r>
      <w:r w:rsidRPr="00EE6C03">
        <w:rPr>
          <w:rFonts w:ascii="Microsoft Sans Serif" w:hAnsi="Microsoft Sans Serif" w:cs="Microsoft Sans Serif"/>
          <w:sz w:val="20"/>
          <w:szCs w:val="20"/>
        </w:rPr>
        <w:t>.</w:t>
      </w:r>
    </w:p>
    <w:p w14:paraId="6626B33A" w14:textId="77777777" w:rsidR="00C8696B" w:rsidRPr="00EE6C03" w:rsidRDefault="00C8696B" w:rsidP="00C8696B">
      <w:pPr>
        <w:bidi/>
        <w:spacing w:after="160" w:line="278" w:lineRule="auto"/>
        <w:ind w:left="720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</w:rPr>
        <w:pict w14:anchorId="6F3D98A3">
          <v:rect id="_x0000_i1026" style="width:0;height:1.5pt" o:hralign="center" o:hrstd="t" o:hr="t" fillcolor="#a0a0a0" stroked="f"/>
        </w:pict>
      </w:r>
    </w:p>
    <w:p w14:paraId="75B698A6" w14:textId="77777777" w:rsidR="00C8696B" w:rsidRPr="00EE6C03" w:rsidRDefault="00C8696B" w:rsidP="00C8696B">
      <w:pPr>
        <w:bidi/>
        <w:spacing w:after="160" w:line="278" w:lineRule="auto"/>
        <w:ind w:left="720"/>
        <w:rPr>
          <w:rFonts w:ascii="Microsoft Sans Serif" w:hAnsi="Microsoft Sans Serif" w:cs="Microsoft Sans Serif"/>
          <w:b/>
          <w:bCs/>
          <w:sz w:val="20"/>
          <w:szCs w:val="20"/>
        </w:rPr>
      </w:pPr>
      <w:r w:rsidRPr="00EE6C03">
        <w:rPr>
          <w:rFonts w:ascii="Microsoft Sans Serif" w:hAnsi="Microsoft Sans Serif" w:cs="Microsoft Sans Serif"/>
          <w:b/>
          <w:bCs/>
          <w:sz w:val="20"/>
          <w:szCs w:val="20"/>
        </w:rPr>
        <w:t xml:space="preserve">2️⃣ 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  <w:rtl/>
        </w:rPr>
        <w:t>التسويق والدعاية</w:t>
      </w:r>
    </w:p>
    <w:p w14:paraId="790B1DAD" w14:textId="77777777" w:rsidR="00C8696B" w:rsidRPr="00EE6C03" w:rsidRDefault="00C8696B" w:rsidP="00C8696B">
      <w:pPr>
        <w:bidi/>
        <w:spacing w:after="160" w:line="278" w:lineRule="auto"/>
        <w:ind w:left="720"/>
        <w:rPr>
          <w:rFonts w:ascii="Microsoft Sans Serif" w:hAnsi="Microsoft Sans Serif" w:cs="Microsoft Sans Serif"/>
          <w:b/>
          <w:bCs/>
          <w:sz w:val="20"/>
          <w:szCs w:val="20"/>
        </w:rPr>
      </w:pPr>
      <w:r w:rsidRPr="00EE6C03">
        <w:rPr>
          <w:rFonts w:ascii="Segoe UI Emoji" w:hAnsi="Segoe UI Emoji" w:cs="Segoe UI Emoji"/>
          <w:b/>
          <w:bCs/>
          <w:sz w:val="20"/>
          <w:szCs w:val="20"/>
        </w:rPr>
        <w:t>📱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</w:rPr>
        <w:t xml:space="preserve"> </w:t>
      </w:r>
      <w:proofErr w:type="spellStart"/>
      <w:r w:rsidRPr="00EE6C03">
        <w:rPr>
          <w:rFonts w:ascii="Microsoft Sans Serif" w:hAnsi="Microsoft Sans Serif" w:cs="Microsoft Sans Serif"/>
          <w:b/>
          <w:bCs/>
          <w:sz w:val="20"/>
          <w:szCs w:val="20"/>
          <w:rtl/>
        </w:rPr>
        <w:t>السوشيال</w:t>
      </w:r>
      <w:proofErr w:type="spellEnd"/>
      <w:r w:rsidRPr="00EE6C03">
        <w:rPr>
          <w:rFonts w:ascii="Microsoft Sans Serif" w:hAnsi="Microsoft Sans Serif" w:cs="Microsoft Sans Serif"/>
          <w:b/>
          <w:bCs/>
          <w:sz w:val="20"/>
          <w:szCs w:val="20"/>
          <w:rtl/>
        </w:rPr>
        <w:t xml:space="preserve"> ميديا</w:t>
      </w:r>
    </w:p>
    <w:p w14:paraId="3A7E5BFA" w14:textId="77777777" w:rsidR="00C8696B" w:rsidRPr="00EE6C03" w:rsidRDefault="00C8696B" w:rsidP="00C8696B">
      <w:pPr>
        <w:numPr>
          <w:ilvl w:val="0"/>
          <w:numId w:val="2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  <w:rtl/>
        </w:rPr>
        <w:t xml:space="preserve">ضبط صفحات فيسبوك + </w:t>
      </w:r>
      <w:proofErr w:type="spellStart"/>
      <w:r w:rsidRPr="00EE6C03">
        <w:rPr>
          <w:rFonts w:ascii="Microsoft Sans Serif" w:hAnsi="Microsoft Sans Serif" w:cs="Microsoft Sans Serif"/>
          <w:sz w:val="20"/>
          <w:szCs w:val="20"/>
          <w:rtl/>
        </w:rPr>
        <w:t>إنستجرام</w:t>
      </w:r>
      <w:proofErr w:type="spellEnd"/>
      <w:r w:rsidRPr="00EE6C03">
        <w:rPr>
          <w:rFonts w:ascii="Microsoft Sans Serif" w:hAnsi="Microsoft Sans Serif" w:cs="Microsoft Sans Serif"/>
          <w:sz w:val="20"/>
          <w:szCs w:val="20"/>
          <w:rtl/>
        </w:rPr>
        <w:t xml:space="preserve"> + تيك توك</w:t>
      </w:r>
      <w:r w:rsidRPr="00EE6C03">
        <w:rPr>
          <w:rFonts w:ascii="Microsoft Sans Serif" w:hAnsi="Microsoft Sans Serif" w:cs="Microsoft Sans Serif"/>
          <w:sz w:val="20"/>
          <w:szCs w:val="20"/>
        </w:rPr>
        <w:t>.</w:t>
      </w:r>
    </w:p>
    <w:p w14:paraId="1C9B4F7A" w14:textId="77777777" w:rsidR="00C8696B" w:rsidRPr="00EE6C03" w:rsidRDefault="00C8696B" w:rsidP="00C8696B">
      <w:pPr>
        <w:numPr>
          <w:ilvl w:val="0"/>
          <w:numId w:val="2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</w:rPr>
        <w:t xml:space="preserve">3–4 </w:t>
      </w:r>
      <w:proofErr w:type="spellStart"/>
      <w:r w:rsidRPr="00EE6C03">
        <w:rPr>
          <w:rFonts w:ascii="Microsoft Sans Serif" w:hAnsi="Microsoft Sans Serif" w:cs="Microsoft Sans Serif"/>
          <w:sz w:val="20"/>
          <w:szCs w:val="20"/>
          <w:rtl/>
        </w:rPr>
        <w:t>بوستات</w:t>
      </w:r>
      <w:proofErr w:type="spellEnd"/>
      <w:r w:rsidRPr="00EE6C03">
        <w:rPr>
          <w:rFonts w:ascii="Microsoft Sans Serif" w:hAnsi="Microsoft Sans Serif" w:cs="Microsoft Sans Serif"/>
          <w:sz w:val="20"/>
          <w:szCs w:val="20"/>
          <w:rtl/>
        </w:rPr>
        <w:t xml:space="preserve"> كل أسبوع + ستوري يومي</w:t>
      </w:r>
      <w:r w:rsidRPr="00EE6C03">
        <w:rPr>
          <w:rFonts w:ascii="Microsoft Sans Serif" w:hAnsi="Microsoft Sans Serif" w:cs="Microsoft Sans Serif"/>
          <w:sz w:val="20"/>
          <w:szCs w:val="20"/>
        </w:rPr>
        <w:t>.</w:t>
      </w:r>
    </w:p>
    <w:p w14:paraId="0D44C401" w14:textId="77777777" w:rsidR="00C8696B" w:rsidRPr="00EE6C03" w:rsidRDefault="00C8696B" w:rsidP="00C8696B">
      <w:pPr>
        <w:numPr>
          <w:ilvl w:val="0"/>
          <w:numId w:val="2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  <w:rtl/>
        </w:rPr>
        <w:t>المحتوى: صور حلوة، فيديوهات قصيرة، عروض، كلام بلهجة خليجية بسيطة</w:t>
      </w:r>
      <w:r w:rsidRPr="00EE6C03">
        <w:rPr>
          <w:rFonts w:ascii="Microsoft Sans Serif" w:hAnsi="Microsoft Sans Serif" w:cs="Microsoft Sans Serif"/>
          <w:sz w:val="20"/>
          <w:szCs w:val="20"/>
        </w:rPr>
        <w:t>.</w:t>
      </w:r>
    </w:p>
    <w:p w14:paraId="2220152F" w14:textId="77777777" w:rsidR="00C8696B" w:rsidRPr="00EE6C03" w:rsidRDefault="00C8696B" w:rsidP="00C8696B">
      <w:pPr>
        <w:bidi/>
        <w:spacing w:after="160" w:line="278" w:lineRule="auto"/>
        <w:ind w:left="720"/>
        <w:rPr>
          <w:rFonts w:ascii="Microsoft Sans Serif" w:hAnsi="Microsoft Sans Serif" w:cs="Microsoft Sans Serif"/>
          <w:b/>
          <w:bCs/>
          <w:sz w:val="20"/>
          <w:szCs w:val="20"/>
        </w:rPr>
      </w:pPr>
      <w:r w:rsidRPr="00EE6C03">
        <w:rPr>
          <w:rFonts w:ascii="Segoe UI Emoji" w:hAnsi="Segoe UI Emoji" w:cs="Segoe UI Emoji"/>
          <w:b/>
          <w:bCs/>
          <w:sz w:val="20"/>
          <w:szCs w:val="20"/>
        </w:rPr>
        <w:t>💸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</w:rPr>
        <w:t xml:space="preserve"> 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  <w:rtl/>
        </w:rPr>
        <w:t>الإعلانات الممولة</w:t>
      </w:r>
    </w:p>
    <w:p w14:paraId="43D9761A" w14:textId="77777777" w:rsidR="00C8696B" w:rsidRPr="00EE6C03" w:rsidRDefault="00C8696B" w:rsidP="00C8696B">
      <w:pPr>
        <w:numPr>
          <w:ilvl w:val="0"/>
          <w:numId w:val="3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  <w:rtl/>
        </w:rPr>
        <w:t>استهداف السعودية، الكويت، الإمارات</w:t>
      </w:r>
      <w:r w:rsidRPr="00EE6C03">
        <w:rPr>
          <w:rFonts w:ascii="Microsoft Sans Serif" w:hAnsi="Microsoft Sans Serif" w:cs="Microsoft Sans Serif"/>
          <w:sz w:val="20"/>
          <w:szCs w:val="20"/>
        </w:rPr>
        <w:t>.</w:t>
      </w:r>
    </w:p>
    <w:p w14:paraId="0894AEF9" w14:textId="77777777" w:rsidR="00C8696B" w:rsidRPr="00EE6C03" w:rsidRDefault="00C8696B" w:rsidP="00C8696B">
      <w:pPr>
        <w:numPr>
          <w:ilvl w:val="0"/>
          <w:numId w:val="3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  <w:rtl/>
        </w:rPr>
        <w:t xml:space="preserve">حملات "استفسر </w:t>
      </w:r>
      <w:proofErr w:type="spellStart"/>
      <w:r w:rsidRPr="00EE6C03">
        <w:rPr>
          <w:rFonts w:ascii="Microsoft Sans Serif" w:hAnsi="Microsoft Sans Serif" w:cs="Microsoft Sans Serif"/>
          <w:sz w:val="20"/>
          <w:szCs w:val="20"/>
          <w:rtl/>
        </w:rPr>
        <w:t>دلوقتي</w:t>
      </w:r>
      <w:proofErr w:type="spellEnd"/>
      <w:r w:rsidRPr="00EE6C03">
        <w:rPr>
          <w:rFonts w:ascii="Microsoft Sans Serif" w:hAnsi="Microsoft Sans Serif" w:cs="Microsoft Sans Serif"/>
          <w:sz w:val="20"/>
          <w:szCs w:val="20"/>
          <w:rtl/>
        </w:rPr>
        <w:t xml:space="preserve">" على واتساب + حملات وعي </w:t>
      </w:r>
      <w:proofErr w:type="spellStart"/>
      <w:r w:rsidRPr="00EE6C03">
        <w:rPr>
          <w:rFonts w:ascii="Microsoft Sans Serif" w:hAnsi="Microsoft Sans Serif" w:cs="Microsoft Sans Serif"/>
          <w:sz w:val="20"/>
          <w:szCs w:val="20"/>
          <w:rtl/>
        </w:rPr>
        <w:t>بالبراند</w:t>
      </w:r>
      <w:proofErr w:type="spellEnd"/>
      <w:r w:rsidRPr="00EE6C03">
        <w:rPr>
          <w:rFonts w:ascii="Microsoft Sans Serif" w:hAnsi="Microsoft Sans Serif" w:cs="Microsoft Sans Serif"/>
          <w:sz w:val="20"/>
          <w:szCs w:val="20"/>
        </w:rPr>
        <w:t>.</w:t>
      </w:r>
    </w:p>
    <w:p w14:paraId="4B092CAC" w14:textId="77777777" w:rsidR="00C8696B" w:rsidRPr="00EE6C03" w:rsidRDefault="00C8696B" w:rsidP="00C8696B">
      <w:pPr>
        <w:numPr>
          <w:ilvl w:val="0"/>
          <w:numId w:val="3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  <w:rtl/>
        </w:rPr>
        <w:t>جوجل</w:t>
      </w:r>
      <w:r w:rsidRPr="00EE6C03">
        <w:rPr>
          <w:rFonts w:ascii="Microsoft Sans Serif" w:hAnsi="Microsoft Sans Serif" w:cs="Microsoft Sans Serif"/>
          <w:sz w:val="20"/>
          <w:szCs w:val="20"/>
        </w:rPr>
        <w:t xml:space="preserve"> Ads: </w:t>
      </w:r>
      <w:r w:rsidRPr="00EE6C03">
        <w:rPr>
          <w:rFonts w:ascii="Microsoft Sans Serif" w:hAnsi="Microsoft Sans Serif" w:cs="Microsoft Sans Serif"/>
          <w:sz w:val="20"/>
          <w:szCs w:val="20"/>
          <w:rtl/>
        </w:rPr>
        <w:t>كلمات بحث زي (رحلات موريشيوس من السعودية – شهر عسل موريشيوس)</w:t>
      </w:r>
      <w:r w:rsidRPr="00EE6C03">
        <w:rPr>
          <w:rFonts w:ascii="Microsoft Sans Serif" w:hAnsi="Microsoft Sans Serif" w:cs="Microsoft Sans Serif"/>
          <w:sz w:val="20"/>
          <w:szCs w:val="20"/>
        </w:rPr>
        <w:t>.</w:t>
      </w:r>
    </w:p>
    <w:p w14:paraId="3A038E63" w14:textId="77777777" w:rsidR="00C8696B" w:rsidRPr="00EE6C03" w:rsidRDefault="00C8696B" w:rsidP="00C8696B">
      <w:pPr>
        <w:bidi/>
        <w:spacing w:after="160" w:line="278" w:lineRule="auto"/>
        <w:ind w:left="720"/>
        <w:rPr>
          <w:rFonts w:ascii="Microsoft Sans Serif" w:hAnsi="Microsoft Sans Serif" w:cs="Microsoft Sans Serif"/>
          <w:b/>
          <w:bCs/>
          <w:sz w:val="20"/>
          <w:szCs w:val="20"/>
        </w:rPr>
      </w:pPr>
      <w:r w:rsidRPr="00EE6C03">
        <w:rPr>
          <w:rFonts w:ascii="Segoe UI Emoji" w:hAnsi="Segoe UI Emoji" w:cs="Segoe UI Emoji"/>
          <w:b/>
          <w:bCs/>
          <w:sz w:val="20"/>
          <w:szCs w:val="20"/>
        </w:rPr>
        <w:t>👩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</w:rPr>
        <w:t>‍</w:t>
      </w:r>
      <w:r w:rsidRPr="00EE6C03">
        <w:rPr>
          <w:rFonts w:ascii="Segoe UI Emoji" w:hAnsi="Segoe UI Emoji" w:cs="Segoe UI Emoji"/>
          <w:b/>
          <w:bCs/>
          <w:sz w:val="20"/>
          <w:szCs w:val="20"/>
        </w:rPr>
        <w:t>💻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</w:rPr>
        <w:t xml:space="preserve"> 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  <w:rtl/>
        </w:rPr>
        <w:t>المؤثرين (اختياري)</w:t>
      </w:r>
    </w:p>
    <w:p w14:paraId="357A45E1" w14:textId="77777777" w:rsidR="00C8696B" w:rsidRPr="00EE6C03" w:rsidRDefault="00C8696B" w:rsidP="00C8696B">
      <w:pPr>
        <w:numPr>
          <w:ilvl w:val="0"/>
          <w:numId w:val="4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  <w:rtl/>
        </w:rPr>
        <w:t>ممكن نتعاون مع مؤثرين خليجيين يعملوا فيديوهات تجربة الرحلة</w:t>
      </w:r>
      <w:r w:rsidRPr="00EE6C03">
        <w:rPr>
          <w:rFonts w:ascii="Microsoft Sans Serif" w:hAnsi="Microsoft Sans Serif" w:cs="Microsoft Sans Serif"/>
          <w:sz w:val="20"/>
          <w:szCs w:val="20"/>
        </w:rPr>
        <w:t>.</w:t>
      </w:r>
    </w:p>
    <w:p w14:paraId="2ED7A161" w14:textId="77777777" w:rsidR="00C8696B" w:rsidRPr="00EE6C03" w:rsidRDefault="00C8696B" w:rsidP="00C8696B">
      <w:pPr>
        <w:bidi/>
        <w:spacing w:after="160" w:line="278" w:lineRule="auto"/>
        <w:ind w:left="720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</w:rPr>
        <w:pict w14:anchorId="29159024">
          <v:rect id="_x0000_i1027" style="width:0;height:1.5pt" o:hralign="center" o:hrstd="t" o:hr="t" fillcolor="#a0a0a0" stroked="f"/>
        </w:pict>
      </w:r>
    </w:p>
    <w:p w14:paraId="01C29DD1" w14:textId="4231431B" w:rsidR="002F6A13" w:rsidRDefault="002F6A13" w:rsidP="00C8696B">
      <w:pPr>
        <w:bidi/>
        <w:spacing w:after="160" w:line="278" w:lineRule="auto"/>
        <w:ind w:left="720"/>
        <w:rPr>
          <w:rFonts w:ascii="Microsoft Sans Serif" w:hAnsi="Microsoft Sans Serif" w:cs="Microsoft Sans Serif"/>
          <w:b/>
          <w:bCs/>
          <w:sz w:val="20"/>
          <w:szCs w:val="20"/>
        </w:rPr>
      </w:pPr>
    </w:p>
    <w:p w14:paraId="325DFBD2" w14:textId="77777777" w:rsidR="002F6A13" w:rsidRDefault="002F6A13" w:rsidP="002F6A13">
      <w:pPr>
        <w:bidi/>
        <w:spacing w:after="160" w:line="278" w:lineRule="auto"/>
        <w:ind w:left="720"/>
        <w:rPr>
          <w:rFonts w:ascii="Microsoft Sans Serif" w:hAnsi="Microsoft Sans Serif" w:cs="Microsoft Sans Serif"/>
          <w:b/>
          <w:bCs/>
          <w:sz w:val="20"/>
          <w:szCs w:val="20"/>
        </w:rPr>
      </w:pPr>
    </w:p>
    <w:p w14:paraId="41FD7A53" w14:textId="77777777" w:rsidR="002F6A13" w:rsidRDefault="002F6A13" w:rsidP="002F6A13">
      <w:pPr>
        <w:bidi/>
        <w:spacing w:after="160" w:line="278" w:lineRule="auto"/>
        <w:ind w:left="720"/>
        <w:rPr>
          <w:rFonts w:ascii="Microsoft Sans Serif" w:hAnsi="Microsoft Sans Serif" w:cs="Microsoft Sans Serif"/>
          <w:b/>
          <w:bCs/>
          <w:sz w:val="20"/>
          <w:szCs w:val="20"/>
        </w:rPr>
      </w:pPr>
    </w:p>
    <w:p w14:paraId="2BB9E32F" w14:textId="77777777" w:rsidR="002F6A13" w:rsidRDefault="002F6A13" w:rsidP="002F6A13">
      <w:pPr>
        <w:bidi/>
        <w:spacing w:after="160" w:line="278" w:lineRule="auto"/>
        <w:ind w:left="720"/>
        <w:rPr>
          <w:rFonts w:ascii="Microsoft Sans Serif" w:hAnsi="Microsoft Sans Serif" w:cs="Microsoft Sans Serif"/>
          <w:b/>
          <w:bCs/>
          <w:sz w:val="20"/>
          <w:szCs w:val="20"/>
        </w:rPr>
      </w:pPr>
    </w:p>
    <w:p w14:paraId="4ED28AF8" w14:textId="77777777" w:rsidR="002F6A13" w:rsidRDefault="002F6A13" w:rsidP="002F6A13">
      <w:pPr>
        <w:bidi/>
        <w:spacing w:after="160" w:line="278" w:lineRule="auto"/>
        <w:ind w:left="720"/>
        <w:rPr>
          <w:rFonts w:ascii="Microsoft Sans Serif" w:hAnsi="Microsoft Sans Serif" w:cs="Microsoft Sans Serif"/>
          <w:b/>
          <w:bCs/>
          <w:sz w:val="20"/>
          <w:szCs w:val="20"/>
        </w:rPr>
      </w:pPr>
    </w:p>
    <w:p w14:paraId="354E0D59" w14:textId="77777777" w:rsidR="002F6A13" w:rsidRDefault="002F6A13" w:rsidP="002F6A13">
      <w:pPr>
        <w:bidi/>
        <w:spacing w:after="160" w:line="278" w:lineRule="auto"/>
        <w:ind w:left="720"/>
        <w:rPr>
          <w:rFonts w:ascii="Microsoft Sans Serif" w:hAnsi="Microsoft Sans Serif" w:cs="Microsoft Sans Serif"/>
          <w:b/>
          <w:bCs/>
          <w:sz w:val="20"/>
          <w:szCs w:val="20"/>
        </w:rPr>
      </w:pPr>
    </w:p>
    <w:p w14:paraId="7F92FCF4" w14:textId="77777777" w:rsidR="002F6A13" w:rsidRDefault="002F6A13" w:rsidP="002F6A13">
      <w:pPr>
        <w:bidi/>
        <w:spacing w:after="160" w:line="278" w:lineRule="auto"/>
        <w:ind w:left="720"/>
        <w:rPr>
          <w:rFonts w:ascii="Microsoft Sans Serif" w:hAnsi="Microsoft Sans Serif" w:cs="Microsoft Sans Serif"/>
          <w:b/>
          <w:bCs/>
          <w:sz w:val="20"/>
          <w:szCs w:val="20"/>
        </w:rPr>
      </w:pPr>
    </w:p>
    <w:p w14:paraId="06D200F3" w14:textId="77777777" w:rsidR="002F6A13" w:rsidRDefault="002F6A13" w:rsidP="002F6A13">
      <w:pPr>
        <w:bidi/>
        <w:spacing w:after="160" w:line="278" w:lineRule="auto"/>
        <w:ind w:left="720"/>
        <w:rPr>
          <w:rFonts w:ascii="Microsoft Sans Serif" w:hAnsi="Microsoft Sans Serif" w:cs="Microsoft Sans Serif"/>
          <w:b/>
          <w:bCs/>
          <w:sz w:val="20"/>
          <w:szCs w:val="20"/>
        </w:rPr>
      </w:pPr>
    </w:p>
    <w:p w14:paraId="2156DB82" w14:textId="76E84C4E" w:rsidR="00C8696B" w:rsidRPr="00EE6C03" w:rsidRDefault="002F6A13" w:rsidP="002F6A13">
      <w:pPr>
        <w:bidi/>
        <w:spacing w:after="160" w:line="278" w:lineRule="auto"/>
        <w:ind w:left="720"/>
        <w:rPr>
          <w:rFonts w:ascii="Microsoft Sans Serif" w:hAnsi="Microsoft Sans Serif" w:cs="Microsoft Sans Serif"/>
          <w:b/>
          <w:bCs/>
          <w:sz w:val="20"/>
          <w:szCs w:val="20"/>
        </w:rPr>
      </w:pPr>
      <w:r w:rsidRPr="00EE6C03">
        <w:rPr>
          <w:rFonts w:ascii="Microsoft Sans Serif" w:hAnsi="Microsoft Sans Serif" w:cs="Microsoft Sans Serif"/>
          <w:b/>
          <w:bCs/>
          <w:sz w:val="20"/>
          <w:szCs w:val="20"/>
        </w:rPr>
        <w:t>3️⃣</w:t>
      </w:r>
      <w:r w:rsidR="00C8696B" w:rsidRPr="00EE6C03">
        <w:rPr>
          <w:rFonts w:ascii="Microsoft Sans Serif" w:hAnsi="Microsoft Sans Serif" w:cs="Microsoft Sans Serif"/>
          <w:b/>
          <w:bCs/>
          <w:sz w:val="20"/>
          <w:szCs w:val="20"/>
          <w:rtl/>
        </w:rPr>
        <w:t>المدة الزمنية</w:t>
      </w:r>
    </w:p>
    <w:p w14:paraId="1C2FD8D4" w14:textId="77777777" w:rsidR="00C8696B" w:rsidRPr="00EE6C03" w:rsidRDefault="00C8696B" w:rsidP="00C8696B">
      <w:pPr>
        <w:numPr>
          <w:ilvl w:val="0"/>
          <w:numId w:val="5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b/>
          <w:bCs/>
          <w:sz w:val="20"/>
          <w:szCs w:val="20"/>
          <w:rtl/>
        </w:rPr>
        <w:t>الشهر الأول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</w:rPr>
        <w:t>:</w:t>
      </w:r>
      <w:r w:rsidRPr="00EE6C03">
        <w:rPr>
          <w:rFonts w:ascii="Microsoft Sans Serif" w:hAnsi="Microsoft Sans Serif" w:cs="Microsoft Sans Serif"/>
          <w:sz w:val="20"/>
          <w:szCs w:val="20"/>
        </w:rPr>
        <w:t xml:space="preserve"> </w:t>
      </w:r>
      <w:r w:rsidRPr="00EE6C03">
        <w:rPr>
          <w:rFonts w:ascii="Microsoft Sans Serif" w:hAnsi="Microsoft Sans Serif" w:cs="Microsoft Sans Serif"/>
          <w:sz w:val="20"/>
          <w:szCs w:val="20"/>
          <w:rtl/>
        </w:rPr>
        <w:t>تجهيز الموقع + إطلاق الصفحات + أول حملة إعلانات</w:t>
      </w:r>
      <w:r w:rsidRPr="00EE6C03">
        <w:rPr>
          <w:rFonts w:ascii="Microsoft Sans Serif" w:hAnsi="Microsoft Sans Serif" w:cs="Microsoft Sans Serif"/>
          <w:sz w:val="20"/>
          <w:szCs w:val="20"/>
        </w:rPr>
        <w:t>.</w:t>
      </w:r>
    </w:p>
    <w:p w14:paraId="2A629D06" w14:textId="3546A979" w:rsidR="00C8696B" w:rsidRPr="00EE6C03" w:rsidRDefault="00C8696B" w:rsidP="002F6A13">
      <w:pPr>
        <w:numPr>
          <w:ilvl w:val="0"/>
          <w:numId w:val="5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b/>
          <w:bCs/>
          <w:sz w:val="20"/>
          <w:szCs w:val="20"/>
          <w:rtl/>
        </w:rPr>
        <w:t xml:space="preserve">من الشهر </w:t>
      </w:r>
      <w:proofErr w:type="spellStart"/>
      <w:r w:rsidRPr="00EE6C03">
        <w:rPr>
          <w:rFonts w:ascii="Microsoft Sans Serif" w:hAnsi="Microsoft Sans Serif" w:cs="Microsoft Sans Serif"/>
          <w:b/>
          <w:bCs/>
          <w:sz w:val="20"/>
          <w:szCs w:val="20"/>
          <w:rtl/>
        </w:rPr>
        <w:t>التاني</w:t>
      </w:r>
      <w:proofErr w:type="spellEnd"/>
      <w:r w:rsidRPr="00EE6C03">
        <w:rPr>
          <w:rFonts w:ascii="Microsoft Sans Serif" w:hAnsi="Microsoft Sans Serif" w:cs="Microsoft Sans Serif"/>
          <w:b/>
          <w:bCs/>
          <w:sz w:val="20"/>
          <w:szCs w:val="20"/>
          <w:rtl/>
        </w:rPr>
        <w:t xml:space="preserve"> لحد نهاية سبتمبر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</w:rPr>
        <w:t>:</w:t>
      </w:r>
      <w:r w:rsidRPr="00EE6C03">
        <w:rPr>
          <w:rFonts w:ascii="Microsoft Sans Serif" w:hAnsi="Microsoft Sans Serif" w:cs="Microsoft Sans Serif"/>
          <w:sz w:val="20"/>
          <w:szCs w:val="20"/>
        </w:rPr>
        <w:t xml:space="preserve"> </w:t>
      </w:r>
      <w:r w:rsidRPr="00EE6C03">
        <w:rPr>
          <w:rFonts w:ascii="Microsoft Sans Serif" w:hAnsi="Microsoft Sans Serif" w:cs="Microsoft Sans Serif"/>
          <w:sz w:val="20"/>
          <w:szCs w:val="20"/>
          <w:rtl/>
        </w:rPr>
        <w:t>إدارة المحتوى + متابعة الإعلانات</w:t>
      </w:r>
      <w:r w:rsidRPr="00EE6C03">
        <w:rPr>
          <w:rFonts w:ascii="Microsoft Sans Serif" w:hAnsi="Microsoft Sans Serif" w:cs="Microsoft Sans Serif"/>
          <w:sz w:val="20"/>
          <w:szCs w:val="20"/>
        </w:rPr>
        <w:t>.</w:t>
      </w:r>
    </w:p>
    <w:p w14:paraId="333C1FA0" w14:textId="77777777" w:rsidR="00C8696B" w:rsidRPr="00EE6C03" w:rsidRDefault="00C8696B" w:rsidP="00C8696B">
      <w:pPr>
        <w:bidi/>
        <w:spacing w:after="160" w:line="278" w:lineRule="auto"/>
        <w:ind w:left="720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</w:rPr>
        <w:pict w14:anchorId="3B477059">
          <v:rect id="_x0000_i1028" style="width:0;height:1.5pt" o:hralign="center" o:hrstd="t" o:hr="t" fillcolor="#a0a0a0" stroked="f"/>
        </w:pict>
      </w:r>
    </w:p>
    <w:p w14:paraId="2495F998" w14:textId="77777777" w:rsidR="00C8696B" w:rsidRPr="00EE6C03" w:rsidRDefault="00C8696B" w:rsidP="00C8696B">
      <w:pPr>
        <w:bidi/>
        <w:spacing w:after="160" w:line="278" w:lineRule="auto"/>
        <w:ind w:left="720"/>
        <w:rPr>
          <w:rFonts w:ascii="Microsoft Sans Serif" w:hAnsi="Microsoft Sans Serif" w:cs="Microsoft Sans Serif"/>
          <w:b/>
          <w:bCs/>
          <w:sz w:val="20"/>
          <w:szCs w:val="20"/>
        </w:rPr>
      </w:pPr>
      <w:r w:rsidRPr="00EE6C03">
        <w:rPr>
          <w:rFonts w:ascii="Microsoft Sans Serif" w:hAnsi="Microsoft Sans Serif" w:cs="Microsoft Sans Serif"/>
          <w:b/>
          <w:bCs/>
          <w:sz w:val="20"/>
          <w:szCs w:val="20"/>
        </w:rPr>
        <w:t xml:space="preserve">4️⃣ 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  <w:rtl/>
        </w:rPr>
        <w:t>التكلفة (بالجنيه المصري)</w:t>
      </w:r>
    </w:p>
    <w:p w14:paraId="2895061A" w14:textId="77777777" w:rsidR="00C8696B" w:rsidRPr="00EE6C03" w:rsidRDefault="00C8696B" w:rsidP="00C8696B">
      <w:pPr>
        <w:numPr>
          <w:ilvl w:val="0"/>
          <w:numId w:val="6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  <w:rtl/>
        </w:rPr>
        <w:t xml:space="preserve">موقع جديد: من </w:t>
      </w:r>
      <w:r w:rsidRPr="002F6A13">
        <w:rPr>
          <w:rFonts w:ascii="Microsoft Sans Serif" w:hAnsi="Microsoft Sans Serif" w:cs="Microsoft Sans Serif" w:hint="cs"/>
          <w:b/>
          <w:bCs/>
          <w:sz w:val="20"/>
          <w:szCs w:val="20"/>
          <w:rtl/>
        </w:rPr>
        <w:t>20000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</w:rPr>
        <w:t xml:space="preserve"> 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  <w:rtl/>
        </w:rPr>
        <w:t xml:space="preserve">لحد </w:t>
      </w:r>
      <w:r w:rsidRPr="002F6A13">
        <w:rPr>
          <w:rFonts w:ascii="Microsoft Sans Serif" w:hAnsi="Microsoft Sans Serif" w:cs="Microsoft Sans Serif" w:hint="cs"/>
          <w:b/>
          <w:bCs/>
          <w:sz w:val="20"/>
          <w:szCs w:val="20"/>
          <w:rtl/>
        </w:rPr>
        <w:t>25000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  <w:rtl/>
        </w:rPr>
        <w:t xml:space="preserve"> </w:t>
      </w:r>
      <w:proofErr w:type="gramStart"/>
      <w:r w:rsidRPr="00EE6C03">
        <w:rPr>
          <w:rFonts w:ascii="Microsoft Sans Serif" w:hAnsi="Microsoft Sans Serif" w:cs="Microsoft Sans Serif"/>
          <w:b/>
          <w:bCs/>
          <w:sz w:val="20"/>
          <w:szCs w:val="20"/>
          <w:rtl/>
        </w:rPr>
        <w:t>ج.م</w:t>
      </w:r>
      <w:r w:rsidRPr="00EE6C03">
        <w:rPr>
          <w:rFonts w:ascii="Microsoft Sans Serif" w:hAnsi="Microsoft Sans Serif" w:cs="Microsoft Sans Serif"/>
          <w:sz w:val="20"/>
          <w:szCs w:val="20"/>
          <w:rtl/>
        </w:rPr>
        <w:t xml:space="preserve"> </w:t>
      </w:r>
      <w:r w:rsidRPr="002F6A13">
        <w:rPr>
          <w:rFonts w:ascii="Microsoft Sans Serif" w:hAnsi="Microsoft Sans Serif" w:cs="Microsoft Sans Serif" w:hint="cs"/>
          <w:sz w:val="20"/>
          <w:szCs w:val="20"/>
          <w:rtl/>
        </w:rPr>
        <w:t xml:space="preserve"> </w:t>
      </w:r>
      <w:r w:rsidRPr="00EE6C03">
        <w:rPr>
          <w:rFonts w:ascii="Microsoft Sans Serif" w:hAnsi="Microsoft Sans Serif" w:cs="Microsoft Sans Serif"/>
          <w:sz w:val="20"/>
          <w:szCs w:val="20"/>
          <w:rtl/>
        </w:rPr>
        <w:t>مرة</w:t>
      </w:r>
      <w:proofErr w:type="gramEnd"/>
      <w:r w:rsidRPr="00EE6C03">
        <w:rPr>
          <w:rFonts w:ascii="Microsoft Sans Serif" w:hAnsi="Microsoft Sans Serif" w:cs="Microsoft Sans Serif"/>
          <w:sz w:val="20"/>
          <w:szCs w:val="20"/>
          <w:rtl/>
        </w:rPr>
        <w:t xml:space="preserve"> واحدة</w:t>
      </w:r>
    </w:p>
    <w:p w14:paraId="7817CAAA" w14:textId="77777777" w:rsidR="00C8696B" w:rsidRPr="00EE6C03" w:rsidRDefault="00C8696B" w:rsidP="00C8696B">
      <w:pPr>
        <w:numPr>
          <w:ilvl w:val="0"/>
          <w:numId w:val="6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  <w:rtl/>
        </w:rPr>
        <w:t xml:space="preserve">إدارة </w:t>
      </w:r>
      <w:proofErr w:type="spellStart"/>
      <w:r w:rsidRPr="00EE6C03">
        <w:rPr>
          <w:rFonts w:ascii="Microsoft Sans Serif" w:hAnsi="Microsoft Sans Serif" w:cs="Microsoft Sans Serif"/>
          <w:sz w:val="20"/>
          <w:szCs w:val="20"/>
          <w:rtl/>
        </w:rPr>
        <w:t>السوشيال</w:t>
      </w:r>
      <w:proofErr w:type="spellEnd"/>
      <w:r w:rsidRPr="00EE6C03">
        <w:rPr>
          <w:rFonts w:ascii="Microsoft Sans Serif" w:hAnsi="Microsoft Sans Serif" w:cs="Microsoft Sans Serif"/>
          <w:sz w:val="20"/>
          <w:szCs w:val="20"/>
          <w:rtl/>
        </w:rPr>
        <w:t xml:space="preserve"> ميديا</w:t>
      </w:r>
      <w:r w:rsidRPr="00EE6C03">
        <w:rPr>
          <w:rFonts w:ascii="Microsoft Sans Serif" w:hAnsi="Microsoft Sans Serif" w:cs="Microsoft Sans Serif"/>
          <w:sz w:val="20"/>
          <w:szCs w:val="20"/>
        </w:rPr>
        <w:t xml:space="preserve">: </w:t>
      </w:r>
      <w:r w:rsidRPr="002F6A13">
        <w:rPr>
          <w:rFonts w:ascii="Microsoft Sans Serif" w:hAnsi="Microsoft Sans Serif" w:cs="Microsoft Sans Serif" w:hint="cs"/>
          <w:b/>
          <w:bCs/>
          <w:sz w:val="20"/>
          <w:szCs w:val="20"/>
          <w:rtl/>
        </w:rPr>
        <w:t>15000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</w:rPr>
        <w:t xml:space="preserve"> 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  <w:rtl/>
        </w:rPr>
        <w:t>ج.م في الشهر</w:t>
      </w:r>
      <w:r w:rsidRPr="00EE6C03">
        <w:rPr>
          <w:rFonts w:ascii="Microsoft Sans Serif" w:hAnsi="Microsoft Sans Serif" w:cs="Microsoft Sans Serif"/>
          <w:sz w:val="20"/>
          <w:szCs w:val="20"/>
        </w:rPr>
        <w:t>.</w:t>
      </w:r>
    </w:p>
    <w:p w14:paraId="43C6D6F1" w14:textId="77777777" w:rsidR="00C8696B" w:rsidRPr="00EE6C03" w:rsidRDefault="00C8696B" w:rsidP="00C8696B">
      <w:pPr>
        <w:numPr>
          <w:ilvl w:val="0"/>
          <w:numId w:val="6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  <w:rtl/>
        </w:rPr>
        <w:t xml:space="preserve">إعلانات ممولة: من </w:t>
      </w:r>
      <w:proofErr w:type="gramStart"/>
      <w:r w:rsidRPr="002F6A13">
        <w:rPr>
          <w:rFonts w:ascii="Microsoft Sans Serif" w:hAnsi="Microsoft Sans Serif" w:cs="Microsoft Sans Serif" w:hint="cs"/>
          <w:b/>
          <w:bCs/>
          <w:sz w:val="20"/>
          <w:szCs w:val="20"/>
          <w:rtl/>
        </w:rPr>
        <w:t xml:space="preserve">30000 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</w:rPr>
        <w:t xml:space="preserve"> 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  <w:rtl/>
        </w:rPr>
        <w:t>لحد</w:t>
      </w:r>
      <w:proofErr w:type="gramEnd"/>
      <w:r w:rsidRPr="00EE6C03">
        <w:rPr>
          <w:rFonts w:ascii="Microsoft Sans Serif" w:hAnsi="Microsoft Sans Serif" w:cs="Microsoft Sans Serif"/>
          <w:b/>
          <w:bCs/>
          <w:sz w:val="20"/>
          <w:szCs w:val="20"/>
          <w:rtl/>
        </w:rPr>
        <w:t xml:space="preserve"> 75,000 </w:t>
      </w:r>
      <w:r w:rsidRPr="00EE6C03">
        <w:rPr>
          <w:rFonts w:ascii="Microsoft Sans Serif" w:hAnsi="Microsoft Sans Serif" w:cs="Microsoft Sans Serif"/>
          <w:sz w:val="20"/>
          <w:szCs w:val="20"/>
          <w:rtl/>
        </w:rPr>
        <w:t xml:space="preserve">دي </w:t>
      </w:r>
      <w:proofErr w:type="spellStart"/>
      <w:r w:rsidRPr="00EE6C03">
        <w:rPr>
          <w:rFonts w:ascii="Microsoft Sans Serif" w:hAnsi="Microsoft Sans Serif" w:cs="Microsoft Sans Serif"/>
          <w:sz w:val="20"/>
          <w:szCs w:val="20"/>
          <w:rtl/>
        </w:rPr>
        <w:t>بتدفع</w:t>
      </w:r>
      <w:proofErr w:type="spellEnd"/>
      <w:r w:rsidRPr="00EE6C03">
        <w:rPr>
          <w:rFonts w:ascii="Microsoft Sans Serif" w:hAnsi="Microsoft Sans Serif" w:cs="Microsoft Sans Serif"/>
          <w:sz w:val="20"/>
          <w:szCs w:val="20"/>
          <w:rtl/>
        </w:rPr>
        <w:t xml:space="preserve"> للمنصات مباشرة</w:t>
      </w:r>
    </w:p>
    <w:p w14:paraId="3E30A6B4" w14:textId="77777777" w:rsidR="00C8696B" w:rsidRPr="00EE6C03" w:rsidRDefault="00C8696B" w:rsidP="00C8696B">
      <w:pPr>
        <w:numPr>
          <w:ilvl w:val="0"/>
          <w:numId w:val="6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2F6A13">
        <w:rPr>
          <w:rFonts w:ascii="Microsoft Sans Serif" w:hAnsi="Microsoft Sans Serif" w:cs="Microsoft Sans Serif"/>
          <w:sz w:val="20"/>
          <w:szCs w:val="20"/>
        </w:rPr>
        <w:t>BLOGGER OR INFLUNCER</w:t>
      </w:r>
      <w:r w:rsidRPr="00EE6C03">
        <w:rPr>
          <w:rFonts w:ascii="Microsoft Sans Serif" w:hAnsi="Microsoft Sans Serif" w:cs="Microsoft Sans Serif"/>
          <w:sz w:val="20"/>
          <w:szCs w:val="20"/>
          <w:rtl/>
        </w:rPr>
        <w:t xml:space="preserve"> (اختياري): حسب المؤثر</w:t>
      </w:r>
      <w:r w:rsidRPr="00EE6C03">
        <w:rPr>
          <w:rFonts w:ascii="Microsoft Sans Serif" w:hAnsi="Microsoft Sans Serif" w:cs="Microsoft Sans Serif"/>
          <w:sz w:val="20"/>
          <w:szCs w:val="20"/>
        </w:rPr>
        <w:t>.</w:t>
      </w:r>
    </w:p>
    <w:p w14:paraId="6B782858" w14:textId="77777777" w:rsidR="00C8696B" w:rsidRPr="00EE6C03" w:rsidRDefault="00C8696B" w:rsidP="00C8696B">
      <w:pPr>
        <w:bidi/>
        <w:spacing w:after="160" w:line="278" w:lineRule="auto"/>
        <w:ind w:left="720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</w:rPr>
        <w:pict w14:anchorId="3EADD3CF">
          <v:rect id="_x0000_i1029" style="width:0;height:1.5pt" o:hralign="center" o:hrstd="t" o:hr="t" fillcolor="#a0a0a0" stroked="f"/>
        </w:pict>
      </w:r>
    </w:p>
    <w:p w14:paraId="7BB0B9D1" w14:textId="77777777" w:rsidR="00C8696B" w:rsidRPr="00EE6C03" w:rsidRDefault="00C8696B" w:rsidP="00C8696B">
      <w:pPr>
        <w:bidi/>
        <w:spacing w:after="160" w:line="278" w:lineRule="auto"/>
        <w:ind w:left="720"/>
        <w:rPr>
          <w:rFonts w:ascii="Microsoft Sans Serif" w:hAnsi="Microsoft Sans Serif" w:cs="Microsoft Sans Serif"/>
          <w:b/>
          <w:bCs/>
          <w:sz w:val="20"/>
          <w:szCs w:val="20"/>
        </w:rPr>
      </w:pPr>
      <w:r w:rsidRPr="00EE6C03">
        <w:rPr>
          <w:rFonts w:ascii="Segoe UI Emoji" w:hAnsi="Segoe UI Emoji" w:cs="Segoe UI Emoji"/>
          <w:b/>
          <w:bCs/>
          <w:sz w:val="20"/>
          <w:szCs w:val="20"/>
        </w:rPr>
        <w:t>✈️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</w:rPr>
        <w:t xml:space="preserve"> </w:t>
      </w:r>
      <w:r w:rsidRPr="00EE6C03">
        <w:rPr>
          <w:rFonts w:ascii="Microsoft Sans Serif" w:hAnsi="Microsoft Sans Serif" w:cs="Microsoft Sans Serif"/>
          <w:b/>
          <w:bCs/>
          <w:sz w:val="20"/>
          <w:szCs w:val="20"/>
          <w:rtl/>
        </w:rPr>
        <w:t>الخلاصة</w:t>
      </w:r>
    </w:p>
    <w:p w14:paraId="45D57EE3" w14:textId="77777777" w:rsidR="00C8696B" w:rsidRPr="00EE6C03" w:rsidRDefault="00C8696B" w:rsidP="00C8696B">
      <w:pPr>
        <w:numPr>
          <w:ilvl w:val="0"/>
          <w:numId w:val="7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  <w:rtl/>
        </w:rPr>
        <w:t>موقع جديد شكله شيك وسهل الاستخدام</w:t>
      </w:r>
      <w:r w:rsidRPr="00EE6C03">
        <w:rPr>
          <w:rFonts w:ascii="Microsoft Sans Serif" w:hAnsi="Microsoft Sans Serif" w:cs="Microsoft Sans Serif"/>
          <w:sz w:val="20"/>
          <w:szCs w:val="20"/>
        </w:rPr>
        <w:t>.</w:t>
      </w:r>
    </w:p>
    <w:p w14:paraId="2A719CF6" w14:textId="77777777" w:rsidR="00C8696B" w:rsidRPr="00EE6C03" w:rsidRDefault="00C8696B" w:rsidP="00C8696B">
      <w:pPr>
        <w:numPr>
          <w:ilvl w:val="0"/>
          <w:numId w:val="7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  <w:rtl/>
        </w:rPr>
        <w:t xml:space="preserve">إدارة </w:t>
      </w:r>
      <w:proofErr w:type="spellStart"/>
      <w:r w:rsidRPr="00EE6C03">
        <w:rPr>
          <w:rFonts w:ascii="Microsoft Sans Serif" w:hAnsi="Microsoft Sans Serif" w:cs="Microsoft Sans Serif"/>
          <w:sz w:val="20"/>
          <w:szCs w:val="20"/>
          <w:rtl/>
        </w:rPr>
        <w:t>سوشيال</w:t>
      </w:r>
      <w:proofErr w:type="spellEnd"/>
      <w:r w:rsidRPr="00EE6C03">
        <w:rPr>
          <w:rFonts w:ascii="Microsoft Sans Serif" w:hAnsi="Microsoft Sans Serif" w:cs="Microsoft Sans Serif"/>
          <w:sz w:val="20"/>
          <w:szCs w:val="20"/>
          <w:rtl/>
        </w:rPr>
        <w:t xml:space="preserve"> ميديا باحتراف</w:t>
      </w:r>
      <w:r w:rsidRPr="00EE6C03">
        <w:rPr>
          <w:rFonts w:ascii="Microsoft Sans Serif" w:hAnsi="Microsoft Sans Serif" w:cs="Microsoft Sans Serif"/>
          <w:sz w:val="20"/>
          <w:szCs w:val="20"/>
        </w:rPr>
        <w:t>.</w:t>
      </w:r>
    </w:p>
    <w:p w14:paraId="639F62AE" w14:textId="77777777" w:rsidR="00C8696B" w:rsidRPr="00EE6C03" w:rsidRDefault="00C8696B" w:rsidP="00C8696B">
      <w:pPr>
        <w:numPr>
          <w:ilvl w:val="0"/>
          <w:numId w:val="7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  <w:rtl/>
        </w:rPr>
        <w:t>إعلانات ممولة مركزة على السعودية والخليج</w:t>
      </w:r>
      <w:r w:rsidRPr="00EE6C03">
        <w:rPr>
          <w:rFonts w:ascii="Microsoft Sans Serif" w:hAnsi="Microsoft Sans Serif" w:cs="Microsoft Sans Serif"/>
          <w:sz w:val="20"/>
          <w:szCs w:val="20"/>
        </w:rPr>
        <w:t>.</w:t>
      </w:r>
    </w:p>
    <w:p w14:paraId="74999AD4" w14:textId="77777777" w:rsidR="00C8696B" w:rsidRPr="00EE6C03" w:rsidRDefault="00C8696B" w:rsidP="00C8696B">
      <w:pPr>
        <w:numPr>
          <w:ilvl w:val="0"/>
          <w:numId w:val="7"/>
        </w:numPr>
        <w:tabs>
          <w:tab w:val="clear" w:pos="720"/>
          <w:tab w:val="num" w:pos="1440"/>
        </w:tabs>
        <w:bidi/>
        <w:spacing w:after="160" w:line="278" w:lineRule="auto"/>
        <w:ind w:left="1440"/>
        <w:jc w:val="left"/>
        <w:rPr>
          <w:rFonts w:ascii="Microsoft Sans Serif" w:hAnsi="Microsoft Sans Serif" w:cs="Microsoft Sans Serif"/>
          <w:sz w:val="20"/>
          <w:szCs w:val="20"/>
        </w:rPr>
      </w:pPr>
      <w:r w:rsidRPr="00EE6C03">
        <w:rPr>
          <w:rFonts w:ascii="Microsoft Sans Serif" w:hAnsi="Microsoft Sans Serif" w:cs="Microsoft Sans Serif"/>
          <w:sz w:val="20"/>
          <w:szCs w:val="20"/>
          <w:rtl/>
        </w:rPr>
        <w:t>الحملة كلها من بعد العيد لحد نهاية سبتمبر</w:t>
      </w:r>
      <w:r w:rsidRPr="00EE6C03">
        <w:rPr>
          <w:rFonts w:ascii="Microsoft Sans Serif" w:hAnsi="Microsoft Sans Serif" w:cs="Microsoft Sans Serif"/>
          <w:sz w:val="20"/>
          <w:szCs w:val="20"/>
        </w:rPr>
        <w:t>.</w:t>
      </w:r>
    </w:p>
    <w:p w14:paraId="16B9BFE0" w14:textId="1DB97F0F" w:rsidR="00C8696B" w:rsidRPr="00BC1086" w:rsidRDefault="002F6A13" w:rsidP="00BC1086">
      <w:pPr>
        <w:rPr>
          <w:rStyle w:val="Emphasi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04C328C" wp14:editId="69A2230F">
                <wp:simplePos x="0" y="0"/>
                <wp:positionH relativeFrom="column">
                  <wp:posOffset>-323850</wp:posOffset>
                </wp:positionH>
                <wp:positionV relativeFrom="paragraph">
                  <wp:posOffset>5504815</wp:posOffset>
                </wp:positionV>
                <wp:extent cx="6796200" cy="921763"/>
                <wp:effectExtent l="0" t="0" r="0" b="0"/>
                <wp:wrapNone/>
                <wp:docPr id="1068180327" name="Freeform 53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EditPoints="1"/>
                      </wps:cNvSpPr>
                      <wps:spPr bwMode="auto">
                        <a:xfrm>
                          <a:off x="0" y="0"/>
                          <a:ext cx="6796200" cy="921763"/>
                        </a:xfrm>
                        <a:custGeom>
                          <a:avLst/>
                          <a:gdLst>
                            <a:gd name="T0" fmla="*/ 428 w 1862"/>
                            <a:gd name="T1" fmla="*/ 1 h 255"/>
                            <a:gd name="T2" fmla="*/ 501 w 1862"/>
                            <a:gd name="T3" fmla="*/ 30 h 255"/>
                            <a:gd name="T4" fmla="*/ 882 w 1862"/>
                            <a:gd name="T5" fmla="*/ 119 h 255"/>
                            <a:gd name="T6" fmla="*/ 1240 w 1862"/>
                            <a:gd name="T7" fmla="*/ 1 h 255"/>
                            <a:gd name="T8" fmla="*/ 431 w 1862"/>
                            <a:gd name="T9" fmla="*/ 8 h 255"/>
                            <a:gd name="T10" fmla="*/ 1584 w 1862"/>
                            <a:gd name="T11" fmla="*/ 225 h 255"/>
                            <a:gd name="T12" fmla="*/ 1601 w 1862"/>
                            <a:gd name="T13" fmla="*/ 172 h 255"/>
                            <a:gd name="T14" fmla="*/ 1605 w 1862"/>
                            <a:gd name="T15" fmla="*/ 140 h 255"/>
                            <a:gd name="T16" fmla="*/ 1835 w 1862"/>
                            <a:gd name="T17" fmla="*/ 1 h 255"/>
                            <a:gd name="T18" fmla="*/ 943 w 1862"/>
                            <a:gd name="T19" fmla="*/ 96 h 255"/>
                            <a:gd name="T20" fmla="*/ 878 w 1862"/>
                            <a:gd name="T21" fmla="*/ 128 h 255"/>
                            <a:gd name="T22" fmla="*/ 829 w 1862"/>
                            <a:gd name="T23" fmla="*/ 180 h 255"/>
                            <a:gd name="T24" fmla="*/ 896 w 1862"/>
                            <a:gd name="T25" fmla="*/ 171 h 255"/>
                            <a:gd name="T26" fmla="*/ 946 w 1862"/>
                            <a:gd name="T27" fmla="*/ 172 h 255"/>
                            <a:gd name="T28" fmla="*/ 984 w 1862"/>
                            <a:gd name="T29" fmla="*/ 207 h 255"/>
                            <a:gd name="T30" fmla="*/ 1016 w 1862"/>
                            <a:gd name="T31" fmla="*/ 178 h 255"/>
                            <a:gd name="T32" fmla="*/ 1070 w 1862"/>
                            <a:gd name="T33" fmla="*/ 146 h 255"/>
                            <a:gd name="T34" fmla="*/ 1011 w 1862"/>
                            <a:gd name="T35" fmla="*/ 195 h 255"/>
                            <a:gd name="T36" fmla="*/ 1056 w 1862"/>
                            <a:gd name="T37" fmla="*/ 233 h 255"/>
                            <a:gd name="T38" fmla="*/ 931 w 1862"/>
                            <a:gd name="T39" fmla="*/ 230 h 255"/>
                            <a:gd name="T40" fmla="*/ 824 w 1862"/>
                            <a:gd name="T41" fmla="*/ 249 h 255"/>
                            <a:gd name="T42" fmla="*/ 1494 w 1862"/>
                            <a:gd name="T43" fmla="*/ 237 h 255"/>
                            <a:gd name="T44" fmla="*/ 1517 w 1862"/>
                            <a:gd name="T45" fmla="*/ 197 h 255"/>
                            <a:gd name="T46" fmla="*/ 1558 w 1862"/>
                            <a:gd name="T47" fmla="*/ 176 h 255"/>
                            <a:gd name="T48" fmla="*/ 1571 w 1862"/>
                            <a:gd name="T49" fmla="*/ 96 h 255"/>
                            <a:gd name="T50" fmla="*/ 1671 w 1862"/>
                            <a:gd name="T51" fmla="*/ 60 h 255"/>
                            <a:gd name="T52" fmla="*/ 1687 w 1862"/>
                            <a:gd name="T53" fmla="*/ 72 h 255"/>
                            <a:gd name="T54" fmla="*/ 1714 w 1862"/>
                            <a:gd name="T55" fmla="*/ 63 h 255"/>
                            <a:gd name="T56" fmla="*/ 1784 w 1862"/>
                            <a:gd name="T57" fmla="*/ 17 h 255"/>
                            <a:gd name="T58" fmla="*/ 1844 w 1862"/>
                            <a:gd name="T59" fmla="*/ 11 h 255"/>
                            <a:gd name="T60" fmla="*/ 952 w 1862"/>
                            <a:gd name="T61" fmla="*/ 120 h 255"/>
                            <a:gd name="T62" fmla="*/ 982 w 1862"/>
                            <a:gd name="T63" fmla="*/ 187 h 255"/>
                            <a:gd name="T64" fmla="*/ 990 w 1862"/>
                            <a:gd name="T65" fmla="*/ 130 h 255"/>
                            <a:gd name="T66" fmla="*/ 1117 w 1862"/>
                            <a:gd name="T67" fmla="*/ 196 h 255"/>
                            <a:gd name="T68" fmla="*/ 1139 w 1862"/>
                            <a:gd name="T69" fmla="*/ 148 h 255"/>
                            <a:gd name="T70" fmla="*/ 1181 w 1862"/>
                            <a:gd name="T71" fmla="*/ 156 h 255"/>
                            <a:gd name="T72" fmla="*/ 1261 w 1862"/>
                            <a:gd name="T73" fmla="*/ 154 h 255"/>
                            <a:gd name="T74" fmla="*/ 1436 w 1862"/>
                            <a:gd name="T75" fmla="*/ 88 h 255"/>
                            <a:gd name="T76" fmla="*/ 511 w 1862"/>
                            <a:gd name="T77" fmla="*/ 140 h 255"/>
                            <a:gd name="T78" fmla="*/ 559 w 1862"/>
                            <a:gd name="T79" fmla="*/ 88 h 255"/>
                            <a:gd name="T80" fmla="*/ 513 w 1862"/>
                            <a:gd name="T81" fmla="*/ 48 h 255"/>
                            <a:gd name="T82" fmla="*/ 467 w 1862"/>
                            <a:gd name="T83" fmla="*/ 91 h 255"/>
                            <a:gd name="T84" fmla="*/ 392 w 1862"/>
                            <a:gd name="T85" fmla="*/ 78 h 255"/>
                            <a:gd name="T86" fmla="*/ 418 w 1862"/>
                            <a:gd name="T87" fmla="*/ 11 h 255"/>
                            <a:gd name="T88" fmla="*/ 33 w 1862"/>
                            <a:gd name="T89" fmla="*/ 4 h 255"/>
                            <a:gd name="T90" fmla="*/ 14 w 1862"/>
                            <a:gd name="T91" fmla="*/ 51 h 255"/>
                            <a:gd name="T92" fmla="*/ 59 w 1862"/>
                            <a:gd name="T93" fmla="*/ 78 h 255"/>
                            <a:gd name="T94" fmla="*/ 103 w 1862"/>
                            <a:gd name="T95" fmla="*/ 48 h 255"/>
                            <a:gd name="T96" fmla="*/ 165 w 1862"/>
                            <a:gd name="T97" fmla="*/ 71 h 255"/>
                            <a:gd name="T98" fmla="*/ 183 w 1862"/>
                            <a:gd name="T99" fmla="*/ 93 h 255"/>
                            <a:gd name="T100" fmla="*/ 232 w 1862"/>
                            <a:gd name="T101" fmla="*/ 130 h 255"/>
                            <a:gd name="T102" fmla="*/ 231 w 1862"/>
                            <a:gd name="T103" fmla="*/ 151 h 255"/>
                            <a:gd name="T104" fmla="*/ 279 w 1862"/>
                            <a:gd name="T105" fmla="*/ 250 h 255"/>
                            <a:gd name="T106" fmla="*/ 424 w 1862"/>
                            <a:gd name="T107" fmla="*/ 249 h 255"/>
                            <a:gd name="T108" fmla="*/ 477 w 1862"/>
                            <a:gd name="T109" fmla="*/ 201 h 255"/>
                            <a:gd name="T110" fmla="*/ 542 w 1862"/>
                            <a:gd name="T111" fmla="*/ 158 h 255"/>
                            <a:gd name="T112" fmla="*/ 359 w 1862"/>
                            <a:gd name="T113" fmla="*/ 104 h 255"/>
                            <a:gd name="T114" fmla="*/ 421 w 1862"/>
                            <a:gd name="T115" fmla="*/ 181 h 255"/>
                            <a:gd name="T116" fmla="*/ 461 w 1862"/>
                            <a:gd name="T117" fmla="*/ 175 h 255"/>
                            <a:gd name="T118" fmla="*/ 824 w 1862"/>
                            <a:gd name="T119" fmla="*/ 109 h 255"/>
                            <a:gd name="T120" fmla="*/ 586 w 1862"/>
                            <a:gd name="T121" fmla="*/ 132 h 255"/>
                            <a:gd name="T122" fmla="*/ 1050 w 1862"/>
                            <a:gd name="T123" fmla="*/ 217 h 255"/>
                          </a:gdLst>
                          <a:ahLst/>
                          <a:cxnLst>
                            <a:cxn ang="0">
                              <a:pos x="T0" y="T1"/>
                            </a:cxn>
                            <a:cxn ang="0">
                              <a:pos x="T2" y="T3"/>
                            </a:cxn>
                            <a:cxn ang="0">
                              <a:pos x="T4" y="T5"/>
                            </a:cxn>
                            <a:cxn ang="0">
                              <a:pos x="T6" y="T7"/>
                            </a:cxn>
                            <a:cxn ang="0">
                              <a:pos x="T8" y="T9"/>
                            </a:cxn>
                            <a:cxn ang="0">
                              <a:pos x="T10" y="T11"/>
                            </a:cxn>
                            <a:cxn ang="0">
                              <a:pos x="T12" y="T13"/>
                            </a:cxn>
                            <a:cxn ang="0">
                              <a:pos x="T14" y="T15"/>
                            </a:cxn>
                            <a:cxn ang="0">
                              <a:pos x="T16" y="T17"/>
                            </a:cxn>
                            <a:cxn ang="0">
                              <a:pos x="T18" y="T19"/>
                            </a:cxn>
                            <a:cxn ang="0">
                              <a:pos x="T20" y="T21"/>
                            </a:cxn>
                            <a:cxn ang="0">
                              <a:pos x="T22" y="T23"/>
                            </a:cxn>
                            <a:cxn ang="0">
                              <a:pos x="T24" y="T25"/>
                            </a:cxn>
                            <a:cxn ang="0">
                              <a:pos x="T26" y="T27"/>
                            </a:cxn>
                            <a:cxn ang="0">
                              <a:pos x="T28" y="T29"/>
                            </a:cxn>
                            <a:cxn ang="0">
                              <a:pos x="T30" y="T31"/>
                            </a:cxn>
                            <a:cxn ang="0">
                              <a:pos x="T32" y="T33"/>
                            </a:cxn>
                            <a:cxn ang="0">
                              <a:pos x="T34" y="T35"/>
                            </a:cxn>
                            <a:cxn ang="0">
                              <a:pos x="T36" y="T37"/>
                            </a:cxn>
                            <a:cxn ang="0">
                              <a:pos x="T38" y="T39"/>
                            </a:cxn>
                            <a:cxn ang="0">
                              <a:pos x="T40" y="T41"/>
                            </a:cxn>
                            <a:cxn ang="0">
                              <a:pos x="T42" y="T43"/>
                            </a:cxn>
                            <a:cxn ang="0">
                              <a:pos x="T44" y="T45"/>
                            </a:cxn>
                            <a:cxn ang="0">
                              <a:pos x="T46" y="T47"/>
                            </a:cxn>
                            <a:cxn ang="0">
                              <a:pos x="T48" y="T49"/>
                            </a:cxn>
                            <a:cxn ang="0">
                              <a:pos x="T50" y="T51"/>
                            </a:cxn>
                            <a:cxn ang="0">
                              <a:pos x="T52" y="T53"/>
                            </a:cxn>
                            <a:cxn ang="0">
                              <a:pos x="T54" y="T55"/>
                            </a:cxn>
                            <a:cxn ang="0">
                              <a:pos x="T56" y="T57"/>
                            </a:cxn>
                            <a:cxn ang="0">
                              <a:pos x="T58" y="T59"/>
                            </a:cxn>
                            <a:cxn ang="0">
                              <a:pos x="T60" y="T61"/>
                            </a:cxn>
                            <a:cxn ang="0">
                              <a:pos x="T62" y="T63"/>
                            </a:cxn>
                            <a:cxn ang="0">
                              <a:pos x="T64" y="T65"/>
                            </a:cxn>
                            <a:cxn ang="0">
                              <a:pos x="T66" y="T67"/>
                            </a:cxn>
                            <a:cxn ang="0">
                              <a:pos x="T68" y="T69"/>
                            </a:cxn>
                            <a:cxn ang="0">
                              <a:pos x="T70" y="T71"/>
                            </a:cxn>
                            <a:cxn ang="0">
                              <a:pos x="T72" y="T73"/>
                            </a:cxn>
                            <a:cxn ang="0">
                              <a:pos x="T74" y="T75"/>
                            </a:cxn>
                            <a:cxn ang="0">
                              <a:pos x="T76" y="T77"/>
                            </a:cxn>
                            <a:cxn ang="0">
                              <a:pos x="T78" y="T79"/>
                            </a:cxn>
                            <a:cxn ang="0">
                              <a:pos x="T80" y="T81"/>
                            </a:cxn>
                            <a:cxn ang="0">
                              <a:pos x="T82" y="T83"/>
                            </a:cxn>
                            <a:cxn ang="0">
                              <a:pos x="T84" y="T85"/>
                            </a:cxn>
                            <a:cxn ang="0">
                              <a:pos x="T86" y="T87"/>
                            </a:cxn>
                            <a:cxn ang="0">
                              <a:pos x="T88" y="T89"/>
                            </a:cxn>
                            <a:cxn ang="0">
                              <a:pos x="T90" y="T91"/>
                            </a:cxn>
                            <a:cxn ang="0">
                              <a:pos x="T92" y="T93"/>
                            </a:cxn>
                            <a:cxn ang="0">
                              <a:pos x="T94" y="T95"/>
                            </a:cxn>
                            <a:cxn ang="0">
                              <a:pos x="T96" y="T97"/>
                            </a:cxn>
                            <a:cxn ang="0">
                              <a:pos x="T98" y="T99"/>
                            </a:cxn>
                            <a:cxn ang="0">
                              <a:pos x="T100" y="T101"/>
                            </a:cxn>
                            <a:cxn ang="0">
                              <a:pos x="T102" y="T103"/>
                            </a:cxn>
                            <a:cxn ang="0">
                              <a:pos x="T104" y="T105"/>
                            </a:cxn>
                            <a:cxn ang="0">
                              <a:pos x="T106" y="T107"/>
                            </a:cxn>
                            <a:cxn ang="0">
                              <a:pos x="T108" y="T109"/>
                            </a:cxn>
                            <a:cxn ang="0">
                              <a:pos x="T110" y="T111"/>
                            </a:cxn>
                            <a:cxn ang="0">
                              <a:pos x="T112" y="T113"/>
                            </a:cxn>
                            <a:cxn ang="0">
                              <a:pos x="T114" y="T115"/>
                            </a:cxn>
                            <a:cxn ang="0">
                              <a:pos x="T116" y="T117"/>
                            </a:cxn>
                            <a:cxn ang="0">
                              <a:pos x="T118" y="T119"/>
                            </a:cxn>
                            <a:cxn ang="0">
                              <a:pos x="T120" y="T121"/>
                            </a:cxn>
                            <a:cxn ang="0">
                              <a:pos x="T122" y="T123"/>
                            </a:cxn>
                          </a:cxnLst>
                          <a:rect l="0" t="0" r="r" b="b"/>
                          <a:pathLst>
                            <a:path w="1862" h="255">
                              <a:moveTo>
                                <a:pt x="1853" y="28"/>
                              </a:moveTo>
                              <a:cubicBezTo>
                                <a:pt x="1852" y="28"/>
                                <a:pt x="1845" y="28"/>
                                <a:pt x="1846" y="30"/>
                              </a:cubicBezTo>
                              <a:cubicBezTo>
                                <a:pt x="1848" y="31"/>
                                <a:pt x="1853" y="30"/>
                                <a:pt x="1856" y="32"/>
                              </a:cubicBezTo>
                              <a:cubicBezTo>
                                <a:pt x="1859" y="33"/>
                                <a:pt x="1862" y="32"/>
                                <a:pt x="1862" y="31"/>
                              </a:cubicBezTo>
                              <a:cubicBezTo>
                                <a:pt x="1862" y="30"/>
                                <a:pt x="1854" y="27"/>
                                <a:pt x="1853" y="28"/>
                              </a:cubicBezTo>
                              <a:close/>
                              <a:moveTo>
                                <a:pt x="9" y="54"/>
                              </a:moveTo>
                              <a:cubicBezTo>
                                <a:pt x="8" y="52"/>
                                <a:pt x="3" y="54"/>
                                <a:pt x="4" y="55"/>
                              </a:cubicBezTo>
                              <a:cubicBezTo>
                                <a:pt x="5" y="57"/>
                                <a:pt x="9" y="58"/>
                                <a:pt x="11" y="57"/>
                              </a:cubicBezTo>
                              <a:cubicBezTo>
                                <a:pt x="13" y="57"/>
                                <a:pt x="14" y="55"/>
                                <a:pt x="12" y="54"/>
                              </a:cubicBezTo>
                              <a:cubicBezTo>
                                <a:pt x="11" y="53"/>
                                <a:pt x="9" y="55"/>
                                <a:pt x="9" y="54"/>
                              </a:cubicBezTo>
                              <a:close/>
                              <a:moveTo>
                                <a:pt x="251" y="3"/>
                              </a:moveTo>
                              <a:cubicBezTo>
                                <a:pt x="254" y="4"/>
                                <a:pt x="258" y="3"/>
                                <a:pt x="259" y="2"/>
                              </a:cubicBezTo>
                              <a:cubicBezTo>
                                <a:pt x="260" y="1"/>
                                <a:pt x="260" y="1"/>
                                <a:pt x="261" y="1"/>
                              </a:cubicBezTo>
                              <a:cubicBezTo>
                                <a:pt x="251" y="1"/>
                                <a:pt x="251" y="1"/>
                                <a:pt x="251" y="1"/>
                              </a:cubicBezTo>
                              <a:cubicBezTo>
                                <a:pt x="250" y="1"/>
                                <a:pt x="249" y="2"/>
                                <a:pt x="251" y="3"/>
                              </a:cubicBezTo>
                              <a:close/>
                              <a:moveTo>
                                <a:pt x="183" y="100"/>
                              </a:moveTo>
                              <a:cubicBezTo>
                                <a:pt x="179" y="103"/>
                                <a:pt x="189" y="113"/>
                                <a:pt x="191" y="112"/>
                              </a:cubicBezTo>
                              <a:cubicBezTo>
                                <a:pt x="192" y="111"/>
                                <a:pt x="188" y="106"/>
                                <a:pt x="188" y="104"/>
                              </a:cubicBezTo>
                              <a:cubicBezTo>
                                <a:pt x="188" y="101"/>
                                <a:pt x="187" y="98"/>
                                <a:pt x="183" y="100"/>
                              </a:cubicBezTo>
                              <a:close/>
                              <a:moveTo>
                                <a:pt x="430" y="3"/>
                              </a:moveTo>
                              <a:cubicBezTo>
                                <a:pt x="431" y="4"/>
                                <a:pt x="434" y="2"/>
                                <a:pt x="436" y="2"/>
                              </a:cubicBezTo>
                              <a:cubicBezTo>
                                <a:pt x="437" y="2"/>
                                <a:pt x="437" y="2"/>
                                <a:pt x="436" y="1"/>
                              </a:cubicBezTo>
                              <a:cubicBezTo>
                                <a:pt x="428" y="1"/>
                                <a:pt x="428" y="1"/>
                                <a:pt x="428" y="1"/>
                              </a:cubicBezTo>
                              <a:cubicBezTo>
                                <a:pt x="429" y="1"/>
                                <a:pt x="430" y="2"/>
                                <a:pt x="430" y="3"/>
                              </a:cubicBezTo>
                              <a:close/>
                              <a:moveTo>
                                <a:pt x="82" y="67"/>
                              </a:moveTo>
                              <a:cubicBezTo>
                                <a:pt x="82" y="66"/>
                                <a:pt x="80" y="66"/>
                                <a:pt x="78" y="69"/>
                              </a:cubicBezTo>
                              <a:cubicBezTo>
                                <a:pt x="75" y="71"/>
                                <a:pt x="73" y="73"/>
                                <a:pt x="73" y="74"/>
                              </a:cubicBezTo>
                              <a:cubicBezTo>
                                <a:pt x="73" y="75"/>
                                <a:pt x="70" y="74"/>
                                <a:pt x="69" y="75"/>
                              </a:cubicBezTo>
                              <a:cubicBezTo>
                                <a:pt x="68" y="77"/>
                                <a:pt x="70" y="81"/>
                                <a:pt x="71" y="79"/>
                              </a:cubicBezTo>
                              <a:cubicBezTo>
                                <a:pt x="73" y="78"/>
                                <a:pt x="73" y="79"/>
                                <a:pt x="74" y="79"/>
                              </a:cubicBezTo>
                              <a:cubicBezTo>
                                <a:pt x="75" y="79"/>
                                <a:pt x="80" y="76"/>
                                <a:pt x="81" y="75"/>
                              </a:cubicBezTo>
                              <a:cubicBezTo>
                                <a:pt x="82" y="73"/>
                                <a:pt x="79" y="72"/>
                                <a:pt x="79" y="71"/>
                              </a:cubicBezTo>
                              <a:cubicBezTo>
                                <a:pt x="79" y="70"/>
                                <a:pt x="81" y="70"/>
                                <a:pt x="83" y="70"/>
                              </a:cubicBezTo>
                              <a:cubicBezTo>
                                <a:pt x="84" y="69"/>
                                <a:pt x="82" y="68"/>
                                <a:pt x="82" y="67"/>
                              </a:cubicBezTo>
                              <a:close/>
                              <a:moveTo>
                                <a:pt x="24" y="94"/>
                              </a:moveTo>
                              <a:cubicBezTo>
                                <a:pt x="21" y="93"/>
                                <a:pt x="14" y="97"/>
                                <a:pt x="17" y="98"/>
                              </a:cubicBezTo>
                              <a:cubicBezTo>
                                <a:pt x="18" y="98"/>
                                <a:pt x="19" y="96"/>
                                <a:pt x="21" y="96"/>
                              </a:cubicBezTo>
                              <a:cubicBezTo>
                                <a:pt x="23" y="96"/>
                                <a:pt x="26" y="95"/>
                                <a:pt x="24" y="94"/>
                              </a:cubicBezTo>
                              <a:close/>
                              <a:moveTo>
                                <a:pt x="4" y="105"/>
                              </a:moveTo>
                              <a:cubicBezTo>
                                <a:pt x="7" y="103"/>
                                <a:pt x="8" y="102"/>
                                <a:pt x="7" y="101"/>
                              </a:cubicBezTo>
                              <a:cubicBezTo>
                                <a:pt x="6" y="99"/>
                                <a:pt x="2" y="105"/>
                                <a:pt x="4" y="105"/>
                              </a:cubicBezTo>
                              <a:close/>
                              <a:moveTo>
                                <a:pt x="479" y="19"/>
                              </a:moveTo>
                              <a:cubicBezTo>
                                <a:pt x="484" y="19"/>
                                <a:pt x="484" y="20"/>
                                <a:pt x="484" y="18"/>
                              </a:cubicBezTo>
                              <a:cubicBezTo>
                                <a:pt x="485" y="16"/>
                                <a:pt x="489" y="17"/>
                                <a:pt x="492" y="18"/>
                              </a:cubicBezTo>
                              <a:cubicBezTo>
                                <a:pt x="495" y="18"/>
                                <a:pt x="495" y="23"/>
                                <a:pt x="498" y="23"/>
                              </a:cubicBezTo>
                              <a:cubicBezTo>
                                <a:pt x="502" y="23"/>
                                <a:pt x="499" y="27"/>
                                <a:pt x="501" y="30"/>
                              </a:cubicBezTo>
                              <a:cubicBezTo>
                                <a:pt x="503" y="32"/>
                                <a:pt x="511" y="31"/>
                                <a:pt x="514" y="34"/>
                              </a:cubicBezTo>
                              <a:cubicBezTo>
                                <a:pt x="516" y="36"/>
                                <a:pt x="528" y="42"/>
                                <a:pt x="530" y="40"/>
                              </a:cubicBezTo>
                              <a:cubicBezTo>
                                <a:pt x="531" y="37"/>
                                <a:pt x="519" y="27"/>
                                <a:pt x="516" y="26"/>
                              </a:cubicBezTo>
                              <a:cubicBezTo>
                                <a:pt x="513" y="25"/>
                                <a:pt x="519" y="24"/>
                                <a:pt x="524" y="27"/>
                              </a:cubicBezTo>
                              <a:cubicBezTo>
                                <a:pt x="528" y="31"/>
                                <a:pt x="535" y="32"/>
                                <a:pt x="538" y="28"/>
                              </a:cubicBezTo>
                              <a:cubicBezTo>
                                <a:pt x="538" y="28"/>
                                <a:pt x="539" y="27"/>
                                <a:pt x="539" y="27"/>
                              </a:cubicBezTo>
                              <a:cubicBezTo>
                                <a:pt x="525" y="15"/>
                                <a:pt x="506" y="6"/>
                                <a:pt x="488" y="2"/>
                              </a:cubicBezTo>
                              <a:cubicBezTo>
                                <a:pt x="487" y="5"/>
                                <a:pt x="489" y="7"/>
                                <a:pt x="490" y="8"/>
                              </a:cubicBezTo>
                              <a:cubicBezTo>
                                <a:pt x="491" y="11"/>
                                <a:pt x="484" y="13"/>
                                <a:pt x="478" y="11"/>
                              </a:cubicBezTo>
                              <a:cubicBezTo>
                                <a:pt x="472" y="9"/>
                                <a:pt x="473" y="12"/>
                                <a:pt x="471" y="12"/>
                              </a:cubicBezTo>
                              <a:cubicBezTo>
                                <a:pt x="468" y="12"/>
                                <a:pt x="466" y="16"/>
                                <a:pt x="468" y="19"/>
                              </a:cubicBezTo>
                              <a:cubicBezTo>
                                <a:pt x="470" y="21"/>
                                <a:pt x="475" y="19"/>
                                <a:pt x="479" y="19"/>
                              </a:cubicBezTo>
                              <a:close/>
                              <a:moveTo>
                                <a:pt x="859" y="119"/>
                              </a:moveTo>
                              <a:cubicBezTo>
                                <a:pt x="857" y="120"/>
                                <a:pt x="855" y="118"/>
                                <a:pt x="853" y="119"/>
                              </a:cubicBezTo>
                              <a:cubicBezTo>
                                <a:pt x="852" y="120"/>
                                <a:pt x="846" y="126"/>
                                <a:pt x="847" y="127"/>
                              </a:cubicBezTo>
                              <a:cubicBezTo>
                                <a:pt x="848" y="128"/>
                                <a:pt x="848" y="126"/>
                                <a:pt x="851" y="125"/>
                              </a:cubicBezTo>
                              <a:cubicBezTo>
                                <a:pt x="853" y="124"/>
                                <a:pt x="853" y="126"/>
                                <a:pt x="855" y="126"/>
                              </a:cubicBezTo>
                              <a:cubicBezTo>
                                <a:pt x="856" y="126"/>
                                <a:pt x="856" y="123"/>
                                <a:pt x="857" y="124"/>
                              </a:cubicBezTo>
                              <a:cubicBezTo>
                                <a:pt x="858" y="124"/>
                                <a:pt x="859" y="123"/>
                                <a:pt x="861" y="123"/>
                              </a:cubicBezTo>
                              <a:cubicBezTo>
                                <a:pt x="862" y="123"/>
                                <a:pt x="864" y="123"/>
                                <a:pt x="865" y="122"/>
                              </a:cubicBezTo>
                              <a:cubicBezTo>
                                <a:pt x="866" y="121"/>
                                <a:pt x="868" y="124"/>
                                <a:pt x="869" y="123"/>
                              </a:cubicBezTo>
                              <a:cubicBezTo>
                                <a:pt x="869" y="122"/>
                                <a:pt x="873" y="122"/>
                                <a:pt x="875" y="122"/>
                              </a:cubicBezTo>
                              <a:cubicBezTo>
                                <a:pt x="876" y="122"/>
                                <a:pt x="881" y="120"/>
                                <a:pt x="882" y="119"/>
                              </a:cubicBezTo>
                              <a:cubicBezTo>
                                <a:pt x="883" y="118"/>
                                <a:pt x="881" y="118"/>
                                <a:pt x="879" y="118"/>
                              </a:cubicBezTo>
                              <a:cubicBezTo>
                                <a:pt x="878" y="118"/>
                                <a:pt x="878" y="116"/>
                                <a:pt x="880" y="115"/>
                              </a:cubicBezTo>
                              <a:cubicBezTo>
                                <a:pt x="881" y="113"/>
                                <a:pt x="884" y="112"/>
                                <a:pt x="884" y="110"/>
                              </a:cubicBezTo>
                              <a:cubicBezTo>
                                <a:pt x="884" y="108"/>
                                <a:pt x="879" y="106"/>
                                <a:pt x="879" y="107"/>
                              </a:cubicBezTo>
                              <a:cubicBezTo>
                                <a:pt x="878" y="108"/>
                                <a:pt x="877" y="108"/>
                                <a:pt x="876" y="107"/>
                              </a:cubicBezTo>
                              <a:cubicBezTo>
                                <a:pt x="875" y="105"/>
                                <a:pt x="877" y="104"/>
                                <a:pt x="876" y="104"/>
                              </a:cubicBezTo>
                              <a:cubicBezTo>
                                <a:pt x="875" y="104"/>
                                <a:pt x="874" y="102"/>
                                <a:pt x="874" y="101"/>
                              </a:cubicBezTo>
                              <a:cubicBezTo>
                                <a:pt x="875" y="101"/>
                                <a:pt x="874" y="98"/>
                                <a:pt x="872" y="96"/>
                              </a:cubicBezTo>
                              <a:cubicBezTo>
                                <a:pt x="856" y="96"/>
                                <a:pt x="856" y="96"/>
                                <a:pt x="856" y="96"/>
                              </a:cubicBezTo>
                              <a:cubicBezTo>
                                <a:pt x="856" y="97"/>
                                <a:pt x="857" y="97"/>
                                <a:pt x="858" y="97"/>
                              </a:cubicBezTo>
                              <a:cubicBezTo>
                                <a:pt x="859" y="98"/>
                                <a:pt x="860" y="98"/>
                                <a:pt x="859" y="99"/>
                              </a:cubicBezTo>
                              <a:cubicBezTo>
                                <a:pt x="858" y="100"/>
                                <a:pt x="859" y="103"/>
                                <a:pt x="859" y="104"/>
                              </a:cubicBezTo>
                              <a:cubicBezTo>
                                <a:pt x="858" y="105"/>
                                <a:pt x="853" y="105"/>
                                <a:pt x="853" y="104"/>
                              </a:cubicBezTo>
                              <a:cubicBezTo>
                                <a:pt x="853" y="103"/>
                                <a:pt x="851" y="104"/>
                                <a:pt x="852" y="105"/>
                              </a:cubicBezTo>
                              <a:cubicBezTo>
                                <a:pt x="852" y="106"/>
                                <a:pt x="850" y="107"/>
                                <a:pt x="850" y="108"/>
                              </a:cubicBezTo>
                              <a:cubicBezTo>
                                <a:pt x="850" y="109"/>
                                <a:pt x="853" y="109"/>
                                <a:pt x="853" y="110"/>
                              </a:cubicBezTo>
                              <a:cubicBezTo>
                                <a:pt x="853" y="111"/>
                                <a:pt x="851" y="113"/>
                                <a:pt x="848" y="114"/>
                              </a:cubicBezTo>
                              <a:cubicBezTo>
                                <a:pt x="845" y="114"/>
                                <a:pt x="849" y="117"/>
                                <a:pt x="850" y="116"/>
                              </a:cubicBezTo>
                              <a:cubicBezTo>
                                <a:pt x="852" y="115"/>
                                <a:pt x="851" y="116"/>
                                <a:pt x="853" y="116"/>
                              </a:cubicBezTo>
                              <a:cubicBezTo>
                                <a:pt x="855" y="116"/>
                                <a:pt x="856" y="118"/>
                                <a:pt x="859" y="117"/>
                              </a:cubicBezTo>
                              <a:cubicBezTo>
                                <a:pt x="861" y="116"/>
                                <a:pt x="861" y="117"/>
                                <a:pt x="859" y="119"/>
                              </a:cubicBezTo>
                              <a:close/>
                              <a:moveTo>
                                <a:pt x="1243" y="1"/>
                              </a:moveTo>
                              <a:cubicBezTo>
                                <a:pt x="1240" y="1"/>
                                <a:pt x="1240" y="1"/>
                                <a:pt x="1240" y="1"/>
                              </a:cubicBezTo>
                              <a:cubicBezTo>
                                <a:pt x="1241" y="1"/>
                                <a:pt x="1241" y="1"/>
                                <a:pt x="1242" y="1"/>
                              </a:cubicBezTo>
                              <a:cubicBezTo>
                                <a:pt x="1243" y="1"/>
                                <a:pt x="1243" y="1"/>
                                <a:pt x="1243" y="1"/>
                              </a:cubicBezTo>
                              <a:close/>
                              <a:moveTo>
                                <a:pt x="439" y="37"/>
                              </a:moveTo>
                              <a:cubicBezTo>
                                <a:pt x="442" y="39"/>
                                <a:pt x="448" y="33"/>
                                <a:pt x="447" y="31"/>
                              </a:cubicBezTo>
                              <a:cubicBezTo>
                                <a:pt x="447" y="29"/>
                                <a:pt x="434" y="34"/>
                                <a:pt x="439" y="37"/>
                              </a:cubicBezTo>
                              <a:close/>
                              <a:moveTo>
                                <a:pt x="442" y="1"/>
                              </a:moveTo>
                              <a:cubicBezTo>
                                <a:pt x="438" y="1"/>
                                <a:pt x="438" y="1"/>
                                <a:pt x="438" y="1"/>
                              </a:cubicBezTo>
                              <a:cubicBezTo>
                                <a:pt x="439" y="3"/>
                                <a:pt x="440" y="2"/>
                                <a:pt x="442" y="1"/>
                              </a:cubicBezTo>
                              <a:close/>
                              <a:moveTo>
                                <a:pt x="459" y="42"/>
                              </a:moveTo>
                              <a:cubicBezTo>
                                <a:pt x="460" y="42"/>
                                <a:pt x="464" y="36"/>
                                <a:pt x="459" y="36"/>
                              </a:cubicBezTo>
                              <a:cubicBezTo>
                                <a:pt x="455" y="37"/>
                                <a:pt x="456" y="42"/>
                                <a:pt x="459" y="42"/>
                              </a:cubicBezTo>
                              <a:close/>
                              <a:moveTo>
                                <a:pt x="431" y="8"/>
                              </a:moveTo>
                              <a:cubicBezTo>
                                <a:pt x="431" y="5"/>
                                <a:pt x="426" y="7"/>
                                <a:pt x="426" y="11"/>
                              </a:cubicBezTo>
                              <a:cubicBezTo>
                                <a:pt x="426" y="15"/>
                                <a:pt x="423" y="14"/>
                                <a:pt x="424" y="18"/>
                              </a:cubicBezTo>
                              <a:cubicBezTo>
                                <a:pt x="426" y="22"/>
                                <a:pt x="419" y="23"/>
                                <a:pt x="420" y="25"/>
                              </a:cubicBezTo>
                              <a:cubicBezTo>
                                <a:pt x="421" y="27"/>
                                <a:pt x="424" y="25"/>
                                <a:pt x="426" y="25"/>
                              </a:cubicBezTo>
                              <a:cubicBezTo>
                                <a:pt x="429" y="25"/>
                                <a:pt x="426" y="29"/>
                                <a:pt x="429" y="29"/>
                              </a:cubicBezTo>
                              <a:cubicBezTo>
                                <a:pt x="432" y="29"/>
                                <a:pt x="437" y="26"/>
                                <a:pt x="438" y="24"/>
                              </a:cubicBezTo>
                              <a:cubicBezTo>
                                <a:pt x="439" y="23"/>
                                <a:pt x="441" y="22"/>
                                <a:pt x="445" y="24"/>
                              </a:cubicBezTo>
                              <a:cubicBezTo>
                                <a:pt x="448" y="26"/>
                                <a:pt x="455" y="27"/>
                                <a:pt x="455" y="24"/>
                              </a:cubicBezTo>
                              <a:cubicBezTo>
                                <a:pt x="456" y="22"/>
                                <a:pt x="448" y="21"/>
                                <a:pt x="448" y="19"/>
                              </a:cubicBezTo>
                              <a:cubicBezTo>
                                <a:pt x="448" y="16"/>
                                <a:pt x="440" y="14"/>
                                <a:pt x="438" y="13"/>
                              </a:cubicBezTo>
                              <a:cubicBezTo>
                                <a:pt x="435" y="11"/>
                                <a:pt x="431" y="11"/>
                                <a:pt x="431" y="8"/>
                              </a:cubicBezTo>
                              <a:close/>
                              <a:moveTo>
                                <a:pt x="892" y="194"/>
                              </a:moveTo>
                              <a:cubicBezTo>
                                <a:pt x="892" y="191"/>
                                <a:pt x="886" y="195"/>
                                <a:pt x="888" y="195"/>
                              </a:cubicBezTo>
                              <a:cubicBezTo>
                                <a:pt x="890" y="197"/>
                                <a:pt x="892" y="196"/>
                                <a:pt x="892" y="194"/>
                              </a:cubicBezTo>
                              <a:close/>
                              <a:moveTo>
                                <a:pt x="1594" y="188"/>
                              </a:moveTo>
                              <a:cubicBezTo>
                                <a:pt x="1593" y="189"/>
                                <a:pt x="1592" y="194"/>
                                <a:pt x="1593" y="195"/>
                              </a:cubicBezTo>
                              <a:cubicBezTo>
                                <a:pt x="1595" y="197"/>
                                <a:pt x="1591" y="199"/>
                                <a:pt x="1591" y="202"/>
                              </a:cubicBezTo>
                              <a:cubicBezTo>
                                <a:pt x="1591" y="205"/>
                                <a:pt x="1588" y="205"/>
                                <a:pt x="1588" y="207"/>
                              </a:cubicBezTo>
                              <a:cubicBezTo>
                                <a:pt x="1587" y="209"/>
                                <a:pt x="1585" y="209"/>
                                <a:pt x="1583" y="211"/>
                              </a:cubicBezTo>
                              <a:cubicBezTo>
                                <a:pt x="1580" y="213"/>
                                <a:pt x="1579" y="211"/>
                                <a:pt x="1579" y="209"/>
                              </a:cubicBezTo>
                              <a:cubicBezTo>
                                <a:pt x="1580" y="208"/>
                                <a:pt x="1575" y="210"/>
                                <a:pt x="1576" y="213"/>
                              </a:cubicBezTo>
                              <a:cubicBezTo>
                                <a:pt x="1576" y="217"/>
                                <a:pt x="1571" y="217"/>
                                <a:pt x="1572" y="218"/>
                              </a:cubicBezTo>
                              <a:cubicBezTo>
                                <a:pt x="1573" y="220"/>
                                <a:pt x="1569" y="221"/>
                                <a:pt x="1569" y="220"/>
                              </a:cubicBezTo>
                              <a:cubicBezTo>
                                <a:pt x="1569" y="218"/>
                                <a:pt x="1566" y="219"/>
                                <a:pt x="1563" y="220"/>
                              </a:cubicBezTo>
                              <a:cubicBezTo>
                                <a:pt x="1559" y="222"/>
                                <a:pt x="1557" y="219"/>
                                <a:pt x="1555" y="221"/>
                              </a:cubicBezTo>
                              <a:cubicBezTo>
                                <a:pt x="1553" y="223"/>
                                <a:pt x="1550" y="226"/>
                                <a:pt x="1547" y="227"/>
                              </a:cubicBezTo>
                              <a:cubicBezTo>
                                <a:pt x="1545" y="227"/>
                                <a:pt x="1546" y="230"/>
                                <a:pt x="1547" y="230"/>
                              </a:cubicBezTo>
                              <a:cubicBezTo>
                                <a:pt x="1549" y="229"/>
                                <a:pt x="1552" y="230"/>
                                <a:pt x="1553" y="228"/>
                              </a:cubicBezTo>
                              <a:cubicBezTo>
                                <a:pt x="1554" y="227"/>
                                <a:pt x="1561" y="225"/>
                                <a:pt x="1566" y="225"/>
                              </a:cubicBezTo>
                              <a:cubicBezTo>
                                <a:pt x="1571" y="225"/>
                                <a:pt x="1568" y="227"/>
                                <a:pt x="1568" y="230"/>
                              </a:cubicBezTo>
                              <a:cubicBezTo>
                                <a:pt x="1568" y="232"/>
                                <a:pt x="1572" y="232"/>
                                <a:pt x="1574" y="229"/>
                              </a:cubicBezTo>
                              <a:cubicBezTo>
                                <a:pt x="1576" y="227"/>
                                <a:pt x="1578" y="227"/>
                                <a:pt x="1576" y="226"/>
                              </a:cubicBezTo>
                              <a:cubicBezTo>
                                <a:pt x="1574" y="225"/>
                                <a:pt x="1576" y="223"/>
                                <a:pt x="1578" y="225"/>
                              </a:cubicBezTo>
                              <a:cubicBezTo>
                                <a:pt x="1579" y="227"/>
                                <a:pt x="1583" y="227"/>
                                <a:pt x="1584" y="225"/>
                              </a:cubicBezTo>
                              <a:cubicBezTo>
                                <a:pt x="1586" y="222"/>
                                <a:pt x="1586" y="225"/>
                                <a:pt x="1588" y="225"/>
                              </a:cubicBezTo>
                              <a:cubicBezTo>
                                <a:pt x="1590" y="225"/>
                                <a:pt x="1591" y="220"/>
                                <a:pt x="1591" y="222"/>
                              </a:cubicBezTo>
                              <a:cubicBezTo>
                                <a:pt x="1591" y="224"/>
                                <a:pt x="1594" y="223"/>
                                <a:pt x="1596" y="221"/>
                              </a:cubicBezTo>
                              <a:cubicBezTo>
                                <a:pt x="1598" y="219"/>
                                <a:pt x="1596" y="216"/>
                                <a:pt x="1597" y="214"/>
                              </a:cubicBezTo>
                              <a:cubicBezTo>
                                <a:pt x="1599" y="212"/>
                                <a:pt x="1600" y="208"/>
                                <a:pt x="1599" y="206"/>
                              </a:cubicBezTo>
                              <a:cubicBezTo>
                                <a:pt x="1597" y="204"/>
                                <a:pt x="1601" y="202"/>
                                <a:pt x="1603" y="200"/>
                              </a:cubicBezTo>
                              <a:cubicBezTo>
                                <a:pt x="1605" y="198"/>
                                <a:pt x="1601" y="189"/>
                                <a:pt x="1601" y="186"/>
                              </a:cubicBezTo>
                              <a:cubicBezTo>
                                <a:pt x="1601" y="184"/>
                                <a:pt x="1596" y="188"/>
                                <a:pt x="1594" y="188"/>
                              </a:cubicBezTo>
                              <a:close/>
                              <a:moveTo>
                                <a:pt x="1550" y="234"/>
                              </a:moveTo>
                              <a:cubicBezTo>
                                <a:pt x="1550" y="233"/>
                                <a:pt x="1547" y="233"/>
                                <a:pt x="1547" y="231"/>
                              </a:cubicBezTo>
                              <a:cubicBezTo>
                                <a:pt x="1546" y="230"/>
                                <a:pt x="1544" y="231"/>
                                <a:pt x="1542" y="233"/>
                              </a:cubicBezTo>
                              <a:cubicBezTo>
                                <a:pt x="1540" y="234"/>
                                <a:pt x="1539" y="235"/>
                                <a:pt x="1540" y="236"/>
                              </a:cubicBezTo>
                              <a:cubicBezTo>
                                <a:pt x="1541" y="238"/>
                                <a:pt x="1542" y="236"/>
                                <a:pt x="1543" y="235"/>
                              </a:cubicBezTo>
                              <a:cubicBezTo>
                                <a:pt x="1543" y="233"/>
                                <a:pt x="1545" y="237"/>
                                <a:pt x="1543" y="240"/>
                              </a:cubicBezTo>
                              <a:cubicBezTo>
                                <a:pt x="1542" y="243"/>
                                <a:pt x="1544" y="247"/>
                                <a:pt x="1545" y="246"/>
                              </a:cubicBezTo>
                              <a:cubicBezTo>
                                <a:pt x="1547" y="246"/>
                                <a:pt x="1549" y="240"/>
                                <a:pt x="1551" y="237"/>
                              </a:cubicBezTo>
                              <a:cubicBezTo>
                                <a:pt x="1553" y="235"/>
                                <a:pt x="1550" y="236"/>
                                <a:pt x="1550" y="234"/>
                              </a:cubicBezTo>
                              <a:close/>
                              <a:moveTo>
                                <a:pt x="1622" y="167"/>
                              </a:moveTo>
                              <a:cubicBezTo>
                                <a:pt x="1621" y="166"/>
                                <a:pt x="1619" y="168"/>
                                <a:pt x="1617" y="169"/>
                              </a:cubicBezTo>
                              <a:cubicBezTo>
                                <a:pt x="1615" y="169"/>
                                <a:pt x="1608" y="163"/>
                                <a:pt x="1606" y="160"/>
                              </a:cubicBezTo>
                              <a:cubicBezTo>
                                <a:pt x="1604" y="158"/>
                                <a:pt x="1601" y="160"/>
                                <a:pt x="1603" y="162"/>
                              </a:cubicBezTo>
                              <a:cubicBezTo>
                                <a:pt x="1604" y="164"/>
                                <a:pt x="1602" y="164"/>
                                <a:pt x="1602" y="167"/>
                              </a:cubicBezTo>
                              <a:cubicBezTo>
                                <a:pt x="1602" y="170"/>
                                <a:pt x="1600" y="170"/>
                                <a:pt x="1601" y="172"/>
                              </a:cubicBezTo>
                              <a:cubicBezTo>
                                <a:pt x="1601" y="174"/>
                                <a:pt x="1598" y="173"/>
                                <a:pt x="1596" y="174"/>
                              </a:cubicBezTo>
                              <a:cubicBezTo>
                                <a:pt x="1595" y="174"/>
                                <a:pt x="1597" y="176"/>
                                <a:pt x="1594" y="177"/>
                              </a:cubicBezTo>
                              <a:cubicBezTo>
                                <a:pt x="1592" y="178"/>
                                <a:pt x="1592" y="179"/>
                                <a:pt x="1593" y="180"/>
                              </a:cubicBezTo>
                              <a:cubicBezTo>
                                <a:pt x="1595" y="180"/>
                                <a:pt x="1594" y="182"/>
                                <a:pt x="1593" y="184"/>
                              </a:cubicBezTo>
                              <a:cubicBezTo>
                                <a:pt x="1593" y="185"/>
                                <a:pt x="1595" y="184"/>
                                <a:pt x="1596" y="183"/>
                              </a:cubicBezTo>
                              <a:cubicBezTo>
                                <a:pt x="1597" y="181"/>
                                <a:pt x="1599" y="183"/>
                                <a:pt x="1599" y="182"/>
                              </a:cubicBezTo>
                              <a:cubicBezTo>
                                <a:pt x="1599" y="181"/>
                                <a:pt x="1596" y="180"/>
                                <a:pt x="1596" y="178"/>
                              </a:cubicBezTo>
                              <a:cubicBezTo>
                                <a:pt x="1596" y="177"/>
                                <a:pt x="1598" y="179"/>
                                <a:pt x="1600" y="178"/>
                              </a:cubicBezTo>
                              <a:cubicBezTo>
                                <a:pt x="1602" y="177"/>
                                <a:pt x="1606" y="178"/>
                                <a:pt x="1608" y="180"/>
                              </a:cubicBezTo>
                              <a:cubicBezTo>
                                <a:pt x="1610" y="182"/>
                                <a:pt x="1611" y="181"/>
                                <a:pt x="1611" y="178"/>
                              </a:cubicBezTo>
                              <a:cubicBezTo>
                                <a:pt x="1612" y="176"/>
                                <a:pt x="1615" y="175"/>
                                <a:pt x="1619" y="175"/>
                              </a:cubicBezTo>
                              <a:cubicBezTo>
                                <a:pt x="1622" y="175"/>
                                <a:pt x="1623" y="173"/>
                                <a:pt x="1621" y="172"/>
                              </a:cubicBezTo>
                              <a:cubicBezTo>
                                <a:pt x="1620" y="172"/>
                                <a:pt x="1627" y="167"/>
                                <a:pt x="1627" y="166"/>
                              </a:cubicBezTo>
                              <a:cubicBezTo>
                                <a:pt x="1627" y="165"/>
                                <a:pt x="1623" y="169"/>
                                <a:pt x="1622" y="167"/>
                              </a:cubicBezTo>
                              <a:close/>
                              <a:moveTo>
                                <a:pt x="1561" y="228"/>
                              </a:moveTo>
                              <a:cubicBezTo>
                                <a:pt x="1560" y="230"/>
                                <a:pt x="1558" y="229"/>
                                <a:pt x="1556" y="229"/>
                              </a:cubicBezTo>
                              <a:cubicBezTo>
                                <a:pt x="1553" y="230"/>
                                <a:pt x="1553" y="236"/>
                                <a:pt x="1555" y="236"/>
                              </a:cubicBezTo>
                              <a:cubicBezTo>
                                <a:pt x="1556" y="237"/>
                                <a:pt x="1557" y="237"/>
                                <a:pt x="1558" y="235"/>
                              </a:cubicBezTo>
                              <a:cubicBezTo>
                                <a:pt x="1558" y="233"/>
                                <a:pt x="1561" y="233"/>
                                <a:pt x="1562" y="233"/>
                              </a:cubicBezTo>
                              <a:cubicBezTo>
                                <a:pt x="1564" y="234"/>
                                <a:pt x="1566" y="231"/>
                                <a:pt x="1566" y="229"/>
                              </a:cubicBezTo>
                              <a:cubicBezTo>
                                <a:pt x="1566" y="226"/>
                                <a:pt x="1561" y="226"/>
                                <a:pt x="1561" y="228"/>
                              </a:cubicBezTo>
                              <a:close/>
                              <a:moveTo>
                                <a:pt x="1605" y="120"/>
                              </a:moveTo>
                              <a:cubicBezTo>
                                <a:pt x="1606" y="123"/>
                                <a:pt x="1604" y="138"/>
                                <a:pt x="1605" y="140"/>
                              </a:cubicBezTo>
                              <a:cubicBezTo>
                                <a:pt x="1606" y="143"/>
                                <a:pt x="1603" y="154"/>
                                <a:pt x="1604" y="155"/>
                              </a:cubicBezTo>
                              <a:cubicBezTo>
                                <a:pt x="1606" y="157"/>
                                <a:pt x="1604" y="152"/>
                                <a:pt x="1607" y="151"/>
                              </a:cubicBezTo>
                              <a:cubicBezTo>
                                <a:pt x="1610" y="151"/>
                                <a:pt x="1610" y="154"/>
                                <a:pt x="1612" y="155"/>
                              </a:cubicBezTo>
                              <a:cubicBezTo>
                                <a:pt x="1613" y="156"/>
                                <a:pt x="1612" y="150"/>
                                <a:pt x="1611" y="151"/>
                              </a:cubicBezTo>
                              <a:cubicBezTo>
                                <a:pt x="1609" y="151"/>
                                <a:pt x="1608" y="147"/>
                                <a:pt x="1607" y="145"/>
                              </a:cubicBezTo>
                              <a:cubicBezTo>
                                <a:pt x="1606" y="142"/>
                                <a:pt x="1609" y="139"/>
                                <a:pt x="1609" y="136"/>
                              </a:cubicBezTo>
                              <a:cubicBezTo>
                                <a:pt x="1609" y="133"/>
                                <a:pt x="1613" y="133"/>
                                <a:pt x="1615" y="136"/>
                              </a:cubicBezTo>
                              <a:cubicBezTo>
                                <a:pt x="1617" y="138"/>
                                <a:pt x="1617" y="136"/>
                                <a:pt x="1617" y="135"/>
                              </a:cubicBezTo>
                              <a:cubicBezTo>
                                <a:pt x="1616" y="133"/>
                                <a:pt x="1613" y="121"/>
                                <a:pt x="1611" y="116"/>
                              </a:cubicBezTo>
                              <a:cubicBezTo>
                                <a:pt x="1609" y="112"/>
                                <a:pt x="1614" y="107"/>
                                <a:pt x="1610" y="105"/>
                              </a:cubicBezTo>
                              <a:cubicBezTo>
                                <a:pt x="1607" y="103"/>
                                <a:pt x="1609" y="98"/>
                                <a:pt x="1607" y="99"/>
                              </a:cubicBezTo>
                              <a:cubicBezTo>
                                <a:pt x="1606" y="100"/>
                                <a:pt x="1607" y="104"/>
                                <a:pt x="1605" y="104"/>
                              </a:cubicBezTo>
                              <a:cubicBezTo>
                                <a:pt x="1602" y="105"/>
                                <a:pt x="1604" y="107"/>
                                <a:pt x="1604" y="110"/>
                              </a:cubicBezTo>
                              <a:cubicBezTo>
                                <a:pt x="1603" y="113"/>
                                <a:pt x="1604" y="118"/>
                                <a:pt x="1605" y="120"/>
                              </a:cubicBezTo>
                              <a:close/>
                              <a:moveTo>
                                <a:pt x="1844" y="11"/>
                              </a:moveTo>
                              <a:cubicBezTo>
                                <a:pt x="1846" y="12"/>
                                <a:pt x="1849" y="12"/>
                                <a:pt x="1850" y="12"/>
                              </a:cubicBezTo>
                              <a:cubicBezTo>
                                <a:pt x="1851" y="12"/>
                                <a:pt x="1850" y="11"/>
                                <a:pt x="1849" y="10"/>
                              </a:cubicBezTo>
                              <a:cubicBezTo>
                                <a:pt x="1847" y="10"/>
                                <a:pt x="1849" y="9"/>
                                <a:pt x="1850" y="10"/>
                              </a:cubicBezTo>
                              <a:cubicBezTo>
                                <a:pt x="1851" y="11"/>
                                <a:pt x="1852" y="11"/>
                                <a:pt x="1853" y="10"/>
                              </a:cubicBezTo>
                              <a:cubicBezTo>
                                <a:pt x="1853" y="9"/>
                                <a:pt x="1854" y="7"/>
                                <a:pt x="1855" y="7"/>
                              </a:cubicBezTo>
                              <a:cubicBezTo>
                                <a:pt x="1857" y="7"/>
                                <a:pt x="1857" y="6"/>
                                <a:pt x="1856" y="6"/>
                              </a:cubicBezTo>
                              <a:cubicBezTo>
                                <a:pt x="1854" y="5"/>
                                <a:pt x="1850" y="2"/>
                                <a:pt x="1848" y="1"/>
                              </a:cubicBezTo>
                              <a:cubicBezTo>
                                <a:pt x="1835" y="1"/>
                                <a:pt x="1835" y="1"/>
                                <a:pt x="1835" y="1"/>
                              </a:cubicBezTo>
                              <a:cubicBezTo>
                                <a:pt x="1834" y="1"/>
                                <a:pt x="1833" y="2"/>
                                <a:pt x="1834" y="3"/>
                              </a:cubicBezTo>
                              <a:cubicBezTo>
                                <a:pt x="1834" y="5"/>
                                <a:pt x="1831" y="2"/>
                                <a:pt x="1830" y="2"/>
                              </a:cubicBezTo>
                              <a:cubicBezTo>
                                <a:pt x="1830" y="2"/>
                                <a:pt x="1830" y="1"/>
                                <a:pt x="1830" y="1"/>
                              </a:cubicBezTo>
                              <a:cubicBezTo>
                                <a:pt x="1251" y="1"/>
                                <a:pt x="1251" y="1"/>
                                <a:pt x="1251" y="1"/>
                              </a:cubicBezTo>
                              <a:cubicBezTo>
                                <a:pt x="1251" y="1"/>
                                <a:pt x="1250" y="2"/>
                                <a:pt x="1250" y="3"/>
                              </a:cubicBezTo>
                              <a:cubicBezTo>
                                <a:pt x="1250" y="5"/>
                                <a:pt x="1247" y="4"/>
                                <a:pt x="1246" y="3"/>
                              </a:cubicBezTo>
                              <a:cubicBezTo>
                                <a:pt x="1244" y="2"/>
                                <a:pt x="1242" y="3"/>
                                <a:pt x="1240" y="3"/>
                              </a:cubicBezTo>
                              <a:cubicBezTo>
                                <a:pt x="1237" y="3"/>
                                <a:pt x="1237" y="1"/>
                                <a:pt x="1235" y="2"/>
                              </a:cubicBezTo>
                              <a:cubicBezTo>
                                <a:pt x="1234" y="2"/>
                                <a:pt x="1233" y="2"/>
                                <a:pt x="1233" y="1"/>
                              </a:cubicBezTo>
                              <a:cubicBezTo>
                                <a:pt x="1208" y="3"/>
                                <a:pt x="1179" y="18"/>
                                <a:pt x="1164" y="35"/>
                              </a:cubicBezTo>
                              <a:cubicBezTo>
                                <a:pt x="1142" y="61"/>
                                <a:pt x="1142" y="61"/>
                                <a:pt x="1142" y="61"/>
                              </a:cubicBezTo>
                              <a:cubicBezTo>
                                <a:pt x="1126" y="80"/>
                                <a:pt x="1092" y="96"/>
                                <a:pt x="1066" y="96"/>
                              </a:cubicBezTo>
                              <a:cubicBezTo>
                                <a:pt x="973" y="96"/>
                                <a:pt x="973" y="96"/>
                                <a:pt x="973" y="96"/>
                              </a:cubicBezTo>
                              <a:cubicBezTo>
                                <a:pt x="973" y="96"/>
                                <a:pt x="972" y="96"/>
                                <a:pt x="972" y="96"/>
                              </a:cubicBezTo>
                              <a:cubicBezTo>
                                <a:pt x="971" y="96"/>
                                <a:pt x="971" y="96"/>
                                <a:pt x="971" y="96"/>
                              </a:cubicBezTo>
                              <a:cubicBezTo>
                                <a:pt x="958" y="96"/>
                                <a:pt x="958" y="96"/>
                                <a:pt x="958" y="96"/>
                              </a:cubicBezTo>
                              <a:cubicBezTo>
                                <a:pt x="958" y="96"/>
                                <a:pt x="958" y="96"/>
                                <a:pt x="958" y="96"/>
                              </a:cubicBezTo>
                              <a:cubicBezTo>
                                <a:pt x="956" y="99"/>
                                <a:pt x="950" y="98"/>
                                <a:pt x="950" y="99"/>
                              </a:cubicBezTo>
                              <a:cubicBezTo>
                                <a:pt x="950" y="100"/>
                                <a:pt x="949" y="101"/>
                                <a:pt x="949" y="100"/>
                              </a:cubicBezTo>
                              <a:cubicBezTo>
                                <a:pt x="948" y="100"/>
                                <a:pt x="948" y="100"/>
                                <a:pt x="948" y="100"/>
                              </a:cubicBezTo>
                              <a:cubicBezTo>
                                <a:pt x="948" y="98"/>
                                <a:pt x="947" y="98"/>
                                <a:pt x="945" y="98"/>
                              </a:cubicBezTo>
                              <a:cubicBezTo>
                                <a:pt x="944" y="98"/>
                                <a:pt x="945" y="97"/>
                                <a:pt x="945" y="96"/>
                              </a:cubicBezTo>
                              <a:cubicBezTo>
                                <a:pt x="943" y="96"/>
                                <a:pt x="943" y="96"/>
                                <a:pt x="943" y="96"/>
                              </a:cubicBezTo>
                              <a:cubicBezTo>
                                <a:pt x="942" y="96"/>
                                <a:pt x="941" y="96"/>
                                <a:pt x="941" y="96"/>
                              </a:cubicBezTo>
                              <a:cubicBezTo>
                                <a:pt x="939" y="96"/>
                                <a:pt x="937" y="98"/>
                                <a:pt x="935" y="100"/>
                              </a:cubicBezTo>
                              <a:cubicBezTo>
                                <a:pt x="933" y="101"/>
                                <a:pt x="931" y="99"/>
                                <a:pt x="932" y="98"/>
                              </a:cubicBezTo>
                              <a:cubicBezTo>
                                <a:pt x="934" y="96"/>
                                <a:pt x="932" y="96"/>
                                <a:pt x="931" y="97"/>
                              </a:cubicBezTo>
                              <a:cubicBezTo>
                                <a:pt x="929" y="97"/>
                                <a:pt x="928" y="97"/>
                                <a:pt x="927" y="96"/>
                              </a:cubicBezTo>
                              <a:cubicBezTo>
                                <a:pt x="921" y="96"/>
                                <a:pt x="921" y="96"/>
                                <a:pt x="921" y="96"/>
                              </a:cubicBezTo>
                              <a:cubicBezTo>
                                <a:pt x="920" y="97"/>
                                <a:pt x="921" y="98"/>
                                <a:pt x="922" y="100"/>
                              </a:cubicBezTo>
                              <a:cubicBezTo>
                                <a:pt x="923" y="102"/>
                                <a:pt x="920" y="101"/>
                                <a:pt x="920" y="102"/>
                              </a:cubicBezTo>
                              <a:cubicBezTo>
                                <a:pt x="920" y="103"/>
                                <a:pt x="917" y="102"/>
                                <a:pt x="916" y="102"/>
                              </a:cubicBezTo>
                              <a:cubicBezTo>
                                <a:pt x="915" y="101"/>
                                <a:pt x="912" y="102"/>
                                <a:pt x="912" y="102"/>
                              </a:cubicBezTo>
                              <a:cubicBezTo>
                                <a:pt x="912" y="103"/>
                                <a:pt x="912" y="103"/>
                                <a:pt x="912" y="103"/>
                              </a:cubicBezTo>
                              <a:cubicBezTo>
                                <a:pt x="912" y="104"/>
                                <a:pt x="911" y="104"/>
                                <a:pt x="911" y="104"/>
                              </a:cubicBezTo>
                              <a:cubicBezTo>
                                <a:pt x="910" y="103"/>
                                <a:pt x="908" y="104"/>
                                <a:pt x="906" y="104"/>
                              </a:cubicBezTo>
                              <a:cubicBezTo>
                                <a:pt x="903" y="105"/>
                                <a:pt x="903" y="107"/>
                                <a:pt x="903" y="108"/>
                              </a:cubicBezTo>
                              <a:cubicBezTo>
                                <a:pt x="904" y="109"/>
                                <a:pt x="901" y="109"/>
                                <a:pt x="901" y="108"/>
                              </a:cubicBezTo>
                              <a:cubicBezTo>
                                <a:pt x="901" y="107"/>
                                <a:pt x="898" y="107"/>
                                <a:pt x="899" y="109"/>
                              </a:cubicBezTo>
                              <a:cubicBezTo>
                                <a:pt x="899" y="111"/>
                                <a:pt x="896" y="111"/>
                                <a:pt x="896" y="113"/>
                              </a:cubicBezTo>
                              <a:cubicBezTo>
                                <a:pt x="896" y="115"/>
                                <a:pt x="894" y="117"/>
                                <a:pt x="892" y="118"/>
                              </a:cubicBezTo>
                              <a:cubicBezTo>
                                <a:pt x="892" y="118"/>
                                <a:pt x="892" y="118"/>
                                <a:pt x="891" y="119"/>
                              </a:cubicBezTo>
                              <a:cubicBezTo>
                                <a:pt x="890" y="119"/>
                                <a:pt x="889" y="120"/>
                                <a:pt x="888" y="120"/>
                              </a:cubicBezTo>
                              <a:cubicBezTo>
                                <a:pt x="887" y="120"/>
                                <a:pt x="887" y="120"/>
                                <a:pt x="887" y="120"/>
                              </a:cubicBezTo>
                              <a:cubicBezTo>
                                <a:pt x="885" y="120"/>
                                <a:pt x="883" y="121"/>
                                <a:pt x="884" y="125"/>
                              </a:cubicBezTo>
                              <a:cubicBezTo>
                                <a:pt x="884" y="128"/>
                                <a:pt x="881" y="128"/>
                                <a:pt x="878" y="128"/>
                              </a:cubicBezTo>
                              <a:cubicBezTo>
                                <a:pt x="875" y="128"/>
                                <a:pt x="876" y="131"/>
                                <a:pt x="875" y="132"/>
                              </a:cubicBezTo>
                              <a:cubicBezTo>
                                <a:pt x="874" y="133"/>
                                <a:pt x="869" y="131"/>
                                <a:pt x="868" y="130"/>
                              </a:cubicBezTo>
                              <a:cubicBezTo>
                                <a:pt x="868" y="128"/>
                                <a:pt x="864" y="130"/>
                                <a:pt x="865" y="132"/>
                              </a:cubicBezTo>
                              <a:cubicBezTo>
                                <a:pt x="867" y="134"/>
                                <a:pt x="867" y="136"/>
                                <a:pt x="866" y="137"/>
                              </a:cubicBezTo>
                              <a:cubicBezTo>
                                <a:pt x="865" y="138"/>
                                <a:pt x="863" y="136"/>
                                <a:pt x="862" y="137"/>
                              </a:cubicBezTo>
                              <a:cubicBezTo>
                                <a:pt x="860" y="138"/>
                                <a:pt x="860" y="136"/>
                                <a:pt x="858" y="135"/>
                              </a:cubicBezTo>
                              <a:cubicBezTo>
                                <a:pt x="857" y="135"/>
                                <a:pt x="856" y="136"/>
                                <a:pt x="853" y="136"/>
                              </a:cubicBezTo>
                              <a:cubicBezTo>
                                <a:pt x="851" y="136"/>
                                <a:pt x="849" y="137"/>
                                <a:pt x="850" y="138"/>
                              </a:cubicBezTo>
                              <a:cubicBezTo>
                                <a:pt x="851" y="139"/>
                                <a:pt x="850" y="141"/>
                                <a:pt x="851" y="142"/>
                              </a:cubicBezTo>
                              <a:cubicBezTo>
                                <a:pt x="852" y="143"/>
                                <a:pt x="855" y="142"/>
                                <a:pt x="858" y="144"/>
                              </a:cubicBezTo>
                              <a:cubicBezTo>
                                <a:pt x="860" y="145"/>
                                <a:pt x="861" y="144"/>
                                <a:pt x="862" y="145"/>
                              </a:cubicBezTo>
                              <a:cubicBezTo>
                                <a:pt x="863" y="146"/>
                                <a:pt x="864" y="145"/>
                                <a:pt x="864" y="147"/>
                              </a:cubicBezTo>
                              <a:cubicBezTo>
                                <a:pt x="864" y="149"/>
                                <a:pt x="865" y="151"/>
                                <a:pt x="868" y="152"/>
                              </a:cubicBezTo>
                              <a:cubicBezTo>
                                <a:pt x="870" y="152"/>
                                <a:pt x="868" y="154"/>
                                <a:pt x="869" y="156"/>
                              </a:cubicBezTo>
                              <a:cubicBezTo>
                                <a:pt x="870" y="157"/>
                                <a:pt x="868" y="160"/>
                                <a:pt x="868" y="162"/>
                              </a:cubicBezTo>
                              <a:cubicBezTo>
                                <a:pt x="869" y="164"/>
                                <a:pt x="867" y="171"/>
                                <a:pt x="866" y="171"/>
                              </a:cubicBezTo>
                              <a:cubicBezTo>
                                <a:pt x="866" y="171"/>
                                <a:pt x="866" y="171"/>
                                <a:pt x="866" y="171"/>
                              </a:cubicBezTo>
                              <a:cubicBezTo>
                                <a:pt x="864" y="172"/>
                                <a:pt x="860" y="170"/>
                                <a:pt x="857" y="170"/>
                              </a:cubicBezTo>
                              <a:cubicBezTo>
                                <a:pt x="854" y="171"/>
                                <a:pt x="844" y="170"/>
                                <a:pt x="840" y="170"/>
                              </a:cubicBezTo>
                              <a:cubicBezTo>
                                <a:pt x="836" y="171"/>
                                <a:pt x="836" y="169"/>
                                <a:pt x="833" y="169"/>
                              </a:cubicBezTo>
                              <a:cubicBezTo>
                                <a:pt x="831" y="169"/>
                                <a:pt x="832" y="171"/>
                                <a:pt x="829" y="171"/>
                              </a:cubicBezTo>
                              <a:cubicBezTo>
                                <a:pt x="826" y="171"/>
                                <a:pt x="826" y="173"/>
                                <a:pt x="828" y="175"/>
                              </a:cubicBezTo>
                              <a:cubicBezTo>
                                <a:pt x="829" y="176"/>
                                <a:pt x="829" y="178"/>
                                <a:pt x="829" y="180"/>
                              </a:cubicBezTo>
                              <a:cubicBezTo>
                                <a:pt x="829" y="182"/>
                                <a:pt x="829" y="183"/>
                                <a:pt x="829" y="184"/>
                              </a:cubicBezTo>
                              <a:cubicBezTo>
                                <a:pt x="830" y="185"/>
                                <a:pt x="828" y="194"/>
                                <a:pt x="826" y="196"/>
                              </a:cubicBezTo>
                              <a:cubicBezTo>
                                <a:pt x="824" y="198"/>
                                <a:pt x="826" y="199"/>
                                <a:pt x="828" y="201"/>
                              </a:cubicBezTo>
                              <a:cubicBezTo>
                                <a:pt x="830" y="202"/>
                                <a:pt x="829" y="208"/>
                                <a:pt x="829" y="209"/>
                              </a:cubicBezTo>
                              <a:cubicBezTo>
                                <a:pt x="829" y="211"/>
                                <a:pt x="830" y="210"/>
                                <a:pt x="833" y="210"/>
                              </a:cubicBezTo>
                              <a:cubicBezTo>
                                <a:pt x="834" y="210"/>
                                <a:pt x="835" y="210"/>
                                <a:pt x="837" y="210"/>
                              </a:cubicBezTo>
                              <a:cubicBezTo>
                                <a:pt x="838" y="209"/>
                                <a:pt x="839" y="209"/>
                                <a:pt x="839" y="210"/>
                              </a:cubicBezTo>
                              <a:cubicBezTo>
                                <a:pt x="842" y="211"/>
                                <a:pt x="843" y="216"/>
                                <a:pt x="846" y="216"/>
                              </a:cubicBezTo>
                              <a:cubicBezTo>
                                <a:pt x="847" y="216"/>
                                <a:pt x="846" y="215"/>
                                <a:pt x="847" y="214"/>
                              </a:cubicBezTo>
                              <a:cubicBezTo>
                                <a:pt x="848" y="213"/>
                                <a:pt x="849" y="214"/>
                                <a:pt x="850" y="214"/>
                              </a:cubicBezTo>
                              <a:cubicBezTo>
                                <a:pt x="851" y="214"/>
                                <a:pt x="852" y="212"/>
                                <a:pt x="855" y="212"/>
                              </a:cubicBezTo>
                              <a:cubicBezTo>
                                <a:pt x="858" y="212"/>
                                <a:pt x="859" y="212"/>
                                <a:pt x="861" y="212"/>
                              </a:cubicBezTo>
                              <a:cubicBezTo>
                                <a:pt x="863" y="212"/>
                                <a:pt x="865" y="211"/>
                                <a:pt x="865" y="210"/>
                              </a:cubicBezTo>
                              <a:cubicBezTo>
                                <a:pt x="865" y="209"/>
                                <a:pt x="867" y="208"/>
                                <a:pt x="869" y="207"/>
                              </a:cubicBezTo>
                              <a:cubicBezTo>
                                <a:pt x="871" y="207"/>
                                <a:pt x="871" y="205"/>
                                <a:pt x="871" y="204"/>
                              </a:cubicBezTo>
                              <a:cubicBezTo>
                                <a:pt x="871" y="202"/>
                                <a:pt x="875" y="200"/>
                                <a:pt x="875" y="200"/>
                              </a:cubicBezTo>
                              <a:cubicBezTo>
                                <a:pt x="875" y="199"/>
                                <a:pt x="873" y="195"/>
                                <a:pt x="875" y="192"/>
                              </a:cubicBezTo>
                              <a:cubicBezTo>
                                <a:pt x="877" y="189"/>
                                <a:pt x="879" y="189"/>
                                <a:pt x="879" y="187"/>
                              </a:cubicBezTo>
                              <a:cubicBezTo>
                                <a:pt x="879" y="185"/>
                                <a:pt x="881" y="185"/>
                                <a:pt x="884" y="184"/>
                              </a:cubicBezTo>
                              <a:cubicBezTo>
                                <a:pt x="886" y="184"/>
                                <a:pt x="887" y="182"/>
                                <a:pt x="889" y="181"/>
                              </a:cubicBezTo>
                              <a:cubicBezTo>
                                <a:pt x="891" y="181"/>
                                <a:pt x="892" y="179"/>
                                <a:pt x="892" y="177"/>
                              </a:cubicBezTo>
                              <a:cubicBezTo>
                                <a:pt x="892" y="177"/>
                                <a:pt x="891" y="176"/>
                                <a:pt x="891" y="176"/>
                              </a:cubicBezTo>
                              <a:cubicBezTo>
                                <a:pt x="890" y="173"/>
                                <a:pt x="893" y="171"/>
                                <a:pt x="896" y="171"/>
                              </a:cubicBezTo>
                              <a:cubicBezTo>
                                <a:pt x="898" y="170"/>
                                <a:pt x="904" y="172"/>
                                <a:pt x="905" y="173"/>
                              </a:cubicBezTo>
                              <a:cubicBezTo>
                                <a:pt x="907" y="174"/>
                                <a:pt x="909" y="173"/>
                                <a:pt x="911" y="171"/>
                              </a:cubicBezTo>
                              <a:cubicBezTo>
                                <a:pt x="912" y="169"/>
                                <a:pt x="913" y="169"/>
                                <a:pt x="914" y="169"/>
                              </a:cubicBezTo>
                              <a:cubicBezTo>
                                <a:pt x="915" y="168"/>
                                <a:pt x="916" y="168"/>
                                <a:pt x="917" y="168"/>
                              </a:cubicBezTo>
                              <a:cubicBezTo>
                                <a:pt x="918" y="167"/>
                                <a:pt x="918" y="166"/>
                                <a:pt x="920" y="165"/>
                              </a:cubicBezTo>
                              <a:cubicBezTo>
                                <a:pt x="923" y="164"/>
                                <a:pt x="927" y="166"/>
                                <a:pt x="928" y="168"/>
                              </a:cubicBezTo>
                              <a:cubicBezTo>
                                <a:pt x="929" y="169"/>
                                <a:pt x="929" y="170"/>
                                <a:pt x="929" y="171"/>
                              </a:cubicBezTo>
                              <a:cubicBezTo>
                                <a:pt x="929" y="172"/>
                                <a:pt x="930" y="175"/>
                                <a:pt x="934" y="177"/>
                              </a:cubicBezTo>
                              <a:cubicBezTo>
                                <a:pt x="938" y="180"/>
                                <a:pt x="939" y="182"/>
                                <a:pt x="941" y="183"/>
                              </a:cubicBezTo>
                              <a:cubicBezTo>
                                <a:pt x="943" y="184"/>
                                <a:pt x="945" y="184"/>
                                <a:pt x="946" y="185"/>
                              </a:cubicBezTo>
                              <a:cubicBezTo>
                                <a:pt x="947" y="187"/>
                                <a:pt x="949" y="188"/>
                                <a:pt x="951" y="188"/>
                              </a:cubicBezTo>
                              <a:cubicBezTo>
                                <a:pt x="952" y="189"/>
                                <a:pt x="953" y="191"/>
                                <a:pt x="954" y="191"/>
                              </a:cubicBezTo>
                              <a:cubicBezTo>
                                <a:pt x="956" y="192"/>
                                <a:pt x="955" y="193"/>
                                <a:pt x="956" y="195"/>
                              </a:cubicBezTo>
                              <a:cubicBezTo>
                                <a:pt x="957" y="196"/>
                                <a:pt x="957" y="199"/>
                                <a:pt x="956" y="200"/>
                              </a:cubicBezTo>
                              <a:cubicBezTo>
                                <a:pt x="955" y="202"/>
                                <a:pt x="956" y="204"/>
                                <a:pt x="956" y="204"/>
                              </a:cubicBezTo>
                              <a:cubicBezTo>
                                <a:pt x="957" y="204"/>
                                <a:pt x="959" y="201"/>
                                <a:pt x="959" y="200"/>
                              </a:cubicBezTo>
                              <a:cubicBezTo>
                                <a:pt x="959" y="198"/>
                                <a:pt x="961" y="199"/>
                                <a:pt x="962" y="197"/>
                              </a:cubicBezTo>
                              <a:cubicBezTo>
                                <a:pt x="963" y="195"/>
                                <a:pt x="960" y="195"/>
                                <a:pt x="960" y="193"/>
                              </a:cubicBezTo>
                              <a:cubicBezTo>
                                <a:pt x="959" y="191"/>
                                <a:pt x="962" y="189"/>
                                <a:pt x="965" y="191"/>
                              </a:cubicBezTo>
                              <a:cubicBezTo>
                                <a:pt x="967" y="192"/>
                                <a:pt x="968" y="193"/>
                                <a:pt x="968" y="191"/>
                              </a:cubicBezTo>
                              <a:cubicBezTo>
                                <a:pt x="969" y="188"/>
                                <a:pt x="960" y="185"/>
                                <a:pt x="958" y="184"/>
                              </a:cubicBezTo>
                              <a:cubicBezTo>
                                <a:pt x="956" y="182"/>
                                <a:pt x="958" y="180"/>
                                <a:pt x="954" y="181"/>
                              </a:cubicBezTo>
                              <a:cubicBezTo>
                                <a:pt x="951" y="181"/>
                                <a:pt x="948" y="177"/>
                                <a:pt x="946" y="172"/>
                              </a:cubicBezTo>
                              <a:cubicBezTo>
                                <a:pt x="945" y="168"/>
                                <a:pt x="940" y="167"/>
                                <a:pt x="939" y="165"/>
                              </a:cubicBezTo>
                              <a:cubicBezTo>
                                <a:pt x="938" y="162"/>
                                <a:pt x="940" y="162"/>
                                <a:pt x="939" y="160"/>
                              </a:cubicBezTo>
                              <a:cubicBezTo>
                                <a:pt x="939" y="158"/>
                                <a:pt x="940" y="157"/>
                                <a:pt x="942" y="157"/>
                              </a:cubicBezTo>
                              <a:cubicBezTo>
                                <a:pt x="943" y="156"/>
                                <a:pt x="944" y="156"/>
                                <a:pt x="945" y="156"/>
                              </a:cubicBezTo>
                              <a:cubicBezTo>
                                <a:pt x="945" y="156"/>
                                <a:pt x="946" y="157"/>
                                <a:pt x="946" y="158"/>
                              </a:cubicBezTo>
                              <a:cubicBezTo>
                                <a:pt x="946" y="159"/>
                                <a:pt x="946" y="160"/>
                                <a:pt x="947" y="160"/>
                              </a:cubicBezTo>
                              <a:cubicBezTo>
                                <a:pt x="948" y="160"/>
                                <a:pt x="951" y="160"/>
                                <a:pt x="951" y="162"/>
                              </a:cubicBezTo>
                              <a:cubicBezTo>
                                <a:pt x="951" y="164"/>
                                <a:pt x="954" y="168"/>
                                <a:pt x="955" y="169"/>
                              </a:cubicBezTo>
                              <a:cubicBezTo>
                                <a:pt x="956" y="170"/>
                                <a:pt x="959" y="170"/>
                                <a:pt x="959" y="171"/>
                              </a:cubicBezTo>
                              <a:cubicBezTo>
                                <a:pt x="959" y="172"/>
                                <a:pt x="961" y="173"/>
                                <a:pt x="964" y="174"/>
                              </a:cubicBezTo>
                              <a:cubicBezTo>
                                <a:pt x="964" y="174"/>
                                <a:pt x="965" y="174"/>
                                <a:pt x="966" y="174"/>
                              </a:cubicBezTo>
                              <a:cubicBezTo>
                                <a:pt x="967" y="175"/>
                                <a:pt x="968" y="176"/>
                                <a:pt x="969" y="176"/>
                              </a:cubicBezTo>
                              <a:cubicBezTo>
                                <a:pt x="970" y="178"/>
                                <a:pt x="971" y="179"/>
                                <a:pt x="972" y="179"/>
                              </a:cubicBezTo>
                              <a:cubicBezTo>
                                <a:pt x="972" y="179"/>
                                <a:pt x="972" y="179"/>
                                <a:pt x="972" y="179"/>
                              </a:cubicBezTo>
                              <a:cubicBezTo>
                                <a:pt x="975" y="180"/>
                                <a:pt x="975" y="181"/>
                                <a:pt x="974" y="182"/>
                              </a:cubicBezTo>
                              <a:cubicBezTo>
                                <a:pt x="972" y="184"/>
                                <a:pt x="972" y="189"/>
                                <a:pt x="974" y="190"/>
                              </a:cubicBezTo>
                              <a:cubicBezTo>
                                <a:pt x="975" y="191"/>
                                <a:pt x="976" y="194"/>
                                <a:pt x="977" y="195"/>
                              </a:cubicBezTo>
                              <a:cubicBezTo>
                                <a:pt x="977" y="195"/>
                                <a:pt x="977" y="195"/>
                                <a:pt x="977" y="195"/>
                              </a:cubicBezTo>
                              <a:cubicBezTo>
                                <a:pt x="979" y="195"/>
                                <a:pt x="980" y="197"/>
                                <a:pt x="980" y="199"/>
                              </a:cubicBezTo>
                              <a:cubicBezTo>
                                <a:pt x="980" y="201"/>
                                <a:pt x="983" y="202"/>
                                <a:pt x="984" y="200"/>
                              </a:cubicBezTo>
                              <a:cubicBezTo>
                                <a:pt x="985" y="199"/>
                                <a:pt x="989" y="201"/>
                                <a:pt x="989" y="202"/>
                              </a:cubicBezTo>
                              <a:cubicBezTo>
                                <a:pt x="989" y="203"/>
                                <a:pt x="985" y="201"/>
                                <a:pt x="983" y="202"/>
                              </a:cubicBezTo>
                              <a:cubicBezTo>
                                <a:pt x="981" y="204"/>
                                <a:pt x="985" y="205"/>
                                <a:pt x="984" y="207"/>
                              </a:cubicBezTo>
                              <a:cubicBezTo>
                                <a:pt x="984" y="208"/>
                                <a:pt x="985" y="211"/>
                                <a:pt x="987" y="210"/>
                              </a:cubicBezTo>
                              <a:cubicBezTo>
                                <a:pt x="989" y="210"/>
                                <a:pt x="990" y="213"/>
                                <a:pt x="992" y="213"/>
                              </a:cubicBezTo>
                              <a:cubicBezTo>
                                <a:pt x="993" y="212"/>
                                <a:pt x="990" y="208"/>
                                <a:pt x="991" y="208"/>
                              </a:cubicBezTo>
                              <a:cubicBezTo>
                                <a:pt x="991" y="207"/>
                                <a:pt x="993" y="209"/>
                                <a:pt x="994" y="207"/>
                              </a:cubicBezTo>
                              <a:cubicBezTo>
                                <a:pt x="995" y="206"/>
                                <a:pt x="993" y="205"/>
                                <a:pt x="992" y="205"/>
                              </a:cubicBezTo>
                              <a:cubicBezTo>
                                <a:pt x="990" y="205"/>
                                <a:pt x="992" y="203"/>
                                <a:pt x="994" y="204"/>
                              </a:cubicBezTo>
                              <a:cubicBezTo>
                                <a:pt x="996" y="205"/>
                                <a:pt x="997" y="204"/>
                                <a:pt x="997" y="204"/>
                              </a:cubicBezTo>
                              <a:cubicBezTo>
                                <a:pt x="998" y="204"/>
                                <a:pt x="999" y="200"/>
                                <a:pt x="996" y="200"/>
                              </a:cubicBezTo>
                              <a:cubicBezTo>
                                <a:pt x="993" y="199"/>
                                <a:pt x="993" y="202"/>
                                <a:pt x="991" y="200"/>
                              </a:cubicBezTo>
                              <a:cubicBezTo>
                                <a:pt x="990" y="198"/>
                                <a:pt x="993" y="199"/>
                                <a:pt x="993" y="197"/>
                              </a:cubicBezTo>
                              <a:cubicBezTo>
                                <a:pt x="993" y="195"/>
                                <a:pt x="990" y="193"/>
                                <a:pt x="989" y="191"/>
                              </a:cubicBezTo>
                              <a:cubicBezTo>
                                <a:pt x="988" y="189"/>
                                <a:pt x="991" y="188"/>
                                <a:pt x="992" y="190"/>
                              </a:cubicBezTo>
                              <a:cubicBezTo>
                                <a:pt x="992" y="191"/>
                                <a:pt x="994" y="191"/>
                                <a:pt x="996" y="190"/>
                              </a:cubicBezTo>
                              <a:cubicBezTo>
                                <a:pt x="997" y="190"/>
                                <a:pt x="994" y="187"/>
                                <a:pt x="997" y="186"/>
                              </a:cubicBezTo>
                              <a:cubicBezTo>
                                <a:pt x="999" y="186"/>
                                <a:pt x="999" y="187"/>
                                <a:pt x="1000" y="187"/>
                              </a:cubicBezTo>
                              <a:cubicBezTo>
                                <a:pt x="1001" y="188"/>
                                <a:pt x="1001" y="186"/>
                                <a:pt x="1004" y="186"/>
                              </a:cubicBezTo>
                              <a:cubicBezTo>
                                <a:pt x="1005" y="186"/>
                                <a:pt x="1006" y="186"/>
                                <a:pt x="1007" y="187"/>
                              </a:cubicBezTo>
                              <a:cubicBezTo>
                                <a:pt x="1008" y="188"/>
                                <a:pt x="1009" y="189"/>
                                <a:pt x="1010" y="189"/>
                              </a:cubicBezTo>
                              <a:cubicBezTo>
                                <a:pt x="1012" y="189"/>
                                <a:pt x="1013" y="186"/>
                                <a:pt x="1015" y="186"/>
                              </a:cubicBezTo>
                              <a:cubicBezTo>
                                <a:pt x="1017" y="185"/>
                                <a:pt x="1021" y="186"/>
                                <a:pt x="1022" y="185"/>
                              </a:cubicBezTo>
                              <a:cubicBezTo>
                                <a:pt x="1023" y="184"/>
                                <a:pt x="1019" y="183"/>
                                <a:pt x="1018" y="182"/>
                              </a:cubicBezTo>
                              <a:cubicBezTo>
                                <a:pt x="1017" y="181"/>
                                <a:pt x="1017" y="180"/>
                                <a:pt x="1017" y="179"/>
                              </a:cubicBezTo>
                              <a:cubicBezTo>
                                <a:pt x="1017" y="179"/>
                                <a:pt x="1017" y="178"/>
                                <a:pt x="1016" y="178"/>
                              </a:cubicBezTo>
                              <a:cubicBezTo>
                                <a:pt x="1015" y="178"/>
                                <a:pt x="1014" y="174"/>
                                <a:pt x="1015" y="174"/>
                              </a:cubicBezTo>
                              <a:cubicBezTo>
                                <a:pt x="1016" y="174"/>
                                <a:pt x="1018" y="170"/>
                                <a:pt x="1019" y="170"/>
                              </a:cubicBezTo>
                              <a:cubicBezTo>
                                <a:pt x="1020" y="169"/>
                                <a:pt x="1020" y="169"/>
                                <a:pt x="1020" y="169"/>
                              </a:cubicBezTo>
                              <a:cubicBezTo>
                                <a:pt x="1020" y="168"/>
                                <a:pt x="1020" y="167"/>
                                <a:pt x="1020" y="166"/>
                              </a:cubicBezTo>
                              <a:cubicBezTo>
                                <a:pt x="1020" y="164"/>
                                <a:pt x="1021" y="162"/>
                                <a:pt x="1023" y="162"/>
                              </a:cubicBezTo>
                              <a:cubicBezTo>
                                <a:pt x="1024" y="161"/>
                                <a:pt x="1026" y="161"/>
                                <a:pt x="1026" y="159"/>
                              </a:cubicBezTo>
                              <a:cubicBezTo>
                                <a:pt x="1026" y="159"/>
                                <a:pt x="1026" y="159"/>
                                <a:pt x="1026" y="159"/>
                              </a:cubicBezTo>
                              <a:cubicBezTo>
                                <a:pt x="1025" y="156"/>
                                <a:pt x="1026" y="156"/>
                                <a:pt x="1028" y="155"/>
                              </a:cubicBezTo>
                              <a:cubicBezTo>
                                <a:pt x="1030" y="153"/>
                                <a:pt x="1030" y="150"/>
                                <a:pt x="1032" y="149"/>
                              </a:cubicBezTo>
                              <a:cubicBezTo>
                                <a:pt x="1034" y="149"/>
                                <a:pt x="1035" y="148"/>
                                <a:pt x="1038" y="149"/>
                              </a:cubicBezTo>
                              <a:cubicBezTo>
                                <a:pt x="1041" y="149"/>
                                <a:pt x="1037" y="151"/>
                                <a:pt x="1039" y="152"/>
                              </a:cubicBezTo>
                              <a:cubicBezTo>
                                <a:pt x="1041" y="153"/>
                                <a:pt x="1047" y="152"/>
                                <a:pt x="1047" y="153"/>
                              </a:cubicBezTo>
                              <a:cubicBezTo>
                                <a:pt x="1047" y="155"/>
                                <a:pt x="1040" y="156"/>
                                <a:pt x="1040" y="157"/>
                              </a:cubicBezTo>
                              <a:cubicBezTo>
                                <a:pt x="1040" y="158"/>
                                <a:pt x="1044" y="159"/>
                                <a:pt x="1045" y="159"/>
                              </a:cubicBezTo>
                              <a:cubicBezTo>
                                <a:pt x="1047" y="160"/>
                                <a:pt x="1045" y="163"/>
                                <a:pt x="1046" y="163"/>
                              </a:cubicBezTo>
                              <a:cubicBezTo>
                                <a:pt x="1046" y="164"/>
                                <a:pt x="1048" y="164"/>
                                <a:pt x="1050" y="162"/>
                              </a:cubicBezTo>
                              <a:cubicBezTo>
                                <a:pt x="1051" y="161"/>
                                <a:pt x="1053" y="162"/>
                                <a:pt x="1055" y="160"/>
                              </a:cubicBezTo>
                              <a:cubicBezTo>
                                <a:pt x="1057" y="159"/>
                                <a:pt x="1061" y="160"/>
                                <a:pt x="1062" y="159"/>
                              </a:cubicBezTo>
                              <a:cubicBezTo>
                                <a:pt x="1062" y="158"/>
                                <a:pt x="1060" y="158"/>
                                <a:pt x="1056" y="158"/>
                              </a:cubicBezTo>
                              <a:cubicBezTo>
                                <a:pt x="1053" y="158"/>
                                <a:pt x="1052" y="154"/>
                                <a:pt x="1052" y="154"/>
                              </a:cubicBezTo>
                              <a:cubicBezTo>
                                <a:pt x="1052" y="153"/>
                                <a:pt x="1056" y="150"/>
                                <a:pt x="1059" y="150"/>
                              </a:cubicBezTo>
                              <a:cubicBezTo>
                                <a:pt x="1061" y="149"/>
                                <a:pt x="1063" y="149"/>
                                <a:pt x="1065" y="148"/>
                              </a:cubicBezTo>
                              <a:cubicBezTo>
                                <a:pt x="1066" y="147"/>
                                <a:pt x="1068" y="147"/>
                                <a:pt x="1070" y="146"/>
                              </a:cubicBezTo>
                              <a:cubicBezTo>
                                <a:pt x="1072" y="146"/>
                                <a:pt x="1075" y="146"/>
                                <a:pt x="1075" y="146"/>
                              </a:cubicBezTo>
                              <a:cubicBezTo>
                                <a:pt x="1075" y="147"/>
                                <a:pt x="1069" y="150"/>
                                <a:pt x="1068" y="150"/>
                              </a:cubicBezTo>
                              <a:cubicBezTo>
                                <a:pt x="1067" y="150"/>
                                <a:pt x="1070" y="152"/>
                                <a:pt x="1070" y="153"/>
                              </a:cubicBezTo>
                              <a:cubicBezTo>
                                <a:pt x="1070" y="154"/>
                                <a:pt x="1067" y="154"/>
                                <a:pt x="1067" y="156"/>
                              </a:cubicBezTo>
                              <a:cubicBezTo>
                                <a:pt x="1068" y="158"/>
                                <a:pt x="1066" y="158"/>
                                <a:pt x="1065" y="158"/>
                              </a:cubicBezTo>
                              <a:cubicBezTo>
                                <a:pt x="1063" y="158"/>
                                <a:pt x="1062" y="159"/>
                                <a:pt x="1063" y="159"/>
                              </a:cubicBezTo>
                              <a:cubicBezTo>
                                <a:pt x="1064" y="159"/>
                                <a:pt x="1064" y="162"/>
                                <a:pt x="1067" y="163"/>
                              </a:cubicBezTo>
                              <a:cubicBezTo>
                                <a:pt x="1070" y="163"/>
                                <a:pt x="1074" y="167"/>
                                <a:pt x="1077" y="170"/>
                              </a:cubicBezTo>
                              <a:cubicBezTo>
                                <a:pt x="1077" y="170"/>
                                <a:pt x="1078" y="170"/>
                                <a:pt x="1078" y="171"/>
                              </a:cubicBezTo>
                              <a:cubicBezTo>
                                <a:pt x="1081" y="172"/>
                                <a:pt x="1086" y="172"/>
                                <a:pt x="1086" y="175"/>
                              </a:cubicBezTo>
                              <a:cubicBezTo>
                                <a:pt x="1087" y="179"/>
                                <a:pt x="1089" y="177"/>
                                <a:pt x="1088" y="180"/>
                              </a:cubicBezTo>
                              <a:cubicBezTo>
                                <a:pt x="1088" y="181"/>
                                <a:pt x="1088" y="182"/>
                                <a:pt x="1087" y="182"/>
                              </a:cubicBezTo>
                              <a:cubicBezTo>
                                <a:pt x="1084" y="184"/>
                                <a:pt x="1079" y="186"/>
                                <a:pt x="1077" y="185"/>
                              </a:cubicBezTo>
                              <a:cubicBezTo>
                                <a:pt x="1075" y="185"/>
                                <a:pt x="1071" y="186"/>
                                <a:pt x="1068" y="186"/>
                              </a:cubicBezTo>
                              <a:cubicBezTo>
                                <a:pt x="1065" y="186"/>
                                <a:pt x="1065" y="183"/>
                                <a:pt x="1062" y="184"/>
                              </a:cubicBezTo>
                              <a:cubicBezTo>
                                <a:pt x="1060" y="184"/>
                                <a:pt x="1060" y="182"/>
                                <a:pt x="1058" y="182"/>
                              </a:cubicBezTo>
                              <a:cubicBezTo>
                                <a:pt x="1055" y="182"/>
                                <a:pt x="1057" y="180"/>
                                <a:pt x="1050" y="180"/>
                              </a:cubicBezTo>
                              <a:cubicBezTo>
                                <a:pt x="1043" y="179"/>
                                <a:pt x="1037" y="182"/>
                                <a:pt x="1034" y="184"/>
                              </a:cubicBezTo>
                              <a:cubicBezTo>
                                <a:pt x="1032" y="186"/>
                                <a:pt x="1024" y="184"/>
                                <a:pt x="1023" y="185"/>
                              </a:cubicBezTo>
                              <a:cubicBezTo>
                                <a:pt x="1022" y="185"/>
                                <a:pt x="1023" y="188"/>
                                <a:pt x="1020" y="189"/>
                              </a:cubicBezTo>
                              <a:cubicBezTo>
                                <a:pt x="1018" y="190"/>
                                <a:pt x="1012" y="189"/>
                                <a:pt x="1010" y="190"/>
                              </a:cubicBezTo>
                              <a:cubicBezTo>
                                <a:pt x="1007" y="191"/>
                                <a:pt x="1007" y="194"/>
                                <a:pt x="1008" y="194"/>
                              </a:cubicBezTo>
                              <a:cubicBezTo>
                                <a:pt x="1010" y="194"/>
                                <a:pt x="1011" y="194"/>
                                <a:pt x="1011" y="195"/>
                              </a:cubicBezTo>
                              <a:cubicBezTo>
                                <a:pt x="1010" y="196"/>
                                <a:pt x="1012" y="198"/>
                                <a:pt x="1011" y="199"/>
                              </a:cubicBezTo>
                              <a:cubicBezTo>
                                <a:pt x="1010" y="200"/>
                                <a:pt x="1010" y="202"/>
                                <a:pt x="1011" y="203"/>
                              </a:cubicBezTo>
                              <a:cubicBezTo>
                                <a:pt x="1012" y="203"/>
                                <a:pt x="1013" y="205"/>
                                <a:pt x="1011" y="205"/>
                              </a:cubicBezTo>
                              <a:cubicBezTo>
                                <a:pt x="1010" y="206"/>
                                <a:pt x="1014" y="207"/>
                                <a:pt x="1014" y="208"/>
                              </a:cubicBezTo>
                              <a:cubicBezTo>
                                <a:pt x="1014" y="209"/>
                                <a:pt x="1017" y="209"/>
                                <a:pt x="1017" y="210"/>
                              </a:cubicBezTo>
                              <a:cubicBezTo>
                                <a:pt x="1017" y="211"/>
                                <a:pt x="1018" y="211"/>
                                <a:pt x="1020" y="211"/>
                              </a:cubicBezTo>
                              <a:cubicBezTo>
                                <a:pt x="1021" y="210"/>
                                <a:pt x="1022" y="213"/>
                                <a:pt x="1023" y="214"/>
                              </a:cubicBezTo>
                              <a:cubicBezTo>
                                <a:pt x="1024" y="216"/>
                                <a:pt x="1030" y="215"/>
                                <a:pt x="1030" y="213"/>
                              </a:cubicBezTo>
                              <a:cubicBezTo>
                                <a:pt x="1030" y="211"/>
                                <a:pt x="1031" y="211"/>
                                <a:pt x="1034" y="211"/>
                              </a:cubicBezTo>
                              <a:cubicBezTo>
                                <a:pt x="1036" y="211"/>
                                <a:pt x="1040" y="215"/>
                                <a:pt x="1041" y="215"/>
                              </a:cubicBezTo>
                              <a:cubicBezTo>
                                <a:pt x="1042" y="216"/>
                                <a:pt x="1045" y="214"/>
                                <a:pt x="1046" y="214"/>
                              </a:cubicBezTo>
                              <a:cubicBezTo>
                                <a:pt x="1048" y="214"/>
                                <a:pt x="1050" y="212"/>
                                <a:pt x="1051" y="211"/>
                              </a:cubicBezTo>
                              <a:cubicBezTo>
                                <a:pt x="1052" y="211"/>
                                <a:pt x="1054" y="213"/>
                                <a:pt x="1055" y="212"/>
                              </a:cubicBezTo>
                              <a:cubicBezTo>
                                <a:pt x="1056" y="211"/>
                                <a:pt x="1058" y="211"/>
                                <a:pt x="1059" y="211"/>
                              </a:cubicBezTo>
                              <a:cubicBezTo>
                                <a:pt x="1060" y="212"/>
                                <a:pt x="1057" y="214"/>
                                <a:pt x="1058" y="215"/>
                              </a:cubicBezTo>
                              <a:cubicBezTo>
                                <a:pt x="1058" y="216"/>
                                <a:pt x="1058" y="216"/>
                                <a:pt x="1058" y="217"/>
                              </a:cubicBezTo>
                              <a:cubicBezTo>
                                <a:pt x="1057" y="218"/>
                                <a:pt x="1057" y="219"/>
                                <a:pt x="1058" y="220"/>
                              </a:cubicBezTo>
                              <a:cubicBezTo>
                                <a:pt x="1058" y="221"/>
                                <a:pt x="1057" y="222"/>
                                <a:pt x="1057" y="223"/>
                              </a:cubicBezTo>
                              <a:cubicBezTo>
                                <a:pt x="1057" y="224"/>
                                <a:pt x="1057" y="224"/>
                                <a:pt x="1057" y="224"/>
                              </a:cubicBezTo>
                              <a:cubicBezTo>
                                <a:pt x="1057" y="226"/>
                                <a:pt x="1055" y="229"/>
                                <a:pt x="1053" y="232"/>
                              </a:cubicBezTo>
                              <a:cubicBezTo>
                                <a:pt x="1056" y="233"/>
                                <a:pt x="1056" y="233"/>
                                <a:pt x="1056" y="233"/>
                              </a:cubicBezTo>
                              <a:cubicBezTo>
                                <a:pt x="1056" y="233"/>
                                <a:pt x="1056" y="233"/>
                                <a:pt x="1056" y="233"/>
                              </a:cubicBezTo>
                              <a:cubicBezTo>
                                <a:pt x="1056" y="233"/>
                                <a:pt x="1056" y="233"/>
                                <a:pt x="1056" y="233"/>
                              </a:cubicBezTo>
                              <a:cubicBezTo>
                                <a:pt x="1053" y="232"/>
                                <a:pt x="1053" y="232"/>
                                <a:pt x="1053" y="232"/>
                              </a:cubicBezTo>
                              <a:cubicBezTo>
                                <a:pt x="1053" y="233"/>
                                <a:pt x="1053" y="234"/>
                                <a:pt x="1053" y="234"/>
                              </a:cubicBezTo>
                              <a:cubicBezTo>
                                <a:pt x="1052" y="237"/>
                                <a:pt x="1050" y="242"/>
                                <a:pt x="1048" y="244"/>
                              </a:cubicBezTo>
                              <a:cubicBezTo>
                                <a:pt x="1048" y="244"/>
                                <a:pt x="1048" y="244"/>
                                <a:pt x="1048" y="244"/>
                              </a:cubicBezTo>
                              <a:cubicBezTo>
                                <a:pt x="1047" y="245"/>
                                <a:pt x="1045" y="243"/>
                                <a:pt x="1042" y="244"/>
                              </a:cubicBezTo>
                              <a:cubicBezTo>
                                <a:pt x="1040" y="245"/>
                                <a:pt x="1038" y="244"/>
                                <a:pt x="1036" y="243"/>
                              </a:cubicBezTo>
                              <a:cubicBezTo>
                                <a:pt x="1034" y="242"/>
                                <a:pt x="1026" y="243"/>
                                <a:pt x="1025" y="244"/>
                              </a:cubicBezTo>
                              <a:cubicBezTo>
                                <a:pt x="1024" y="246"/>
                                <a:pt x="1022" y="246"/>
                                <a:pt x="1019" y="245"/>
                              </a:cubicBezTo>
                              <a:cubicBezTo>
                                <a:pt x="1017" y="244"/>
                                <a:pt x="1014" y="243"/>
                                <a:pt x="1010" y="242"/>
                              </a:cubicBezTo>
                              <a:cubicBezTo>
                                <a:pt x="1006" y="242"/>
                                <a:pt x="1003" y="241"/>
                                <a:pt x="1002" y="240"/>
                              </a:cubicBezTo>
                              <a:cubicBezTo>
                                <a:pt x="1002" y="240"/>
                                <a:pt x="1002" y="240"/>
                                <a:pt x="1002" y="240"/>
                              </a:cubicBezTo>
                              <a:cubicBezTo>
                                <a:pt x="1001" y="239"/>
                                <a:pt x="999" y="239"/>
                                <a:pt x="995" y="238"/>
                              </a:cubicBezTo>
                              <a:cubicBezTo>
                                <a:pt x="990" y="238"/>
                                <a:pt x="992" y="235"/>
                                <a:pt x="987" y="234"/>
                              </a:cubicBezTo>
                              <a:cubicBezTo>
                                <a:pt x="982" y="234"/>
                                <a:pt x="976" y="238"/>
                                <a:pt x="976" y="240"/>
                              </a:cubicBezTo>
                              <a:cubicBezTo>
                                <a:pt x="975" y="242"/>
                                <a:pt x="978" y="245"/>
                                <a:pt x="976" y="247"/>
                              </a:cubicBezTo>
                              <a:cubicBezTo>
                                <a:pt x="975" y="249"/>
                                <a:pt x="971" y="249"/>
                                <a:pt x="968" y="247"/>
                              </a:cubicBezTo>
                              <a:cubicBezTo>
                                <a:pt x="966" y="245"/>
                                <a:pt x="962" y="244"/>
                                <a:pt x="959" y="244"/>
                              </a:cubicBezTo>
                              <a:cubicBezTo>
                                <a:pt x="956" y="244"/>
                                <a:pt x="953" y="242"/>
                                <a:pt x="954" y="240"/>
                              </a:cubicBezTo>
                              <a:cubicBezTo>
                                <a:pt x="954" y="238"/>
                                <a:pt x="953" y="237"/>
                                <a:pt x="950" y="237"/>
                              </a:cubicBezTo>
                              <a:cubicBezTo>
                                <a:pt x="948" y="236"/>
                                <a:pt x="945" y="234"/>
                                <a:pt x="941" y="235"/>
                              </a:cubicBezTo>
                              <a:cubicBezTo>
                                <a:pt x="938" y="235"/>
                                <a:pt x="936" y="235"/>
                                <a:pt x="935" y="234"/>
                              </a:cubicBezTo>
                              <a:cubicBezTo>
                                <a:pt x="934" y="233"/>
                                <a:pt x="933" y="232"/>
                                <a:pt x="933" y="232"/>
                              </a:cubicBezTo>
                              <a:cubicBezTo>
                                <a:pt x="933" y="231"/>
                                <a:pt x="932" y="229"/>
                                <a:pt x="931" y="230"/>
                              </a:cubicBezTo>
                              <a:cubicBezTo>
                                <a:pt x="930" y="231"/>
                                <a:pt x="927" y="230"/>
                                <a:pt x="927" y="228"/>
                              </a:cubicBezTo>
                              <a:cubicBezTo>
                                <a:pt x="926" y="226"/>
                                <a:pt x="929" y="226"/>
                                <a:pt x="931" y="224"/>
                              </a:cubicBezTo>
                              <a:cubicBezTo>
                                <a:pt x="933" y="223"/>
                                <a:pt x="933" y="219"/>
                                <a:pt x="931" y="217"/>
                              </a:cubicBezTo>
                              <a:cubicBezTo>
                                <a:pt x="929" y="216"/>
                                <a:pt x="930" y="215"/>
                                <a:pt x="932" y="213"/>
                              </a:cubicBezTo>
                              <a:cubicBezTo>
                                <a:pt x="933" y="211"/>
                                <a:pt x="932" y="210"/>
                                <a:pt x="931" y="211"/>
                              </a:cubicBezTo>
                              <a:cubicBezTo>
                                <a:pt x="930" y="212"/>
                                <a:pt x="929" y="212"/>
                                <a:pt x="929" y="210"/>
                              </a:cubicBezTo>
                              <a:cubicBezTo>
                                <a:pt x="928" y="208"/>
                                <a:pt x="923" y="208"/>
                                <a:pt x="922" y="210"/>
                              </a:cubicBezTo>
                              <a:cubicBezTo>
                                <a:pt x="921" y="211"/>
                                <a:pt x="920" y="211"/>
                                <a:pt x="919" y="211"/>
                              </a:cubicBezTo>
                              <a:cubicBezTo>
                                <a:pt x="917" y="211"/>
                                <a:pt x="915" y="210"/>
                                <a:pt x="914" y="210"/>
                              </a:cubicBezTo>
                              <a:cubicBezTo>
                                <a:pt x="913" y="209"/>
                                <a:pt x="910" y="210"/>
                                <a:pt x="909" y="210"/>
                              </a:cubicBezTo>
                              <a:cubicBezTo>
                                <a:pt x="907" y="210"/>
                                <a:pt x="903" y="213"/>
                                <a:pt x="901" y="212"/>
                              </a:cubicBezTo>
                              <a:cubicBezTo>
                                <a:pt x="900" y="210"/>
                                <a:pt x="886" y="213"/>
                                <a:pt x="882" y="213"/>
                              </a:cubicBezTo>
                              <a:cubicBezTo>
                                <a:pt x="878" y="213"/>
                                <a:pt x="876" y="217"/>
                                <a:pt x="874" y="217"/>
                              </a:cubicBezTo>
                              <a:cubicBezTo>
                                <a:pt x="872" y="217"/>
                                <a:pt x="868" y="219"/>
                                <a:pt x="866" y="221"/>
                              </a:cubicBezTo>
                              <a:cubicBezTo>
                                <a:pt x="865" y="222"/>
                                <a:pt x="865" y="222"/>
                                <a:pt x="864" y="222"/>
                              </a:cubicBezTo>
                              <a:cubicBezTo>
                                <a:pt x="862" y="222"/>
                                <a:pt x="860" y="221"/>
                                <a:pt x="858" y="221"/>
                              </a:cubicBezTo>
                              <a:cubicBezTo>
                                <a:pt x="855" y="221"/>
                                <a:pt x="851" y="222"/>
                                <a:pt x="849" y="220"/>
                              </a:cubicBezTo>
                              <a:cubicBezTo>
                                <a:pt x="847" y="218"/>
                                <a:pt x="846" y="217"/>
                                <a:pt x="844" y="218"/>
                              </a:cubicBezTo>
                              <a:cubicBezTo>
                                <a:pt x="843" y="218"/>
                                <a:pt x="840" y="226"/>
                                <a:pt x="839" y="228"/>
                              </a:cubicBezTo>
                              <a:cubicBezTo>
                                <a:pt x="837" y="230"/>
                                <a:pt x="833" y="232"/>
                                <a:pt x="831" y="232"/>
                              </a:cubicBezTo>
                              <a:cubicBezTo>
                                <a:pt x="829" y="232"/>
                                <a:pt x="829" y="235"/>
                                <a:pt x="827" y="236"/>
                              </a:cubicBezTo>
                              <a:cubicBezTo>
                                <a:pt x="825" y="238"/>
                                <a:pt x="826" y="240"/>
                                <a:pt x="824" y="241"/>
                              </a:cubicBezTo>
                              <a:cubicBezTo>
                                <a:pt x="822" y="243"/>
                                <a:pt x="823" y="248"/>
                                <a:pt x="824" y="249"/>
                              </a:cubicBezTo>
                              <a:cubicBezTo>
                                <a:pt x="825" y="250"/>
                                <a:pt x="823" y="252"/>
                                <a:pt x="822" y="254"/>
                              </a:cubicBezTo>
                              <a:cubicBezTo>
                                <a:pt x="1040" y="254"/>
                                <a:pt x="1040" y="254"/>
                                <a:pt x="1040" y="254"/>
                              </a:cubicBezTo>
                              <a:cubicBezTo>
                                <a:pt x="1039" y="252"/>
                                <a:pt x="1039" y="250"/>
                                <a:pt x="1039" y="250"/>
                              </a:cubicBezTo>
                              <a:cubicBezTo>
                                <a:pt x="1040" y="250"/>
                                <a:pt x="1041" y="252"/>
                                <a:pt x="1042" y="254"/>
                              </a:cubicBezTo>
                              <a:cubicBezTo>
                                <a:pt x="1121" y="254"/>
                                <a:pt x="1121" y="254"/>
                                <a:pt x="1121" y="254"/>
                              </a:cubicBezTo>
                              <a:cubicBezTo>
                                <a:pt x="1121" y="254"/>
                                <a:pt x="1121" y="253"/>
                                <a:pt x="1121" y="253"/>
                              </a:cubicBezTo>
                              <a:cubicBezTo>
                                <a:pt x="1121" y="253"/>
                                <a:pt x="1121" y="253"/>
                                <a:pt x="1121" y="252"/>
                              </a:cubicBezTo>
                              <a:cubicBezTo>
                                <a:pt x="1121" y="252"/>
                                <a:pt x="1122" y="251"/>
                                <a:pt x="1123" y="251"/>
                              </a:cubicBezTo>
                              <a:cubicBezTo>
                                <a:pt x="1124" y="251"/>
                                <a:pt x="1124" y="251"/>
                                <a:pt x="1124" y="251"/>
                              </a:cubicBezTo>
                              <a:cubicBezTo>
                                <a:pt x="1126" y="251"/>
                                <a:pt x="1126" y="249"/>
                                <a:pt x="1127" y="250"/>
                              </a:cubicBezTo>
                              <a:cubicBezTo>
                                <a:pt x="1128" y="251"/>
                                <a:pt x="1129" y="250"/>
                                <a:pt x="1130" y="250"/>
                              </a:cubicBezTo>
                              <a:cubicBezTo>
                                <a:pt x="1131" y="250"/>
                                <a:pt x="1132" y="252"/>
                                <a:pt x="1134" y="254"/>
                              </a:cubicBezTo>
                              <a:cubicBezTo>
                                <a:pt x="1498" y="254"/>
                                <a:pt x="1498" y="254"/>
                                <a:pt x="1498" y="254"/>
                              </a:cubicBezTo>
                              <a:cubicBezTo>
                                <a:pt x="1499" y="254"/>
                                <a:pt x="1499" y="253"/>
                                <a:pt x="1500" y="253"/>
                              </a:cubicBezTo>
                              <a:cubicBezTo>
                                <a:pt x="1502" y="252"/>
                                <a:pt x="1499" y="252"/>
                                <a:pt x="1498" y="252"/>
                              </a:cubicBezTo>
                              <a:cubicBezTo>
                                <a:pt x="1497" y="253"/>
                                <a:pt x="1496" y="250"/>
                                <a:pt x="1495" y="251"/>
                              </a:cubicBezTo>
                              <a:cubicBezTo>
                                <a:pt x="1494" y="252"/>
                                <a:pt x="1492" y="251"/>
                                <a:pt x="1493" y="250"/>
                              </a:cubicBezTo>
                              <a:cubicBezTo>
                                <a:pt x="1495" y="250"/>
                                <a:pt x="1498" y="248"/>
                                <a:pt x="1499" y="247"/>
                              </a:cubicBezTo>
                              <a:cubicBezTo>
                                <a:pt x="1500" y="247"/>
                                <a:pt x="1497" y="245"/>
                                <a:pt x="1496" y="245"/>
                              </a:cubicBezTo>
                              <a:cubicBezTo>
                                <a:pt x="1494" y="245"/>
                                <a:pt x="1492" y="241"/>
                                <a:pt x="1491" y="241"/>
                              </a:cubicBezTo>
                              <a:cubicBezTo>
                                <a:pt x="1489" y="241"/>
                                <a:pt x="1492" y="240"/>
                                <a:pt x="1494" y="241"/>
                              </a:cubicBezTo>
                              <a:cubicBezTo>
                                <a:pt x="1496" y="242"/>
                                <a:pt x="1498" y="243"/>
                                <a:pt x="1498" y="242"/>
                              </a:cubicBezTo>
                              <a:cubicBezTo>
                                <a:pt x="1499" y="241"/>
                                <a:pt x="1495" y="238"/>
                                <a:pt x="1494" y="237"/>
                              </a:cubicBezTo>
                              <a:cubicBezTo>
                                <a:pt x="1493" y="236"/>
                                <a:pt x="1494" y="235"/>
                                <a:pt x="1493" y="234"/>
                              </a:cubicBezTo>
                              <a:cubicBezTo>
                                <a:pt x="1492" y="233"/>
                                <a:pt x="1491" y="229"/>
                                <a:pt x="1490" y="228"/>
                              </a:cubicBezTo>
                              <a:cubicBezTo>
                                <a:pt x="1489" y="226"/>
                                <a:pt x="1486" y="226"/>
                                <a:pt x="1485" y="225"/>
                              </a:cubicBezTo>
                              <a:cubicBezTo>
                                <a:pt x="1485" y="223"/>
                                <a:pt x="1485" y="221"/>
                                <a:pt x="1488" y="220"/>
                              </a:cubicBezTo>
                              <a:cubicBezTo>
                                <a:pt x="1490" y="219"/>
                                <a:pt x="1489" y="217"/>
                                <a:pt x="1490" y="217"/>
                              </a:cubicBezTo>
                              <a:cubicBezTo>
                                <a:pt x="1491" y="217"/>
                                <a:pt x="1492" y="217"/>
                                <a:pt x="1493" y="215"/>
                              </a:cubicBezTo>
                              <a:cubicBezTo>
                                <a:pt x="1494" y="213"/>
                                <a:pt x="1495" y="214"/>
                                <a:pt x="1496" y="213"/>
                              </a:cubicBezTo>
                              <a:cubicBezTo>
                                <a:pt x="1497" y="212"/>
                                <a:pt x="1501" y="213"/>
                                <a:pt x="1502" y="212"/>
                              </a:cubicBezTo>
                              <a:cubicBezTo>
                                <a:pt x="1503" y="211"/>
                                <a:pt x="1501" y="208"/>
                                <a:pt x="1499" y="208"/>
                              </a:cubicBezTo>
                              <a:cubicBezTo>
                                <a:pt x="1497" y="209"/>
                                <a:pt x="1495" y="208"/>
                                <a:pt x="1494" y="206"/>
                              </a:cubicBezTo>
                              <a:cubicBezTo>
                                <a:pt x="1493" y="204"/>
                                <a:pt x="1490" y="210"/>
                                <a:pt x="1487" y="211"/>
                              </a:cubicBezTo>
                              <a:cubicBezTo>
                                <a:pt x="1485" y="212"/>
                                <a:pt x="1483" y="209"/>
                                <a:pt x="1484" y="207"/>
                              </a:cubicBezTo>
                              <a:cubicBezTo>
                                <a:pt x="1485" y="205"/>
                                <a:pt x="1482" y="205"/>
                                <a:pt x="1479" y="205"/>
                              </a:cubicBezTo>
                              <a:cubicBezTo>
                                <a:pt x="1475" y="205"/>
                                <a:pt x="1476" y="199"/>
                                <a:pt x="1479" y="198"/>
                              </a:cubicBezTo>
                              <a:cubicBezTo>
                                <a:pt x="1481" y="198"/>
                                <a:pt x="1484" y="200"/>
                                <a:pt x="1485" y="196"/>
                              </a:cubicBezTo>
                              <a:cubicBezTo>
                                <a:pt x="1486" y="193"/>
                                <a:pt x="1488" y="196"/>
                                <a:pt x="1491" y="192"/>
                              </a:cubicBezTo>
                              <a:cubicBezTo>
                                <a:pt x="1494" y="189"/>
                                <a:pt x="1497" y="187"/>
                                <a:pt x="1500" y="189"/>
                              </a:cubicBezTo>
                              <a:cubicBezTo>
                                <a:pt x="1502" y="191"/>
                                <a:pt x="1497" y="194"/>
                                <a:pt x="1496" y="196"/>
                              </a:cubicBezTo>
                              <a:cubicBezTo>
                                <a:pt x="1495" y="198"/>
                                <a:pt x="1497" y="198"/>
                                <a:pt x="1495" y="200"/>
                              </a:cubicBezTo>
                              <a:cubicBezTo>
                                <a:pt x="1494" y="201"/>
                                <a:pt x="1496" y="202"/>
                                <a:pt x="1499" y="200"/>
                              </a:cubicBezTo>
                              <a:cubicBezTo>
                                <a:pt x="1502" y="198"/>
                                <a:pt x="1506" y="196"/>
                                <a:pt x="1509" y="194"/>
                              </a:cubicBezTo>
                              <a:cubicBezTo>
                                <a:pt x="1509" y="194"/>
                                <a:pt x="1510" y="194"/>
                                <a:pt x="1511" y="194"/>
                              </a:cubicBezTo>
                              <a:cubicBezTo>
                                <a:pt x="1513" y="194"/>
                                <a:pt x="1516" y="196"/>
                                <a:pt x="1517" y="197"/>
                              </a:cubicBezTo>
                              <a:cubicBezTo>
                                <a:pt x="1518" y="199"/>
                                <a:pt x="1515" y="201"/>
                                <a:pt x="1514" y="203"/>
                              </a:cubicBezTo>
                              <a:cubicBezTo>
                                <a:pt x="1513" y="204"/>
                                <a:pt x="1515" y="204"/>
                                <a:pt x="1515" y="206"/>
                              </a:cubicBezTo>
                              <a:cubicBezTo>
                                <a:pt x="1515" y="207"/>
                                <a:pt x="1517" y="208"/>
                                <a:pt x="1517" y="207"/>
                              </a:cubicBezTo>
                              <a:cubicBezTo>
                                <a:pt x="1518" y="206"/>
                                <a:pt x="1519" y="206"/>
                                <a:pt x="1521" y="206"/>
                              </a:cubicBezTo>
                              <a:cubicBezTo>
                                <a:pt x="1522" y="206"/>
                                <a:pt x="1522" y="207"/>
                                <a:pt x="1523" y="207"/>
                              </a:cubicBezTo>
                              <a:cubicBezTo>
                                <a:pt x="1523" y="208"/>
                                <a:pt x="1523" y="210"/>
                                <a:pt x="1524" y="210"/>
                              </a:cubicBezTo>
                              <a:cubicBezTo>
                                <a:pt x="1526" y="210"/>
                                <a:pt x="1526" y="212"/>
                                <a:pt x="1524" y="212"/>
                              </a:cubicBezTo>
                              <a:cubicBezTo>
                                <a:pt x="1522" y="212"/>
                                <a:pt x="1522" y="214"/>
                                <a:pt x="1524" y="217"/>
                              </a:cubicBezTo>
                              <a:cubicBezTo>
                                <a:pt x="1525" y="219"/>
                                <a:pt x="1521" y="222"/>
                                <a:pt x="1522" y="223"/>
                              </a:cubicBezTo>
                              <a:cubicBezTo>
                                <a:pt x="1523" y="224"/>
                                <a:pt x="1522" y="226"/>
                                <a:pt x="1523" y="226"/>
                              </a:cubicBezTo>
                              <a:cubicBezTo>
                                <a:pt x="1523" y="227"/>
                                <a:pt x="1530" y="226"/>
                                <a:pt x="1533" y="223"/>
                              </a:cubicBezTo>
                              <a:cubicBezTo>
                                <a:pt x="1536" y="220"/>
                                <a:pt x="1536" y="221"/>
                                <a:pt x="1538" y="221"/>
                              </a:cubicBezTo>
                              <a:cubicBezTo>
                                <a:pt x="1539" y="221"/>
                                <a:pt x="1541" y="220"/>
                                <a:pt x="1540" y="219"/>
                              </a:cubicBezTo>
                              <a:cubicBezTo>
                                <a:pt x="1539" y="218"/>
                                <a:pt x="1538" y="215"/>
                                <a:pt x="1538" y="211"/>
                              </a:cubicBezTo>
                              <a:cubicBezTo>
                                <a:pt x="1539" y="209"/>
                                <a:pt x="1536" y="206"/>
                                <a:pt x="1533" y="203"/>
                              </a:cubicBezTo>
                              <a:cubicBezTo>
                                <a:pt x="1531" y="200"/>
                                <a:pt x="1529" y="199"/>
                                <a:pt x="1529" y="198"/>
                              </a:cubicBezTo>
                              <a:cubicBezTo>
                                <a:pt x="1527" y="197"/>
                                <a:pt x="1528" y="194"/>
                                <a:pt x="1530" y="194"/>
                              </a:cubicBezTo>
                              <a:cubicBezTo>
                                <a:pt x="1532" y="193"/>
                                <a:pt x="1537" y="189"/>
                                <a:pt x="1539" y="188"/>
                              </a:cubicBezTo>
                              <a:cubicBezTo>
                                <a:pt x="1541" y="187"/>
                                <a:pt x="1540" y="184"/>
                                <a:pt x="1541" y="182"/>
                              </a:cubicBezTo>
                              <a:cubicBezTo>
                                <a:pt x="1542" y="181"/>
                                <a:pt x="1544" y="178"/>
                                <a:pt x="1547" y="176"/>
                              </a:cubicBezTo>
                              <a:cubicBezTo>
                                <a:pt x="1547" y="176"/>
                                <a:pt x="1547" y="176"/>
                                <a:pt x="1548" y="175"/>
                              </a:cubicBezTo>
                              <a:cubicBezTo>
                                <a:pt x="1550" y="174"/>
                                <a:pt x="1551" y="173"/>
                                <a:pt x="1552" y="173"/>
                              </a:cubicBezTo>
                              <a:cubicBezTo>
                                <a:pt x="1554" y="173"/>
                                <a:pt x="1556" y="176"/>
                                <a:pt x="1558" y="176"/>
                              </a:cubicBezTo>
                              <a:cubicBezTo>
                                <a:pt x="1560" y="176"/>
                                <a:pt x="1570" y="170"/>
                                <a:pt x="1570" y="169"/>
                              </a:cubicBezTo>
                              <a:cubicBezTo>
                                <a:pt x="1570" y="168"/>
                                <a:pt x="1576" y="162"/>
                                <a:pt x="1578" y="160"/>
                              </a:cubicBezTo>
                              <a:cubicBezTo>
                                <a:pt x="1581" y="157"/>
                                <a:pt x="1585" y="153"/>
                                <a:pt x="1586" y="149"/>
                              </a:cubicBezTo>
                              <a:cubicBezTo>
                                <a:pt x="1587" y="147"/>
                                <a:pt x="1591" y="144"/>
                                <a:pt x="1592" y="142"/>
                              </a:cubicBezTo>
                              <a:cubicBezTo>
                                <a:pt x="1592" y="140"/>
                                <a:pt x="1593" y="140"/>
                                <a:pt x="1595" y="137"/>
                              </a:cubicBezTo>
                              <a:cubicBezTo>
                                <a:pt x="1596" y="133"/>
                                <a:pt x="1596" y="124"/>
                                <a:pt x="1597" y="123"/>
                              </a:cubicBezTo>
                              <a:cubicBezTo>
                                <a:pt x="1597" y="122"/>
                                <a:pt x="1597" y="121"/>
                                <a:pt x="1598" y="120"/>
                              </a:cubicBezTo>
                              <a:cubicBezTo>
                                <a:pt x="1599" y="119"/>
                                <a:pt x="1598" y="118"/>
                                <a:pt x="1600" y="116"/>
                              </a:cubicBezTo>
                              <a:cubicBezTo>
                                <a:pt x="1601" y="115"/>
                                <a:pt x="1601" y="114"/>
                                <a:pt x="1601" y="113"/>
                              </a:cubicBezTo>
                              <a:cubicBezTo>
                                <a:pt x="1600" y="112"/>
                                <a:pt x="1601" y="110"/>
                                <a:pt x="1600" y="109"/>
                              </a:cubicBezTo>
                              <a:cubicBezTo>
                                <a:pt x="1600" y="108"/>
                                <a:pt x="1600" y="108"/>
                                <a:pt x="1601" y="107"/>
                              </a:cubicBezTo>
                              <a:cubicBezTo>
                                <a:pt x="1602" y="107"/>
                                <a:pt x="1600" y="105"/>
                                <a:pt x="1599" y="105"/>
                              </a:cubicBezTo>
                              <a:cubicBezTo>
                                <a:pt x="1598" y="104"/>
                                <a:pt x="1596" y="104"/>
                                <a:pt x="1596" y="102"/>
                              </a:cubicBezTo>
                              <a:cubicBezTo>
                                <a:pt x="1596" y="101"/>
                                <a:pt x="1594" y="99"/>
                                <a:pt x="1592" y="99"/>
                              </a:cubicBezTo>
                              <a:cubicBezTo>
                                <a:pt x="1590" y="99"/>
                                <a:pt x="1587" y="98"/>
                                <a:pt x="1587" y="99"/>
                              </a:cubicBezTo>
                              <a:cubicBezTo>
                                <a:pt x="1588" y="100"/>
                                <a:pt x="1587" y="101"/>
                                <a:pt x="1586" y="101"/>
                              </a:cubicBezTo>
                              <a:cubicBezTo>
                                <a:pt x="1586" y="101"/>
                                <a:pt x="1585" y="102"/>
                                <a:pt x="1584" y="103"/>
                              </a:cubicBezTo>
                              <a:cubicBezTo>
                                <a:pt x="1583" y="105"/>
                                <a:pt x="1580" y="105"/>
                                <a:pt x="1581" y="103"/>
                              </a:cubicBezTo>
                              <a:cubicBezTo>
                                <a:pt x="1583" y="102"/>
                                <a:pt x="1581" y="102"/>
                                <a:pt x="1581" y="100"/>
                              </a:cubicBezTo>
                              <a:cubicBezTo>
                                <a:pt x="1581" y="99"/>
                                <a:pt x="1583" y="97"/>
                                <a:pt x="1581" y="98"/>
                              </a:cubicBezTo>
                              <a:cubicBezTo>
                                <a:pt x="1579" y="99"/>
                                <a:pt x="1579" y="102"/>
                                <a:pt x="1578" y="102"/>
                              </a:cubicBezTo>
                              <a:cubicBezTo>
                                <a:pt x="1576" y="102"/>
                                <a:pt x="1577" y="98"/>
                                <a:pt x="1577" y="97"/>
                              </a:cubicBezTo>
                              <a:cubicBezTo>
                                <a:pt x="1578" y="95"/>
                                <a:pt x="1574" y="97"/>
                                <a:pt x="1571" y="96"/>
                              </a:cubicBezTo>
                              <a:cubicBezTo>
                                <a:pt x="1568" y="96"/>
                                <a:pt x="1569" y="94"/>
                                <a:pt x="1571" y="93"/>
                              </a:cubicBezTo>
                              <a:cubicBezTo>
                                <a:pt x="1574" y="91"/>
                                <a:pt x="1574" y="90"/>
                                <a:pt x="1575" y="89"/>
                              </a:cubicBezTo>
                              <a:cubicBezTo>
                                <a:pt x="1576" y="89"/>
                                <a:pt x="1580" y="87"/>
                                <a:pt x="1582" y="85"/>
                              </a:cubicBezTo>
                              <a:cubicBezTo>
                                <a:pt x="1584" y="84"/>
                                <a:pt x="1584" y="83"/>
                                <a:pt x="1584" y="82"/>
                              </a:cubicBezTo>
                              <a:cubicBezTo>
                                <a:pt x="1585" y="80"/>
                                <a:pt x="1589" y="79"/>
                                <a:pt x="1592" y="76"/>
                              </a:cubicBezTo>
                              <a:cubicBezTo>
                                <a:pt x="1595" y="73"/>
                                <a:pt x="1597" y="72"/>
                                <a:pt x="1597" y="70"/>
                              </a:cubicBezTo>
                              <a:cubicBezTo>
                                <a:pt x="1598" y="69"/>
                                <a:pt x="1603" y="67"/>
                                <a:pt x="1603" y="65"/>
                              </a:cubicBezTo>
                              <a:cubicBezTo>
                                <a:pt x="1603" y="64"/>
                                <a:pt x="1609" y="61"/>
                                <a:pt x="1613" y="60"/>
                              </a:cubicBezTo>
                              <a:cubicBezTo>
                                <a:pt x="1617" y="60"/>
                                <a:pt x="1623" y="61"/>
                                <a:pt x="1624" y="62"/>
                              </a:cubicBezTo>
                              <a:cubicBezTo>
                                <a:pt x="1625" y="63"/>
                                <a:pt x="1626" y="62"/>
                                <a:pt x="1627" y="62"/>
                              </a:cubicBezTo>
                              <a:cubicBezTo>
                                <a:pt x="1627" y="61"/>
                                <a:pt x="1629" y="61"/>
                                <a:pt x="1632" y="62"/>
                              </a:cubicBezTo>
                              <a:cubicBezTo>
                                <a:pt x="1634" y="62"/>
                                <a:pt x="1635" y="60"/>
                                <a:pt x="1637" y="61"/>
                              </a:cubicBezTo>
                              <a:cubicBezTo>
                                <a:pt x="1638" y="61"/>
                                <a:pt x="1640" y="62"/>
                                <a:pt x="1641" y="60"/>
                              </a:cubicBezTo>
                              <a:cubicBezTo>
                                <a:pt x="1642" y="58"/>
                                <a:pt x="1647" y="58"/>
                                <a:pt x="1648" y="59"/>
                              </a:cubicBezTo>
                              <a:cubicBezTo>
                                <a:pt x="1649" y="60"/>
                                <a:pt x="1650" y="61"/>
                                <a:pt x="1652" y="60"/>
                              </a:cubicBezTo>
                              <a:cubicBezTo>
                                <a:pt x="1654" y="58"/>
                                <a:pt x="1654" y="61"/>
                                <a:pt x="1656" y="61"/>
                              </a:cubicBezTo>
                              <a:cubicBezTo>
                                <a:pt x="1657" y="62"/>
                                <a:pt x="1656" y="63"/>
                                <a:pt x="1655" y="63"/>
                              </a:cubicBezTo>
                              <a:cubicBezTo>
                                <a:pt x="1653" y="63"/>
                                <a:pt x="1651" y="64"/>
                                <a:pt x="1653" y="65"/>
                              </a:cubicBezTo>
                              <a:cubicBezTo>
                                <a:pt x="1655" y="66"/>
                                <a:pt x="1657" y="64"/>
                                <a:pt x="1658" y="64"/>
                              </a:cubicBezTo>
                              <a:cubicBezTo>
                                <a:pt x="1660" y="64"/>
                                <a:pt x="1662" y="64"/>
                                <a:pt x="1664" y="63"/>
                              </a:cubicBezTo>
                              <a:cubicBezTo>
                                <a:pt x="1666" y="62"/>
                                <a:pt x="1666" y="64"/>
                                <a:pt x="1667" y="63"/>
                              </a:cubicBezTo>
                              <a:cubicBezTo>
                                <a:pt x="1669" y="62"/>
                                <a:pt x="1671" y="62"/>
                                <a:pt x="1673" y="62"/>
                              </a:cubicBezTo>
                              <a:cubicBezTo>
                                <a:pt x="1674" y="62"/>
                                <a:pt x="1673" y="60"/>
                                <a:pt x="1671" y="60"/>
                              </a:cubicBezTo>
                              <a:cubicBezTo>
                                <a:pt x="1668" y="60"/>
                                <a:pt x="1668" y="59"/>
                                <a:pt x="1670" y="56"/>
                              </a:cubicBezTo>
                              <a:cubicBezTo>
                                <a:pt x="1672" y="53"/>
                                <a:pt x="1676" y="51"/>
                                <a:pt x="1678" y="49"/>
                              </a:cubicBezTo>
                              <a:cubicBezTo>
                                <a:pt x="1680" y="47"/>
                                <a:pt x="1682" y="48"/>
                                <a:pt x="1682" y="47"/>
                              </a:cubicBezTo>
                              <a:cubicBezTo>
                                <a:pt x="1682" y="46"/>
                                <a:pt x="1683" y="42"/>
                                <a:pt x="1684" y="42"/>
                              </a:cubicBezTo>
                              <a:cubicBezTo>
                                <a:pt x="1686" y="42"/>
                                <a:pt x="1690" y="43"/>
                                <a:pt x="1693" y="41"/>
                              </a:cubicBezTo>
                              <a:cubicBezTo>
                                <a:pt x="1695" y="40"/>
                                <a:pt x="1695" y="42"/>
                                <a:pt x="1696" y="43"/>
                              </a:cubicBezTo>
                              <a:cubicBezTo>
                                <a:pt x="1697" y="43"/>
                                <a:pt x="1699" y="41"/>
                                <a:pt x="1700" y="41"/>
                              </a:cubicBezTo>
                              <a:cubicBezTo>
                                <a:pt x="1701" y="42"/>
                                <a:pt x="1698" y="44"/>
                                <a:pt x="1697" y="46"/>
                              </a:cubicBezTo>
                              <a:cubicBezTo>
                                <a:pt x="1697" y="48"/>
                                <a:pt x="1699" y="48"/>
                                <a:pt x="1700" y="48"/>
                              </a:cubicBezTo>
                              <a:cubicBezTo>
                                <a:pt x="1702" y="49"/>
                                <a:pt x="1699" y="50"/>
                                <a:pt x="1699" y="50"/>
                              </a:cubicBezTo>
                              <a:cubicBezTo>
                                <a:pt x="1699" y="51"/>
                                <a:pt x="1702" y="51"/>
                                <a:pt x="1705" y="48"/>
                              </a:cubicBezTo>
                              <a:cubicBezTo>
                                <a:pt x="1709" y="44"/>
                                <a:pt x="1712" y="43"/>
                                <a:pt x="1714" y="44"/>
                              </a:cubicBezTo>
                              <a:cubicBezTo>
                                <a:pt x="1716" y="44"/>
                                <a:pt x="1715" y="42"/>
                                <a:pt x="1715" y="38"/>
                              </a:cubicBezTo>
                              <a:cubicBezTo>
                                <a:pt x="1715" y="35"/>
                                <a:pt x="1722" y="34"/>
                                <a:pt x="1724" y="35"/>
                              </a:cubicBezTo>
                              <a:cubicBezTo>
                                <a:pt x="1726" y="36"/>
                                <a:pt x="1726" y="37"/>
                                <a:pt x="1724" y="37"/>
                              </a:cubicBezTo>
                              <a:cubicBezTo>
                                <a:pt x="1722" y="36"/>
                                <a:pt x="1720" y="38"/>
                                <a:pt x="1720" y="40"/>
                              </a:cubicBezTo>
                              <a:cubicBezTo>
                                <a:pt x="1720" y="43"/>
                                <a:pt x="1718" y="44"/>
                                <a:pt x="1719" y="45"/>
                              </a:cubicBezTo>
                              <a:cubicBezTo>
                                <a:pt x="1720" y="46"/>
                                <a:pt x="1717" y="46"/>
                                <a:pt x="1717" y="47"/>
                              </a:cubicBezTo>
                              <a:cubicBezTo>
                                <a:pt x="1717" y="48"/>
                                <a:pt x="1717" y="49"/>
                                <a:pt x="1716" y="50"/>
                              </a:cubicBezTo>
                              <a:cubicBezTo>
                                <a:pt x="1714" y="50"/>
                                <a:pt x="1709" y="51"/>
                                <a:pt x="1709" y="53"/>
                              </a:cubicBezTo>
                              <a:cubicBezTo>
                                <a:pt x="1709" y="55"/>
                                <a:pt x="1706" y="55"/>
                                <a:pt x="1705" y="57"/>
                              </a:cubicBezTo>
                              <a:cubicBezTo>
                                <a:pt x="1704" y="60"/>
                                <a:pt x="1699" y="61"/>
                                <a:pt x="1695" y="66"/>
                              </a:cubicBezTo>
                              <a:cubicBezTo>
                                <a:pt x="1692" y="71"/>
                                <a:pt x="1687" y="71"/>
                                <a:pt x="1687" y="72"/>
                              </a:cubicBezTo>
                              <a:cubicBezTo>
                                <a:pt x="1687" y="73"/>
                                <a:pt x="1683" y="73"/>
                                <a:pt x="1682" y="73"/>
                              </a:cubicBezTo>
                              <a:cubicBezTo>
                                <a:pt x="1681" y="73"/>
                                <a:pt x="1683" y="76"/>
                                <a:pt x="1680" y="79"/>
                              </a:cubicBezTo>
                              <a:cubicBezTo>
                                <a:pt x="1677" y="82"/>
                                <a:pt x="1675" y="87"/>
                                <a:pt x="1676" y="91"/>
                              </a:cubicBezTo>
                              <a:cubicBezTo>
                                <a:pt x="1676" y="95"/>
                                <a:pt x="1677" y="108"/>
                                <a:pt x="1678" y="110"/>
                              </a:cubicBezTo>
                              <a:cubicBezTo>
                                <a:pt x="1680" y="112"/>
                                <a:pt x="1679" y="118"/>
                                <a:pt x="1680" y="119"/>
                              </a:cubicBezTo>
                              <a:cubicBezTo>
                                <a:pt x="1681" y="120"/>
                                <a:pt x="1681" y="122"/>
                                <a:pt x="1681" y="123"/>
                              </a:cubicBezTo>
                              <a:cubicBezTo>
                                <a:pt x="1682" y="123"/>
                                <a:pt x="1685" y="120"/>
                                <a:pt x="1687" y="118"/>
                              </a:cubicBezTo>
                              <a:cubicBezTo>
                                <a:pt x="1689" y="116"/>
                                <a:pt x="1688" y="116"/>
                                <a:pt x="1689" y="115"/>
                              </a:cubicBezTo>
                              <a:cubicBezTo>
                                <a:pt x="1691" y="114"/>
                                <a:pt x="1690" y="111"/>
                                <a:pt x="1691" y="110"/>
                              </a:cubicBezTo>
                              <a:cubicBezTo>
                                <a:pt x="1691" y="109"/>
                                <a:pt x="1693" y="108"/>
                                <a:pt x="1694" y="107"/>
                              </a:cubicBezTo>
                              <a:cubicBezTo>
                                <a:pt x="1695" y="106"/>
                                <a:pt x="1697" y="107"/>
                                <a:pt x="1698" y="107"/>
                              </a:cubicBezTo>
                              <a:cubicBezTo>
                                <a:pt x="1699" y="106"/>
                                <a:pt x="1698" y="104"/>
                                <a:pt x="1697" y="102"/>
                              </a:cubicBezTo>
                              <a:cubicBezTo>
                                <a:pt x="1697" y="101"/>
                                <a:pt x="1701" y="99"/>
                                <a:pt x="1702" y="97"/>
                              </a:cubicBezTo>
                              <a:cubicBezTo>
                                <a:pt x="1704" y="96"/>
                                <a:pt x="1706" y="98"/>
                                <a:pt x="1709" y="96"/>
                              </a:cubicBezTo>
                              <a:cubicBezTo>
                                <a:pt x="1711" y="94"/>
                                <a:pt x="1708" y="92"/>
                                <a:pt x="1708" y="91"/>
                              </a:cubicBezTo>
                              <a:cubicBezTo>
                                <a:pt x="1707" y="90"/>
                                <a:pt x="1710" y="85"/>
                                <a:pt x="1711" y="85"/>
                              </a:cubicBezTo>
                              <a:cubicBezTo>
                                <a:pt x="1713" y="85"/>
                                <a:pt x="1714" y="86"/>
                                <a:pt x="1715" y="85"/>
                              </a:cubicBezTo>
                              <a:cubicBezTo>
                                <a:pt x="1717" y="83"/>
                                <a:pt x="1714" y="81"/>
                                <a:pt x="1713" y="81"/>
                              </a:cubicBezTo>
                              <a:cubicBezTo>
                                <a:pt x="1712" y="81"/>
                                <a:pt x="1711" y="77"/>
                                <a:pt x="1714" y="75"/>
                              </a:cubicBezTo>
                              <a:cubicBezTo>
                                <a:pt x="1716" y="74"/>
                                <a:pt x="1715" y="73"/>
                                <a:pt x="1714" y="73"/>
                              </a:cubicBezTo>
                              <a:cubicBezTo>
                                <a:pt x="1712" y="72"/>
                                <a:pt x="1712" y="73"/>
                                <a:pt x="1710" y="73"/>
                              </a:cubicBezTo>
                              <a:cubicBezTo>
                                <a:pt x="1709" y="73"/>
                                <a:pt x="1708" y="70"/>
                                <a:pt x="1710" y="68"/>
                              </a:cubicBezTo>
                              <a:cubicBezTo>
                                <a:pt x="1712" y="65"/>
                                <a:pt x="1714" y="65"/>
                                <a:pt x="1714" y="63"/>
                              </a:cubicBezTo>
                              <a:cubicBezTo>
                                <a:pt x="1715" y="61"/>
                                <a:pt x="1717" y="58"/>
                                <a:pt x="1718" y="57"/>
                              </a:cubicBezTo>
                              <a:cubicBezTo>
                                <a:pt x="1719" y="55"/>
                                <a:pt x="1722" y="57"/>
                                <a:pt x="1723" y="56"/>
                              </a:cubicBezTo>
                              <a:cubicBezTo>
                                <a:pt x="1724" y="56"/>
                                <a:pt x="1723" y="58"/>
                                <a:pt x="1725" y="57"/>
                              </a:cubicBezTo>
                              <a:cubicBezTo>
                                <a:pt x="1726" y="56"/>
                                <a:pt x="1728" y="52"/>
                                <a:pt x="1730" y="52"/>
                              </a:cubicBezTo>
                              <a:cubicBezTo>
                                <a:pt x="1732" y="52"/>
                                <a:pt x="1730" y="55"/>
                                <a:pt x="1731" y="57"/>
                              </a:cubicBezTo>
                              <a:cubicBezTo>
                                <a:pt x="1731" y="58"/>
                                <a:pt x="1732" y="56"/>
                                <a:pt x="1736" y="54"/>
                              </a:cubicBezTo>
                              <a:cubicBezTo>
                                <a:pt x="1739" y="52"/>
                                <a:pt x="1746" y="52"/>
                                <a:pt x="1749" y="53"/>
                              </a:cubicBezTo>
                              <a:cubicBezTo>
                                <a:pt x="1751" y="54"/>
                                <a:pt x="1751" y="57"/>
                                <a:pt x="1752" y="56"/>
                              </a:cubicBezTo>
                              <a:cubicBezTo>
                                <a:pt x="1754" y="56"/>
                                <a:pt x="1753" y="54"/>
                                <a:pt x="1755" y="53"/>
                              </a:cubicBezTo>
                              <a:cubicBezTo>
                                <a:pt x="1756" y="53"/>
                                <a:pt x="1760" y="51"/>
                                <a:pt x="1762" y="49"/>
                              </a:cubicBezTo>
                              <a:cubicBezTo>
                                <a:pt x="1764" y="47"/>
                                <a:pt x="1764" y="49"/>
                                <a:pt x="1765" y="47"/>
                              </a:cubicBezTo>
                              <a:cubicBezTo>
                                <a:pt x="1766" y="45"/>
                                <a:pt x="1768" y="46"/>
                                <a:pt x="1768" y="45"/>
                              </a:cubicBezTo>
                              <a:cubicBezTo>
                                <a:pt x="1768" y="44"/>
                                <a:pt x="1772" y="42"/>
                                <a:pt x="1777" y="41"/>
                              </a:cubicBezTo>
                              <a:cubicBezTo>
                                <a:pt x="1782" y="40"/>
                                <a:pt x="1788" y="37"/>
                                <a:pt x="1788" y="36"/>
                              </a:cubicBezTo>
                              <a:cubicBezTo>
                                <a:pt x="1787" y="35"/>
                                <a:pt x="1789" y="34"/>
                                <a:pt x="1790" y="35"/>
                              </a:cubicBezTo>
                              <a:cubicBezTo>
                                <a:pt x="1790" y="36"/>
                                <a:pt x="1792" y="36"/>
                                <a:pt x="1794" y="36"/>
                              </a:cubicBezTo>
                              <a:cubicBezTo>
                                <a:pt x="1797" y="37"/>
                                <a:pt x="1798" y="38"/>
                                <a:pt x="1800" y="36"/>
                              </a:cubicBezTo>
                              <a:cubicBezTo>
                                <a:pt x="1802" y="34"/>
                                <a:pt x="1800" y="33"/>
                                <a:pt x="1800" y="32"/>
                              </a:cubicBezTo>
                              <a:cubicBezTo>
                                <a:pt x="1800" y="30"/>
                                <a:pt x="1796" y="29"/>
                                <a:pt x="1797" y="27"/>
                              </a:cubicBezTo>
                              <a:cubicBezTo>
                                <a:pt x="1797" y="25"/>
                                <a:pt x="1794" y="21"/>
                                <a:pt x="1793" y="22"/>
                              </a:cubicBezTo>
                              <a:cubicBezTo>
                                <a:pt x="1792" y="23"/>
                                <a:pt x="1790" y="21"/>
                                <a:pt x="1790" y="20"/>
                              </a:cubicBezTo>
                              <a:cubicBezTo>
                                <a:pt x="1790" y="19"/>
                                <a:pt x="1790" y="17"/>
                                <a:pt x="1789" y="18"/>
                              </a:cubicBezTo>
                              <a:cubicBezTo>
                                <a:pt x="1787" y="19"/>
                                <a:pt x="1785" y="19"/>
                                <a:pt x="1784" y="17"/>
                              </a:cubicBezTo>
                              <a:cubicBezTo>
                                <a:pt x="1784" y="16"/>
                                <a:pt x="1787" y="15"/>
                                <a:pt x="1789" y="16"/>
                              </a:cubicBezTo>
                              <a:cubicBezTo>
                                <a:pt x="1792" y="17"/>
                                <a:pt x="1791" y="18"/>
                                <a:pt x="1792" y="18"/>
                              </a:cubicBezTo>
                              <a:cubicBezTo>
                                <a:pt x="1793" y="19"/>
                                <a:pt x="1796" y="19"/>
                                <a:pt x="1798" y="18"/>
                              </a:cubicBezTo>
                              <a:cubicBezTo>
                                <a:pt x="1800" y="17"/>
                                <a:pt x="1804" y="16"/>
                                <a:pt x="1805" y="15"/>
                              </a:cubicBezTo>
                              <a:cubicBezTo>
                                <a:pt x="1806" y="13"/>
                                <a:pt x="1805" y="13"/>
                                <a:pt x="1806" y="12"/>
                              </a:cubicBezTo>
                              <a:cubicBezTo>
                                <a:pt x="1808" y="11"/>
                                <a:pt x="1807" y="10"/>
                                <a:pt x="1805" y="9"/>
                              </a:cubicBezTo>
                              <a:cubicBezTo>
                                <a:pt x="1804" y="8"/>
                                <a:pt x="1804" y="6"/>
                                <a:pt x="1806" y="6"/>
                              </a:cubicBezTo>
                              <a:cubicBezTo>
                                <a:pt x="1807" y="6"/>
                                <a:pt x="1807" y="5"/>
                                <a:pt x="1808" y="5"/>
                              </a:cubicBezTo>
                              <a:cubicBezTo>
                                <a:pt x="1809" y="5"/>
                                <a:pt x="1809" y="5"/>
                                <a:pt x="1810" y="4"/>
                              </a:cubicBezTo>
                              <a:cubicBezTo>
                                <a:pt x="1812" y="4"/>
                                <a:pt x="1810" y="6"/>
                                <a:pt x="1810" y="7"/>
                              </a:cubicBezTo>
                              <a:cubicBezTo>
                                <a:pt x="1809" y="9"/>
                                <a:pt x="1811" y="10"/>
                                <a:pt x="1812" y="11"/>
                              </a:cubicBezTo>
                              <a:cubicBezTo>
                                <a:pt x="1812" y="12"/>
                                <a:pt x="1815" y="12"/>
                                <a:pt x="1817" y="11"/>
                              </a:cubicBezTo>
                              <a:cubicBezTo>
                                <a:pt x="1819" y="10"/>
                                <a:pt x="1825" y="12"/>
                                <a:pt x="1825" y="14"/>
                              </a:cubicBezTo>
                              <a:cubicBezTo>
                                <a:pt x="1825" y="15"/>
                                <a:pt x="1826" y="17"/>
                                <a:pt x="1829" y="18"/>
                              </a:cubicBezTo>
                              <a:cubicBezTo>
                                <a:pt x="1831" y="19"/>
                                <a:pt x="1833" y="19"/>
                                <a:pt x="1834" y="20"/>
                              </a:cubicBezTo>
                              <a:cubicBezTo>
                                <a:pt x="1834" y="21"/>
                                <a:pt x="1835" y="22"/>
                                <a:pt x="1837" y="21"/>
                              </a:cubicBezTo>
                              <a:cubicBezTo>
                                <a:pt x="1838" y="21"/>
                                <a:pt x="1839" y="23"/>
                                <a:pt x="1840" y="22"/>
                              </a:cubicBezTo>
                              <a:cubicBezTo>
                                <a:pt x="1841" y="21"/>
                                <a:pt x="1841" y="22"/>
                                <a:pt x="1842" y="21"/>
                              </a:cubicBezTo>
                              <a:cubicBezTo>
                                <a:pt x="1844" y="20"/>
                                <a:pt x="1840" y="19"/>
                                <a:pt x="1840" y="18"/>
                              </a:cubicBezTo>
                              <a:cubicBezTo>
                                <a:pt x="1841" y="17"/>
                                <a:pt x="1842" y="19"/>
                                <a:pt x="1843" y="19"/>
                              </a:cubicBezTo>
                              <a:cubicBezTo>
                                <a:pt x="1844" y="19"/>
                                <a:pt x="1842" y="16"/>
                                <a:pt x="1843" y="16"/>
                              </a:cubicBezTo>
                              <a:cubicBezTo>
                                <a:pt x="1844" y="16"/>
                                <a:pt x="1843" y="11"/>
                                <a:pt x="1842" y="11"/>
                              </a:cubicBezTo>
                              <a:cubicBezTo>
                                <a:pt x="1842" y="11"/>
                                <a:pt x="1842" y="9"/>
                                <a:pt x="1844" y="11"/>
                              </a:cubicBezTo>
                              <a:close/>
                              <a:moveTo>
                                <a:pt x="905" y="131"/>
                              </a:moveTo>
                              <a:cubicBezTo>
                                <a:pt x="905" y="131"/>
                                <a:pt x="905" y="131"/>
                                <a:pt x="905" y="131"/>
                              </a:cubicBezTo>
                              <a:cubicBezTo>
                                <a:pt x="905" y="131"/>
                                <a:pt x="905" y="131"/>
                                <a:pt x="905" y="131"/>
                              </a:cubicBezTo>
                              <a:cubicBezTo>
                                <a:pt x="905" y="131"/>
                                <a:pt x="905" y="131"/>
                                <a:pt x="905" y="131"/>
                              </a:cubicBezTo>
                              <a:close/>
                              <a:moveTo>
                                <a:pt x="907" y="126"/>
                              </a:moveTo>
                              <a:cubicBezTo>
                                <a:pt x="907" y="126"/>
                                <a:pt x="907" y="126"/>
                                <a:pt x="907" y="126"/>
                              </a:cubicBezTo>
                              <a:cubicBezTo>
                                <a:pt x="907" y="126"/>
                                <a:pt x="907" y="126"/>
                                <a:pt x="907" y="126"/>
                              </a:cubicBezTo>
                              <a:cubicBezTo>
                                <a:pt x="907" y="126"/>
                                <a:pt x="907" y="126"/>
                                <a:pt x="907" y="126"/>
                              </a:cubicBezTo>
                              <a:close/>
                              <a:moveTo>
                                <a:pt x="911" y="155"/>
                              </a:moveTo>
                              <a:cubicBezTo>
                                <a:pt x="911" y="155"/>
                                <a:pt x="911" y="155"/>
                                <a:pt x="911" y="155"/>
                              </a:cubicBezTo>
                              <a:cubicBezTo>
                                <a:pt x="911" y="156"/>
                                <a:pt x="911" y="157"/>
                                <a:pt x="912" y="158"/>
                              </a:cubicBezTo>
                              <a:cubicBezTo>
                                <a:pt x="911" y="157"/>
                                <a:pt x="911" y="156"/>
                                <a:pt x="911" y="155"/>
                              </a:cubicBezTo>
                              <a:close/>
                              <a:moveTo>
                                <a:pt x="914" y="143"/>
                              </a:moveTo>
                              <a:cubicBezTo>
                                <a:pt x="914" y="143"/>
                                <a:pt x="914" y="143"/>
                                <a:pt x="914" y="143"/>
                              </a:cubicBezTo>
                              <a:cubicBezTo>
                                <a:pt x="914" y="143"/>
                                <a:pt x="914" y="143"/>
                                <a:pt x="914" y="143"/>
                              </a:cubicBezTo>
                              <a:close/>
                              <a:moveTo>
                                <a:pt x="942" y="150"/>
                              </a:moveTo>
                              <a:cubicBezTo>
                                <a:pt x="942" y="150"/>
                                <a:pt x="941" y="150"/>
                                <a:pt x="941" y="150"/>
                              </a:cubicBezTo>
                              <a:cubicBezTo>
                                <a:pt x="942" y="150"/>
                                <a:pt x="942" y="150"/>
                                <a:pt x="942" y="150"/>
                              </a:cubicBezTo>
                              <a:cubicBezTo>
                                <a:pt x="942" y="150"/>
                                <a:pt x="942" y="150"/>
                                <a:pt x="942" y="150"/>
                              </a:cubicBezTo>
                              <a:close/>
                              <a:moveTo>
                                <a:pt x="952" y="120"/>
                              </a:moveTo>
                              <a:cubicBezTo>
                                <a:pt x="952" y="120"/>
                                <a:pt x="952" y="121"/>
                                <a:pt x="952" y="121"/>
                              </a:cubicBezTo>
                              <a:cubicBezTo>
                                <a:pt x="952" y="121"/>
                                <a:pt x="952" y="120"/>
                                <a:pt x="952" y="120"/>
                              </a:cubicBezTo>
                              <a:cubicBezTo>
                                <a:pt x="952" y="120"/>
                                <a:pt x="952" y="120"/>
                                <a:pt x="952" y="120"/>
                              </a:cubicBezTo>
                              <a:close/>
                              <a:moveTo>
                                <a:pt x="971" y="130"/>
                              </a:moveTo>
                              <a:cubicBezTo>
                                <a:pt x="971" y="130"/>
                                <a:pt x="971" y="130"/>
                                <a:pt x="971" y="130"/>
                              </a:cubicBezTo>
                              <a:cubicBezTo>
                                <a:pt x="971" y="130"/>
                                <a:pt x="971" y="131"/>
                                <a:pt x="971" y="131"/>
                              </a:cubicBezTo>
                              <a:cubicBezTo>
                                <a:pt x="971" y="131"/>
                                <a:pt x="971" y="130"/>
                                <a:pt x="971" y="130"/>
                              </a:cubicBezTo>
                              <a:close/>
                              <a:moveTo>
                                <a:pt x="975" y="176"/>
                              </a:moveTo>
                              <a:cubicBezTo>
                                <a:pt x="975" y="176"/>
                                <a:pt x="975" y="176"/>
                                <a:pt x="975" y="176"/>
                              </a:cubicBezTo>
                              <a:cubicBezTo>
                                <a:pt x="975" y="176"/>
                                <a:pt x="975" y="176"/>
                                <a:pt x="975" y="176"/>
                              </a:cubicBezTo>
                              <a:cubicBezTo>
                                <a:pt x="975" y="176"/>
                                <a:pt x="975" y="176"/>
                                <a:pt x="975" y="176"/>
                              </a:cubicBezTo>
                              <a:close/>
                              <a:moveTo>
                                <a:pt x="979" y="153"/>
                              </a:moveTo>
                              <a:cubicBezTo>
                                <a:pt x="979" y="153"/>
                                <a:pt x="979" y="153"/>
                                <a:pt x="979" y="153"/>
                              </a:cubicBezTo>
                              <a:cubicBezTo>
                                <a:pt x="979" y="153"/>
                                <a:pt x="979" y="154"/>
                                <a:pt x="979" y="154"/>
                              </a:cubicBezTo>
                              <a:cubicBezTo>
                                <a:pt x="979" y="154"/>
                                <a:pt x="979" y="153"/>
                                <a:pt x="979" y="153"/>
                              </a:cubicBezTo>
                              <a:close/>
                              <a:moveTo>
                                <a:pt x="979" y="178"/>
                              </a:moveTo>
                              <a:cubicBezTo>
                                <a:pt x="979" y="178"/>
                                <a:pt x="979" y="178"/>
                                <a:pt x="979" y="177"/>
                              </a:cubicBezTo>
                              <a:cubicBezTo>
                                <a:pt x="979" y="178"/>
                                <a:pt x="979" y="178"/>
                                <a:pt x="980" y="178"/>
                              </a:cubicBezTo>
                              <a:cubicBezTo>
                                <a:pt x="980" y="178"/>
                                <a:pt x="980" y="178"/>
                                <a:pt x="979" y="178"/>
                              </a:cubicBezTo>
                              <a:close/>
                              <a:moveTo>
                                <a:pt x="982" y="187"/>
                              </a:moveTo>
                              <a:cubicBezTo>
                                <a:pt x="982" y="187"/>
                                <a:pt x="982" y="187"/>
                                <a:pt x="982" y="187"/>
                              </a:cubicBezTo>
                              <a:cubicBezTo>
                                <a:pt x="982" y="187"/>
                                <a:pt x="982" y="187"/>
                                <a:pt x="982" y="187"/>
                              </a:cubicBezTo>
                              <a:cubicBezTo>
                                <a:pt x="982" y="187"/>
                                <a:pt x="982" y="187"/>
                                <a:pt x="982" y="187"/>
                              </a:cubicBezTo>
                              <a:cubicBezTo>
                                <a:pt x="982" y="187"/>
                                <a:pt x="982" y="187"/>
                                <a:pt x="982" y="187"/>
                              </a:cubicBezTo>
                              <a:cubicBezTo>
                                <a:pt x="982" y="187"/>
                                <a:pt x="982" y="187"/>
                                <a:pt x="982" y="187"/>
                              </a:cubicBezTo>
                              <a:close/>
                              <a:moveTo>
                                <a:pt x="982" y="187"/>
                              </a:moveTo>
                              <a:cubicBezTo>
                                <a:pt x="982" y="187"/>
                                <a:pt x="982" y="187"/>
                                <a:pt x="982" y="187"/>
                              </a:cubicBezTo>
                              <a:cubicBezTo>
                                <a:pt x="982" y="187"/>
                                <a:pt x="982" y="187"/>
                                <a:pt x="982" y="187"/>
                              </a:cubicBezTo>
                              <a:cubicBezTo>
                                <a:pt x="983" y="187"/>
                                <a:pt x="983" y="187"/>
                                <a:pt x="983" y="187"/>
                              </a:cubicBezTo>
                              <a:cubicBezTo>
                                <a:pt x="983" y="187"/>
                                <a:pt x="982" y="187"/>
                                <a:pt x="982" y="187"/>
                              </a:cubicBezTo>
                              <a:close/>
                              <a:moveTo>
                                <a:pt x="989" y="177"/>
                              </a:moveTo>
                              <a:cubicBezTo>
                                <a:pt x="989" y="177"/>
                                <a:pt x="989" y="177"/>
                                <a:pt x="989" y="177"/>
                              </a:cubicBezTo>
                              <a:cubicBezTo>
                                <a:pt x="989" y="177"/>
                                <a:pt x="989" y="177"/>
                                <a:pt x="989" y="177"/>
                              </a:cubicBezTo>
                              <a:cubicBezTo>
                                <a:pt x="989" y="177"/>
                                <a:pt x="989" y="177"/>
                                <a:pt x="989" y="177"/>
                              </a:cubicBezTo>
                              <a:close/>
                              <a:moveTo>
                                <a:pt x="989" y="177"/>
                              </a:moveTo>
                              <a:cubicBezTo>
                                <a:pt x="989" y="177"/>
                                <a:pt x="989" y="177"/>
                                <a:pt x="989" y="177"/>
                              </a:cubicBezTo>
                              <a:cubicBezTo>
                                <a:pt x="989" y="177"/>
                                <a:pt x="989" y="177"/>
                                <a:pt x="989" y="177"/>
                              </a:cubicBezTo>
                              <a:cubicBezTo>
                                <a:pt x="989" y="177"/>
                                <a:pt x="989" y="178"/>
                                <a:pt x="989" y="178"/>
                              </a:cubicBezTo>
                              <a:cubicBezTo>
                                <a:pt x="989" y="178"/>
                                <a:pt x="989" y="177"/>
                                <a:pt x="989" y="177"/>
                              </a:cubicBezTo>
                              <a:close/>
                              <a:moveTo>
                                <a:pt x="989" y="139"/>
                              </a:moveTo>
                              <a:cubicBezTo>
                                <a:pt x="989" y="139"/>
                                <a:pt x="989" y="139"/>
                                <a:pt x="989" y="139"/>
                              </a:cubicBezTo>
                              <a:cubicBezTo>
                                <a:pt x="989" y="139"/>
                                <a:pt x="989" y="139"/>
                                <a:pt x="989" y="139"/>
                              </a:cubicBezTo>
                              <a:cubicBezTo>
                                <a:pt x="989" y="139"/>
                                <a:pt x="989" y="139"/>
                                <a:pt x="989" y="139"/>
                              </a:cubicBezTo>
                              <a:close/>
                              <a:moveTo>
                                <a:pt x="989" y="166"/>
                              </a:moveTo>
                              <a:cubicBezTo>
                                <a:pt x="989" y="166"/>
                                <a:pt x="989" y="166"/>
                                <a:pt x="989" y="166"/>
                              </a:cubicBezTo>
                              <a:cubicBezTo>
                                <a:pt x="989" y="166"/>
                                <a:pt x="989" y="166"/>
                                <a:pt x="989" y="166"/>
                              </a:cubicBezTo>
                              <a:cubicBezTo>
                                <a:pt x="989" y="166"/>
                                <a:pt x="989" y="166"/>
                                <a:pt x="989" y="166"/>
                              </a:cubicBezTo>
                              <a:close/>
                              <a:moveTo>
                                <a:pt x="990" y="133"/>
                              </a:moveTo>
                              <a:cubicBezTo>
                                <a:pt x="990" y="132"/>
                                <a:pt x="990" y="131"/>
                                <a:pt x="990" y="130"/>
                              </a:cubicBezTo>
                              <a:cubicBezTo>
                                <a:pt x="990" y="131"/>
                                <a:pt x="990" y="132"/>
                                <a:pt x="990" y="133"/>
                              </a:cubicBezTo>
                              <a:close/>
                              <a:moveTo>
                                <a:pt x="991" y="140"/>
                              </a:moveTo>
                              <a:cubicBezTo>
                                <a:pt x="991" y="140"/>
                                <a:pt x="991" y="140"/>
                                <a:pt x="991" y="140"/>
                              </a:cubicBezTo>
                              <a:cubicBezTo>
                                <a:pt x="991" y="140"/>
                                <a:pt x="991" y="140"/>
                                <a:pt x="991" y="140"/>
                              </a:cubicBezTo>
                              <a:cubicBezTo>
                                <a:pt x="991" y="140"/>
                                <a:pt x="991" y="140"/>
                                <a:pt x="991" y="140"/>
                              </a:cubicBezTo>
                              <a:close/>
                              <a:moveTo>
                                <a:pt x="995" y="100"/>
                              </a:moveTo>
                              <a:cubicBezTo>
                                <a:pt x="995" y="99"/>
                                <a:pt x="995" y="99"/>
                                <a:pt x="995" y="99"/>
                              </a:cubicBezTo>
                              <a:cubicBezTo>
                                <a:pt x="995" y="99"/>
                                <a:pt x="995" y="99"/>
                                <a:pt x="995" y="99"/>
                              </a:cubicBezTo>
                              <a:cubicBezTo>
                                <a:pt x="995" y="99"/>
                                <a:pt x="995" y="99"/>
                                <a:pt x="995" y="100"/>
                              </a:cubicBezTo>
                              <a:close/>
                              <a:moveTo>
                                <a:pt x="1089" y="209"/>
                              </a:moveTo>
                              <a:cubicBezTo>
                                <a:pt x="1091" y="210"/>
                                <a:pt x="1091" y="210"/>
                                <a:pt x="1091" y="210"/>
                              </a:cubicBezTo>
                              <a:cubicBezTo>
                                <a:pt x="1091" y="210"/>
                                <a:pt x="1091" y="210"/>
                                <a:pt x="1091" y="210"/>
                              </a:cubicBezTo>
                              <a:lnTo>
                                <a:pt x="1089" y="209"/>
                              </a:lnTo>
                              <a:close/>
                              <a:moveTo>
                                <a:pt x="1102" y="193"/>
                              </a:moveTo>
                              <a:cubicBezTo>
                                <a:pt x="1102" y="193"/>
                                <a:pt x="1102" y="193"/>
                                <a:pt x="1102" y="193"/>
                              </a:cubicBezTo>
                              <a:cubicBezTo>
                                <a:pt x="1102" y="193"/>
                                <a:pt x="1103" y="193"/>
                                <a:pt x="1103" y="193"/>
                              </a:cubicBezTo>
                              <a:cubicBezTo>
                                <a:pt x="1103" y="193"/>
                                <a:pt x="1102" y="193"/>
                                <a:pt x="1102" y="193"/>
                              </a:cubicBezTo>
                              <a:close/>
                              <a:moveTo>
                                <a:pt x="1113" y="181"/>
                              </a:moveTo>
                              <a:cubicBezTo>
                                <a:pt x="1113" y="181"/>
                                <a:pt x="1113" y="181"/>
                                <a:pt x="1113" y="181"/>
                              </a:cubicBezTo>
                              <a:cubicBezTo>
                                <a:pt x="1113" y="181"/>
                                <a:pt x="1113" y="181"/>
                                <a:pt x="1113" y="181"/>
                              </a:cubicBezTo>
                              <a:cubicBezTo>
                                <a:pt x="1113" y="181"/>
                                <a:pt x="1113" y="181"/>
                                <a:pt x="1113" y="181"/>
                              </a:cubicBezTo>
                              <a:close/>
                              <a:moveTo>
                                <a:pt x="1114" y="198"/>
                              </a:moveTo>
                              <a:cubicBezTo>
                                <a:pt x="1115" y="198"/>
                                <a:pt x="1116" y="197"/>
                                <a:pt x="1117" y="196"/>
                              </a:cubicBezTo>
                              <a:cubicBezTo>
                                <a:pt x="1116" y="197"/>
                                <a:pt x="1115" y="198"/>
                                <a:pt x="1114" y="198"/>
                              </a:cubicBezTo>
                              <a:close/>
                              <a:moveTo>
                                <a:pt x="1156" y="188"/>
                              </a:moveTo>
                              <a:cubicBezTo>
                                <a:pt x="1154" y="187"/>
                                <a:pt x="1153" y="189"/>
                                <a:pt x="1151" y="189"/>
                              </a:cubicBezTo>
                              <a:cubicBezTo>
                                <a:pt x="1149" y="188"/>
                                <a:pt x="1147" y="186"/>
                                <a:pt x="1146" y="189"/>
                              </a:cubicBezTo>
                              <a:cubicBezTo>
                                <a:pt x="1146" y="191"/>
                                <a:pt x="1145" y="193"/>
                                <a:pt x="1147" y="193"/>
                              </a:cubicBezTo>
                              <a:cubicBezTo>
                                <a:pt x="1150" y="193"/>
                                <a:pt x="1149" y="194"/>
                                <a:pt x="1147" y="196"/>
                              </a:cubicBezTo>
                              <a:cubicBezTo>
                                <a:pt x="1146" y="198"/>
                                <a:pt x="1150" y="196"/>
                                <a:pt x="1150" y="197"/>
                              </a:cubicBezTo>
                              <a:cubicBezTo>
                                <a:pt x="1151" y="199"/>
                                <a:pt x="1152" y="199"/>
                                <a:pt x="1151" y="201"/>
                              </a:cubicBezTo>
                              <a:cubicBezTo>
                                <a:pt x="1151" y="203"/>
                                <a:pt x="1151" y="206"/>
                                <a:pt x="1151" y="208"/>
                              </a:cubicBezTo>
                              <a:cubicBezTo>
                                <a:pt x="1152" y="210"/>
                                <a:pt x="1152" y="211"/>
                                <a:pt x="1151" y="211"/>
                              </a:cubicBezTo>
                              <a:cubicBezTo>
                                <a:pt x="1151" y="212"/>
                                <a:pt x="1145" y="213"/>
                                <a:pt x="1140" y="214"/>
                              </a:cubicBezTo>
                              <a:cubicBezTo>
                                <a:pt x="1136" y="214"/>
                                <a:pt x="1135" y="208"/>
                                <a:pt x="1131" y="208"/>
                              </a:cubicBezTo>
                              <a:cubicBezTo>
                                <a:pt x="1127" y="208"/>
                                <a:pt x="1125" y="205"/>
                                <a:pt x="1124" y="202"/>
                              </a:cubicBezTo>
                              <a:cubicBezTo>
                                <a:pt x="1124" y="201"/>
                                <a:pt x="1125" y="200"/>
                                <a:pt x="1125" y="199"/>
                              </a:cubicBezTo>
                              <a:cubicBezTo>
                                <a:pt x="1128" y="196"/>
                                <a:pt x="1130" y="190"/>
                                <a:pt x="1128" y="188"/>
                              </a:cubicBezTo>
                              <a:cubicBezTo>
                                <a:pt x="1128" y="187"/>
                                <a:pt x="1126" y="184"/>
                                <a:pt x="1124" y="182"/>
                              </a:cubicBezTo>
                              <a:cubicBezTo>
                                <a:pt x="1121" y="178"/>
                                <a:pt x="1118" y="174"/>
                                <a:pt x="1118" y="173"/>
                              </a:cubicBezTo>
                              <a:cubicBezTo>
                                <a:pt x="1118" y="170"/>
                                <a:pt x="1119" y="168"/>
                                <a:pt x="1116" y="166"/>
                              </a:cubicBezTo>
                              <a:cubicBezTo>
                                <a:pt x="1113" y="163"/>
                                <a:pt x="1116" y="161"/>
                                <a:pt x="1118" y="158"/>
                              </a:cubicBezTo>
                              <a:cubicBezTo>
                                <a:pt x="1120" y="156"/>
                                <a:pt x="1125" y="154"/>
                                <a:pt x="1128" y="153"/>
                              </a:cubicBezTo>
                              <a:cubicBezTo>
                                <a:pt x="1128" y="153"/>
                                <a:pt x="1128" y="153"/>
                                <a:pt x="1128" y="153"/>
                              </a:cubicBezTo>
                              <a:cubicBezTo>
                                <a:pt x="1128" y="152"/>
                                <a:pt x="1128" y="152"/>
                                <a:pt x="1129" y="152"/>
                              </a:cubicBezTo>
                              <a:cubicBezTo>
                                <a:pt x="1131" y="150"/>
                                <a:pt x="1136" y="147"/>
                                <a:pt x="1139" y="148"/>
                              </a:cubicBezTo>
                              <a:cubicBezTo>
                                <a:pt x="1143" y="149"/>
                                <a:pt x="1146" y="148"/>
                                <a:pt x="1147" y="150"/>
                              </a:cubicBezTo>
                              <a:cubicBezTo>
                                <a:pt x="1149" y="152"/>
                                <a:pt x="1147" y="156"/>
                                <a:pt x="1148" y="158"/>
                              </a:cubicBezTo>
                              <a:cubicBezTo>
                                <a:pt x="1149" y="159"/>
                                <a:pt x="1145" y="159"/>
                                <a:pt x="1143" y="159"/>
                              </a:cubicBezTo>
                              <a:cubicBezTo>
                                <a:pt x="1141" y="159"/>
                                <a:pt x="1136" y="160"/>
                                <a:pt x="1136" y="161"/>
                              </a:cubicBezTo>
                              <a:cubicBezTo>
                                <a:pt x="1137" y="163"/>
                                <a:pt x="1139" y="166"/>
                                <a:pt x="1136" y="164"/>
                              </a:cubicBezTo>
                              <a:cubicBezTo>
                                <a:pt x="1133" y="162"/>
                                <a:pt x="1131" y="166"/>
                                <a:pt x="1133" y="166"/>
                              </a:cubicBezTo>
                              <a:cubicBezTo>
                                <a:pt x="1135" y="166"/>
                                <a:pt x="1137" y="168"/>
                                <a:pt x="1137" y="169"/>
                              </a:cubicBezTo>
                              <a:cubicBezTo>
                                <a:pt x="1137" y="171"/>
                                <a:pt x="1137" y="174"/>
                                <a:pt x="1139" y="173"/>
                              </a:cubicBezTo>
                              <a:cubicBezTo>
                                <a:pt x="1140" y="173"/>
                                <a:pt x="1140" y="175"/>
                                <a:pt x="1142" y="175"/>
                              </a:cubicBezTo>
                              <a:cubicBezTo>
                                <a:pt x="1145" y="175"/>
                                <a:pt x="1147" y="176"/>
                                <a:pt x="1145" y="178"/>
                              </a:cubicBezTo>
                              <a:cubicBezTo>
                                <a:pt x="1143" y="180"/>
                                <a:pt x="1146" y="185"/>
                                <a:pt x="1147" y="184"/>
                              </a:cubicBezTo>
                              <a:cubicBezTo>
                                <a:pt x="1147" y="183"/>
                                <a:pt x="1147" y="182"/>
                                <a:pt x="1147" y="181"/>
                              </a:cubicBezTo>
                              <a:cubicBezTo>
                                <a:pt x="1148" y="180"/>
                                <a:pt x="1148" y="180"/>
                                <a:pt x="1150" y="180"/>
                              </a:cubicBezTo>
                              <a:cubicBezTo>
                                <a:pt x="1153" y="180"/>
                                <a:pt x="1152" y="184"/>
                                <a:pt x="1154" y="184"/>
                              </a:cubicBezTo>
                              <a:cubicBezTo>
                                <a:pt x="1156" y="185"/>
                                <a:pt x="1158" y="188"/>
                                <a:pt x="1156" y="188"/>
                              </a:cubicBezTo>
                              <a:close/>
                              <a:moveTo>
                                <a:pt x="1188" y="164"/>
                              </a:moveTo>
                              <a:cubicBezTo>
                                <a:pt x="1187" y="165"/>
                                <a:pt x="1187" y="166"/>
                                <a:pt x="1186" y="166"/>
                              </a:cubicBezTo>
                              <a:cubicBezTo>
                                <a:pt x="1182" y="169"/>
                                <a:pt x="1178" y="168"/>
                                <a:pt x="1180" y="165"/>
                              </a:cubicBezTo>
                              <a:cubicBezTo>
                                <a:pt x="1181" y="162"/>
                                <a:pt x="1181" y="158"/>
                                <a:pt x="1179" y="158"/>
                              </a:cubicBezTo>
                              <a:cubicBezTo>
                                <a:pt x="1177" y="158"/>
                                <a:pt x="1178" y="165"/>
                                <a:pt x="1177" y="165"/>
                              </a:cubicBezTo>
                              <a:cubicBezTo>
                                <a:pt x="1176" y="166"/>
                                <a:pt x="1175" y="160"/>
                                <a:pt x="1176" y="157"/>
                              </a:cubicBezTo>
                              <a:cubicBezTo>
                                <a:pt x="1176" y="157"/>
                                <a:pt x="1176" y="157"/>
                                <a:pt x="1177" y="156"/>
                              </a:cubicBezTo>
                              <a:cubicBezTo>
                                <a:pt x="1178" y="154"/>
                                <a:pt x="1181" y="156"/>
                                <a:pt x="1181" y="156"/>
                              </a:cubicBezTo>
                              <a:cubicBezTo>
                                <a:pt x="1182" y="157"/>
                                <a:pt x="1182" y="154"/>
                                <a:pt x="1184" y="154"/>
                              </a:cubicBezTo>
                              <a:cubicBezTo>
                                <a:pt x="1185" y="154"/>
                                <a:pt x="1183" y="157"/>
                                <a:pt x="1185" y="157"/>
                              </a:cubicBezTo>
                              <a:cubicBezTo>
                                <a:pt x="1186" y="157"/>
                                <a:pt x="1188" y="161"/>
                                <a:pt x="1188" y="164"/>
                              </a:cubicBezTo>
                              <a:close/>
                              <a:moveTo>
                                <a:pt x="1191" y="220"/>
                              </a:moveTo>
                              <a:cubicBezTo>
                                <a:pt x="1191" y="220"/>
                                <a:pt x="1191" y="220"/>
                                <a:pt x="1191" y="220"/>
                              </a:cubicBezTo>
                              <a:cubicBezTo>
                                <a:pt x="1191" y="220"/>
                                <a:pt x="1191" y="220"/>
                                <a:pt x="1191" y="220"/>
                              </a:cubicBezTo>
                              <a:cubicBezTo>
                                <a:pt x="1191" y="220"/>
                                <a:pt x="1191" y="220"/>
                                <a:pt x="1191" y="220"/>
                              </a:cubicBezTo>
                              <a:close/>
                              <a:moveTo>
                                <a:pt x="1192" y="153"/>
                              </a:moveTo>
                              <a:cubicBezTo>
                                <a:pt x="1191" y="154"/>
                                <a:pt x="1185" y="152"/>
                                <a:pt x="1184" y="151"/>
                              </a:cubicBezTo>
                              <a:cubicBezTo>
                                <a:pt x="1184" y="150"/>
                                <a:pt x="1193" y="151"/>
                                <a:pt x="1192" y="153"/>
                              </a:cubicBezTo>
                              <a:close/>
                              <a:moveTo>
                                <a:pt x="1247" y="213"/>
                              </a:moveTo>
                              <a:cubicBezTo>
                                <a:pt x="1247" y="213"/>
                                <a:pt x="1247" y="213"/>
                                <a:pt x="1247" y="213"/>
                              </a:cubicBezTo>
                              <a:cubicBezTo>
                                <a:pt x="1248" y="213"/>
                                <a:pt x="1248" y="213"/>
                                <a:pt x="1248" y="213"/>
                              </a:cubicBezTo>
                              <a:cubicBezTo>
                                <a:pt x="1248" y="213"/>
                                <a:pt x="1248" y="213"/>
                                <a:pt x="1247" y="213"/>
                              </a:cubicBezTo>
                              <a:close/>
                              <a:moveTo>
                                <a:pt x="1251" y="211"/>
                              </a:moveTo>
                              <a:cubicBezTo>
                                <a:pt x="1253" y="210"/>
                                <a:pt x="1255" y="209"/>
                                <a:pt x="1255" y="208"/>
                              </a:cubicBezTo>
                              <a:cubicBezTo>
                                <a:pt x="1255" y="209"/>
                                <a:pt x="1253" y="210"/>
                                <a:pt x="1251" y="211"/>
                              </a:cubicBezTo>
                              <a:close/>
                              <a:moveTo>
                                <a:pt x="1278" y="221"/>
                              </a:moveTo>
                              <a:cubicBezTo>
                                <a:pt x="1278" y="221"/>
                                <a:pt x="1278" y="221"/>
                                <a:pt x="1278" y="221"/>
                              </a:cubicBezTo>
                              <a:cubicBezTo>
                                <a:pt x="1278" y="221"/>
                                <a:pt x="1278" y="221"/>
                                <a:pt x="1278" y="221"/>
                              </a:cubicBezTo>
                              <a:cubicBezTo>
                                <a:pt x="1278" y="221"/>
                                <a:pt x="1278" y="221"/>
                                <a:pt x="1278" y="221"/>
                              </a:cubicBezTo>
                              <a:close/>
                              <a:moveTo>
                                <a:pt x="1278" y="152"/>
                              </a:moveTo>
                              <a:cubicBezTo>
                                <a:pt x="1274" y="152"/>
                                <a:pt x="1265" y="150"/>
                                <a:pt x="1261" y="154"/>
                              </a:cubicBezTo>
                              <a:cubicBezTo>
                                <a:pt x="1257" y="159"/>
                                <a:pt x="1260" y="161"/>
                                <a:pt x="1258" y="161"/>
                              </a:cubicBezTo>
                              <a:cubicBezTo>
                                <a:pt x="1256" y="161"/>
                                <a:pt x="1255" y="155"/>
                                <a:pt x="1257" y="153"/>
                              </a:cubicBezTo>
                              <a:cubicBezTo>
                                <a:pt x="1259" y="151"/>
                                <a:pt x="1266" y="150"/>
                                <a:pt x="1271" y="151"/>
                              </a:cubicBezTo>
                              <a:cubicBezTo>
                                <a:pt x="1275" y="152"/>
                                <a:pt x="1283" y="150"/>
                                <a:pt x="1284" y="150"/>
                              </a:cubicBezTo>
                              <a:cubicBezTo>
                                <a:pt x="1285" y="150"/>
                                <a:pt x="1283" y="152"/>
                                <a:pt x="1278" y="152"/>
                              </a:cubicBezTo>
                              <a:close/>
                              <a:moveTo>
                                <a:pt x="1292" y="252"/>
                              </a:moveTo>
                              <a:cubicBezTo>
                                <a:pt x="1292" y="252"/>
                                <a:pt x="1292" y="252"/>
                                <a:pt x="1292" y="252"/>
                              </a:cubicBezTo>
                              <a:cubicBezTo>
                                <a:pt x="1292" y="252"/>
                                <a:pt x="1292" y="252"/>
                                <a:pt x="1292" y="251"/>
                              </a:cubicBezTo>
                              <a:cubicBezTo>
                                <a:pt x="1292" y="252"/>
                                <a:pt x="1292" y="252"/>
                                <a:pt x="1292" y="252"/>
                              </a:cubicBezTo>
                              <a:close/>
                              <a:moveTo>
                                <a:pt x="1323" y="133"/>
                              </a:moveTo>
                              <a:cubicBezTo>
                                <a:pt x="1323" y="133"/>
                                <a:pt x="1323" y="132"/>
                                <a:pt x="1323" y="132"/>
                              </a:cubicBezTo>
                              <a:cubicBezTo>
                                <a:pt x="1323" y="133"/>
                                <a:pt x="1324" y="133"/>
                                <a:pt x="1324" y="133"/>
                              </a:cubicBezTo>
                              <a:cubicBezTo>
                                <a:pt x="1324" y="133"/>
                                <a:pt x="1323" y="133"/>
                                <a:pt x="1323" y="133"/>
                              </a:cubicBezTo>
                              <a:close/>
                              <a:moveTo>
                                <a:pt x="1327" y="134"/>
                              </a:moveTo>
                              <a:cubicBezTo>
                                <a:pt x="1327" y="134"/>
                                <a:pt x="1327" y="134"/>
                                <a:pt x="1327" y="134"/>
                              </a:cubicBezTo>
                              <a:cubicBezTo>
                                <a:pt x="1327" y="134"/>
                                <a:pt x="1327" y="134"/>
                                <a:pt x="1327" y="134"/>
                              </a:cubicBezTo>
                              <a:cubicBezTo>
                                <a:pt x="1327" y="134"/>
                                <a:pt x="1327" y="134"/>
                                <a:pt x="1327" y="134"/>
                              </a:cubicBezTo>
                              <a:close/>
                              <a:moveTo>
                                <a:pt x="1430" y="106"/>
                              </a:moveTo>
                              <a:cubicBezTo>
                                <a:pt x="1425" y="110"/>
                                <a:pt x="1417" y="111"/>
                                <a:pt x="1417" y="114"/>
                              </a:cubicBezTo>
                              <a:cubicBezTo>
                                <a:pt x="1417" y="118"/>
                                <a:pt x="1406" y="119"/>
                                <a:pt x="1405" y="118"/>
                              </a:cubicBezTo>
                              <a:cubicBezTo>
                                <a:pt x="1405" y="117"/>
                                <a:pt x="1413" y="116"/>
                                <a:pt x="1415" y="112"/>
                              </a:cubicBezTo>
                              <a:cubicBezTo>
                                <a:pt x="1417" y="107"/>
                                <a:pt x="1425" y="105"/>
                                <a:pt x="1429" y="99"/>
                              </a:cubicBezTo>
                              <a:cubicBezTo>
                                <a:pt x="1432" y="94"/>
                                <a:pt x="1434" y="88"/>
                                <a:pt x="1436" y="88"/>
                              </a:cubicBezTo>
                              <a:cubicBezTo>
                                <a:pt x="1437" y="88"/>
                                <a:pt x="1434" y="102"/>
                                <a:pt x="1430" y="106"/>
                              </a:cubicBezTo>
                              <a:close/>
                              <a:moveTo>
                                <a:pt x="917" y="187"/>
                              </a:moveTo>
                              <a:cubicBezTo>
                                <a:pt x="916" y="188"/>
                                <a:pt x="920" y="191"/>
                                <a:pt x="919" y="194"/>
                              </a:cubicBezTo>
                              <a:cubicBezTo>
                                <a:pt x="918" y="197"/>
                                <a:pt x="919" y="200"/>
                                <a:pt x="921" y="199"/>
                              </a:cubicBezTo>
                              <a:cubicBezTo>
                                <a:pt x="923" y="197"/>
                                <a:pt x="924" y="198"/>
                                <a:pt x="925" y="196"/>
                              </a:cubicBezTo>
                              <a:cubicBezTo>
                                <a:pt x="926" y="195"/>
                                <a:pt x="925" y="190"/>
                                <a:pt x="926" y="188"/>
                              </a:cubicBezTo>
                              <a:cubicBezTo>
                                <a:pt x="926" y="186"/>
                                <a:pt x="922" y="185"/>
                                <a:pt x="921" y="186"/>
                              </a:cubicBezTo>
                              <a:cubicBezTo>
                                <a:pt x="919" y="187"/>
                                <a:pt x="918" y="186"/>
                                <a:pt x="917" y="187"/>
                              </a:cubicBezTo>
                              <a:close/>
                              <a:moveTo>
                                <a:pt x="561" y="153"/>
                              </a:moveTo>
                              <a:cubicBezTo>
                                <a:pt x="559" y="153"/>
                                <a:pt x="560" y="150"/>
                                <a:pt x="560" y="149"/>
                              </a:cubicBezTo>
                              <a:cubicBezTo>
                                <a:pt x="561" y="148"/>
                                <a:pt x="557" y="150"/>
                                <a:pt x="557" y="151"/>
                              </a:cubicBezTo>
                              <a:cubicBezTo>
                                <a:pt x="557" y="153"/>
                                <a:pt x="554" y="153"/>
                                <a:pt x="554" y="154"/>
                              </a:cubicBezTo>
                              <a:cubicBezTo>
                                <a:pt x="554" y="157"/>
                                <a:pt x="554" y="155"/>
                                <a:pt x="552" y="156"/>
                              </a:cubicBezTo>
                              <a:cubicBezTo>
                                <a:pt x="550" y="157"/>
                                <a:pt x="543" y="156"/>
                                <a:pt x="543" y="155"/>
                              </a:cubicBezTo>
                              <a:cubicBezTo>
                                <a:pt x="543" y="153"/>
                                <a:pt x="537" y="152"/>
                                <a:pt x="537" y="150"/>
                              </a:cubicBezTo>
                              <a:cubicBezTo>
                                <a:pt x="537" y="148"/>
                                <a:pt x="535" y="147"/>
                                <a:pt x="537" y="145"/>
                              </a:cubicBezTo>
                              <a:cubicBezTo>
                                <a:pt x="539" y="143"/>
                                <a:pt x="536" y="141"/>
                                <a:pt x="534" y="143"/>
                              </a:cubicBezTo>
                              <a:cubicBezTo>
                                <a:pt x="532" y="145"/>
                                <a:pt x="531" y="142"/>
                                <a:pt x="534" y="141"/>
                              </a:cubicBezTo>
                              <a:cubicBezTo>
                                <a:pt x="536" y="140"/>
                                <a:pt x="541" y="139"/>
                                <a:pt x="539" y="134"/>
                              </a:cubicBezTo>
                              <a:cubicBezTo>
                                <a:pt x="536" y="130"/>
                                <a:pt x="521" y="136"/>
                                <a:pt x="517" y="138"/>
                              </a:cubicBezTo>
                              <a:cubicBezTo>
                                <a:pt x="513" y="140"/>
                                <a:pt x="507" y="148"/>
                                <a:pt x="505" y="148"/>
                              </a:cubicBezTo>
                              <a:cubicBezTo>
                                <a:pt x="503" y="148"/>
                                <a:pt x="509" y="144"/>
                                <a:pt x="510" y="142"/>
                              </a:cubicBezTo>
                              <a:cubicBezTo>
                                <a:pt x="511" y="141"/>
                                <a:pt x="510" y="139"/>
                                <a:pt x="511" y="140"/>
                              </a:cubicBezTo>
                              <a:cubicBezTo>
                                <a:pt x="512" y="141"/>
                                <a:pt x="516" y="135"/>
                                <a:pt x="518" y="133"/>
                              </a:cubicBezTo>
                              <a:cubicBezTo>
                                <a:pt x="521" y="131"/>
                                <a:pt x="523" y="133"/>
                                <a:pt x="524" y="132"/>
                              </a:cubicBezTo>
                              <a:cubicBezTo>
                                <a:pt x="524" y="130"/>
                                <a:pt x="525" y="129"/>
                                <a:pt x="527" y="127"/>
                              </a:cubicBezTo>
                              <a:cubicBezTo>
                                <a:pt x="530" y="125"/>
                                <a:pt x="557" y="125"/>
                                <a:pt x="560" y="125"/>
                              </a:cubicBezTo>
                              <a:cubicBezTo>
                                <a:pt x="562" y="126"/>
                                <a:pt x="568" y="122"/>
                                <a:pt x="569" y="120"/>
                              </a:cubicBezTo>
                              <a:cubicBezTo>
                                <a:pt x="570" y="117"/>
                                <a:pt x="572" y="117"/>
                                <a:pt x="576" y="118"/>
                              </a:cubicBezTo>
                              <a:cubicBezTo>
                                <a:pt x="580" y="118"/>
                                <a:pt x="581" y="114"/>
                                <a:pt x="583" y="113"/>
                              </a:cubicBezTo>
                              <a:cubicBezTo>
                                <a:pt x="585" y="112"/>
                                <a:pt x="584" y="111"/>
                                <a:pt x="583" y="111"/>
                              </a:cubicBezTo>
                              <a:cubicBezTo>
                                <a:pt x="581" y="111"/>
                                <a:pt x="580" y="110"/>
                                <a:pt x="581" y="110"/>
                              </a:cubicBezTo>
                              <a:cubicBezTo>
                                <a:pt x="583" y="109"/>
                                <a:pt x="584" y="109"/>
                                <a:pt x="584" y="106"/>
                              </a:cubicBezTo>
                              <a:cubicBezTo>
                                <a:pt x="585" y="104"/>
                                <a:pt x="584" y="105"/>
                                <a:pt x="582" y="102"/>
                              </a:cubicBezTo>
                              <a:cubicBezTo>
                                <a:pt x="580" y="100"/>
                                <a:pt x="578" y="103"/>
                                <a:pt x="576" y="103"/>
                              </a:cubicBezTo>
                              <a:cubicBezTo>
                                <a:pt x="574" y="103"/>
                                <a:pt x="578" y="100"/>
                                <a:pt x="576" y="99"/>
                              </a:cubicBezTo>
                              <a:cubicBezTo>
                                <a:pt x="574" y="98"/>
                                <a:pt x="571" y="99"/>
                                <a:pt x="568" y="101"/>
                              </a:cubicBezTo>
                              <a:cubicBezTo>
                                <a:pt x="565" y="103"/>
                                <a:pt x="565" y="101"/>
                                <a:pt x="563" y="103"/>
                              </a:cubicBezTo>
                              <a:cubicBezTo>
                                <a:pt x="561" y="105"/>
                                <a:pt x="561" y="102"/>
                                <a:pt x="562" y="101"/>
                              </a:cubicBezTo>
                              <a:cubicBezTo>
                                <a:pt x="563" y="100"/>
                                <a:pt x="564" y="101"/>
                                <a:pt x="565" y="100"/>
                              </a:cubicBezTo>
                              <a:cubicBezTo>
                                <a:pt x="566" y="98"/>
                                <a:pt x="567" y="100"/>
                                <a:pt x="569" y="98"/>
                              </a:cubicBezTo>
                              <a:cubicBezTo>
                                <a:pt x="572" y="96"/>
                                <a:pt x="574" y="97"/>
                                <a:pt x="575" y="96"/>
                              </a:cubicBezTo>
                              <a:cubicBezTo>
                                <a:pt x="576" y="95"/>
                                <a:pt x="574" y="93"/>
                                <a:pt x="571" y="93"/>
                              </a:cubicBezTo>
                              <a:cubicBezTo>
                                <a:pt x="569" y="94"/>
                                <a:pt x="567" y="90"/>
                                <a:pt x="565" y="91"/>
                              </a:cubicBezTo>
                              <a:cubicBezTo>
                                <a:pt x="564" y="92"/>
                                <a:pt x="564" y="89"/>
                                <a:pt x="562" y="91"/>
                              </a:cubicBezTo>
                              <a:cubicBezTo>
                                <a:pt x="561" y="92"/>
                                <a:pt x="559" y="90"/>
                                <a:pt x="559" y="88"/>
                              </a:cubicBezTo>
                              <a:cubicBezTo>
                                <a:pt x="558" y="86"/>
                                <a:pt x="553" y="82"/>
                                <a:pt x="550" y="81"/>
                              </a:cubicBezTo>
                              <a:cubicBezTo>
                                <a:pt x="547" y="81"/>
                                <a:pt x="549" y="79"/>
                                <a:pt x="551" y="80"/>
                              </a:cubicBezTo>
                              <a:cubicBezTo>
                                <a:pt x="552" y="81"/>
                                <a:pt x="554" y="79"/>
                                <a:pt x="555" y="78"/>
                              </a:cubicBezTo>
                              <a:cubicBezTo>
                                <a:pt x="555" y="77"/>
                                <a:pt x="554" y="76"/>
                                <a:pt x="553" y="75"/>
                              </a:cubicBezTo>
                              <a:cubicBezTo>
                                <a:pt x="552" y="75"/>
                                <a:pt x="552" y="74"/>
                                <a:pt x="552" y="73"/>
                              </a:cubicBezTo>
                              <a:cubicBezTo>
                                <a:pt x="552" y="72"/>
                                <a:pt x="549" y="70"/>
                                <a:pt x="549" y="69"/>
                              </a:cubicBezTo>
                              <a:cubicBezTo>
                                <a:pt x="548" y="68"/>
                                <a:pt x="547" y="67"/>
                                <a:pt x="547" y="66"/>
                              </a:cubicBezTo>
                              <a:cubicBezTo>
                                <a:pt x="547" y="65"/>
                                <a:pt x="545" y="63"/>
                                <a:pt x="545" y="62"/>
                              </a:cubicBezTo>
                              <a:cubicBezTo>
                                <a:pt x="545" y="61"/>
                                <a:pt x="541" y="58"/>
                                <a:pt x="541" y="56"/>
                              </a:cubicBezTo>
                              <a:cubicBezTo>
                                <a:pt x="541" y="55"/>
                                <a:pt x="539" y="54"/>
                                <a:pt x="539" y="52"/>
                              </a:cubicBezTo>
                              <a:cubicBezTo>
                                <a:pt x="538" y="50"/>
                                <a:pt x="537" y="51"/>
                                <a:pt x="536" y="53"/>
                              </a:cubicBezTo>
                              <a:cubicBezTo>
                                <a:pt x="536" y="56"/>
                                <a:pt x="533" y="56"/>
                                <a:pt x="534" y="57"/>
                              </a:cubicBezTo>
                              <a:cubicBezTo>
                                <a:pt x="535" y="59"/>
                                <a:pt x="534" y="59"/>
                                <a:pt x="533" y="60"/>
                              </a:cubicBezTo>
                              <a:cubicBezTo>
                                <a:pt x="532" y="61"/>
                                <a:pt x="534" y="63"/>
                                <a:pt x="532" y="63"/>
                              </a:cubicBezTo>
                              <a:cubicBezTo>
                                <a:pt x="530" y="63"/>
                                <a:pt x="531" y="66"/>
                                <a:pt x="530" y="65"/>
                              </a:cubicBezTo>
                              <a:cubicBezTo>
                                <a:pt x="529" y="63"/>
                                <a:pt x="527" y="64"/>
                                <a:pt x="527" y="65"/>
                              </a:cubicBezTo>
                              <a:cubicBezTo>
                                <a:pt x="527" y="67"/>
                                <a:pt x="524" y="68"/>
                                <a:pt x="522" y="68"/>
                              </a:cubicBezTo>
                              <a:cubicBezTo>
                                <a:pt x="521" y="68"/>
                                <a:pt x="521" y="65"/>
                                <a:pt x="519" y="66"/>
                              </a:cubicBezTo>
                              <a:cubicBezTo>
                                <a:pt x="518" y="67"/>
                                <a:pt x="518" y="63"/>
                                <a:pt x="516" y="63"/>
                              </a:cubicBezTo>
                              <a:cubicBezTo>
                                <a:pt x="514" y="64"/>
                                <a:pt x="513" y="63"/>
                                <a:pt x="514" y="62"/>
                              </a:cubicBezTo>
                              <a:cubicBezTo>
                                <a:pt x="514" y="60"/>
                                <a:pt x="510" y="59"/>
                                <a:pt x="511" y="58"/>
                              </a:cubicBezTo>
                              <a:cubicBezTo>
                                <a:pt x="513" y="57"/>
                                <a:pt x="511" y="55"/>
                                <a:pt x="511" y="52"/>
                              </a:cubicBezTo>
                              <a:cubicBezTo>
                                <a:pt x="511" y="49"/>
                                <a:pt x="513" y="49"/>
                                <a:pt x="513" y="48"/>
                              </a:cubicBezTo>
                              <a:cubicBezTo>
                                <a:pt x="513" y="47"/>
                                <a:pt x="511" y="47"/>
                                <a:pt x="510" y="48"/>
                              </a:cubicBezTo>
                              <a:cubicBezTo>
                                <a:pt x="508" y="48"/>
                                <a:pt x="508" y="46"/>
                                <a:pt x="507" y="46"/>
                              </a:cubicBezTo>
                              <a:cubicBezTo>
                                <a:pt x="506" y="47"/>
                                <a:pt x="501" y="46"/>
                                <a:pt x="501" y="44"/>
                              </a:cubicBezTo>
                              <a:cubicBezTo>
                                <a:pt x="501" y="42"/>
                                <a:pt x="499" y="43"/>
                                <a:pt x="498" y="41"/>
                              </a:cubicBezTo>
                              <a:cubicBezTo>
                                <a:pt x="498" y="39"/>
                                <a:pt x="496" y="41"/>
                                <a:pt x="496" y="39"/>
                              </a:cubicBezTo>
                              <a:cubicBezTo>
                                <a:pt x="496" y="38"/>
                                <a:pt x="495" y="37"/>
                                <a:pt x="494" y="37"/>
                              </a:cubicBezTo>
                              <a:cubicBezTo>
                                <a:pt x="492" y="37"/>
                                <a:pt x="492" y="36"/>
                                <a:pt x="490" y="35"/>
                              </a:cubicBezTo>
                              <a:cubicBezTo>
                                <a:pt x="488" y="35"/>
                                <a:pt x="486" y="37"/>
                                <a:pt x="485" y="37"/>
                              </a:cubicBezTo>
                              <a:cubicBezTo>
                                <a:pt x="484" y="38"/>
                                <a:pt x="481" y="36"/>
                                <a:pt x="480" y="36"/>
                              </a:cubicBezTo>
                              <a:cubicBezTo>
                                <a:pt x="479" y="37"/>
                                <a:pt x="479" y="36"/>
                                <a:pt x="476" y="35"/>
                              </a:cubicBezTo>
                              <a:cubicBezTo>
                                <a:pt x="473" y="34"/>
                                <a:pt x="469" y="34"/>
                                <a:pt x="469" y="35"/>
                              </a:cubicBezTo>
                              <a:cubicBezTo>
                                <a:pt x="469" y="36"/>
                                <a:pt x="467" y="36"/>
                                <a:pt x="467" y="39"/>
                              </a:cubicBezTo>
                              <a:cubicBezTo>
                                <a:pt x="467" y="41"/>
                                <a:pt x="470" y="41"/>
                                <a:pt x="470" y="42"/>
                              </a:cubicBezTo>
                              <a:cubicBezTo>
                                <a:pt x="471" y="44"/>
                                <a:pt x="469" y="43"/>
                                <a:pt x="469" y="45"/>
                              </a:cubicBezTo>
                              <a:cubicBezTo>
                                <a:pt x="469" y="46"/>
                                <a:pt x="467" y="46"/>
                                <a:pt x="467" y="47"/>
                              </a:cubicBezTo>
                              <a:cubicBezTo>
                                <a:pt x="467" y="48"/>
                                <a:pt x="469" y="48"/>
                                <a:pt x="469" y="50"/>
                              </a:cubicBezTo>
                              <a:cubicBezTo>
                                <a:pt x="470" y="52"/>
                                <a:pt x="471" y="52"/>
                                <a:pt x="471" y="55"/>
                              </a:cubicBezTo>
                              <a:cubicBezTo>
                                <a:pt x="471" y="58"/>
                                <a:pt x="470" y="57"/>
                                <a:pt x="469" y="57"/>
                              </a:cubicBezTo>
                              <a:cubicBezTo>
                                <a:pt x="468" y="58"/>
                                <a:pt x="469" y="59"/>
                                <a:pt x="468" y="61"/>
                              </a:cubicBezTo>
                              <a:cubicBezTo>
                                <a:pt x="466" y="63"/>
                                <a:pt x="465" y="65"/>
                                <a:pt x="466" y="66"/>
                              </a:cubicBezTo>
                              <a:cubicBezTo>
                                <a:pt x="467" y="67"/>
                                <a:pt x="472" y="69"/>
                                <a:pt x="474" y="72"/>
                              </a:cubicBezTo>
                              <a:cubicBezTo>
                                <a:pt x="475" y="75"/>
                                <a:pt x="475" y="80"/>
                                <a:pt x="475" y="83"/>
                              </a:cubicBezTo>
                              <a:cubicBezTo>
                                <a:pt x="474" y="87"/>
                                <a:pt x="470" y="88"/>
                                <a:pt x="467" y="91"/>
                              </a:cubicBezTo>
                              <a:cubicBezTo>
                                <a:pt x="465" y="94"/>
                                <a:pt x="462" y="93"/>
                                <a:pt x="460" y="93"/>
                              </a:cubicBezTo>
                              <a:cubicBezTo>
                                <a:pt x="459" y="93"/>
                                <a:pt x="460" y="96"/>
                                <a:pt x="462" y="98"/>
                              </a:cubicBezTo>
                              <a:cubicBezTo>
                                <a:pt x="464" y="101"/>
                                <a:pt x="462" y="101"/>
                                <a:pt x="463" y="104"/>
                              </a:cubicBezTo>
                              <a:cubicBezTo>
                                <a:pt x="464" y="106"/>
                                <a:pt x="463" y="108"/>
                                <a:pt x="464" y="110"/>
                              </a:cubicBezTo>
                              <a:cubicBezTo>
                                <a:pt x="466" y="112"/>
                                <a:pt x="465" y="113"/>
                                <a:pt x="463" y="114"/>
                              </a:cubicBezTo>
                              <a:cubicBezTo>
                                <a:pt x="462" y="116"/>
                                <a:pt x="464" y="115"/>
                                <a:pt x="464" y="117"/>
                              </a:cubicBezTo>
                              <a:cubicBezTo>
                                <a:pt x="464" y="119"/>
                                <a:pt x="463" y="118"/>
                                <a:pt x="462" y="117"/>
                              </a:cubicBezTo>
                              <a:cubicBezTo>
                                <a:pt x="460" y="116"/>
                                <a:pt x="459" y="119"/>
                                <a:pt x="459" y="120"/>
                              </a:cubicBezTo>
                              <a:cubicBezTo>
                                <a:pt x="459" y="121"/>
                                <a:pt x="455" y="118"/>
                                <a:pt x="455" y="118"/>
                              </a:cubicBezTo>
                              <a:cubicBezTo>
                                <a:pt x="454" y="118"/>
                                <a:pt x="455" y="116"/>
                                <a:pt x="453" y="115"/>
                              </a:cubicBezTo>
                              <a:cubicBezTo>
                                <a:pt x="451" y="113"/>
                                <a:pt x="449" y="113"/>
                                <a:pt x="449" y="111"/>
                              </a:cubicBezTo>
                              <a:cubicBezTo>
                                <a:pt x="449" y="109"/>
                                <a:pt x="446" y="108"/>
                                <a:pt x="446" y="106"/>
                              </a:cubicBezTo>
                              <a:cubicBezTo>
                                <a:pt x="446" y="105"/>
                                <a:pt x="446" y="100"/>
                                <a:pt x="445" y="99"/>
                              </a:cubicBezTo>
                              <a:cubicBezTo>
                                <a:pt x="444" y="97"/>
                                <a:pt x="445" y="96"/>
                                <a:pt x="446" y="94"/>
                              </a:cubicBezTo>
                              <a:cubicBezTo>
                                <a:pt x="447" y="93"/>
                                <a:pt x="445" y="91"/>
                                <a:pt x="443" y="91"/>
                              </a:cubicBezTo>
                              <a:cubicBezTo>
                                <a:pt x="441" y="91"/>
                                <a:pt x="438" y="90"/>
                                <a:pt x="435" y="91"/>
                              </a:cubicBezTo>
                              <a:cubicBezTo>
                                <a:pt x="432" y="91"/>
                                <a:pt x="431" y="90"/>
                                <a:pt x="430" y="90"/>
                              </a:cubicBezTo>
                              <a:cubicBezTo>
                                <a:pt x="429" y="89"/>
                                <a:pt x="426" y="87"/>
                                <a:pt x="423" y="86"/>
                              </a:cubicBezTo>
                              <a:cubicBezTo>
                                <a:pt x="419" y="85"/>
                                <a:pt x="418" y="83"/>
                                <a:pt x="417" y="82"/>
                              </a:cubicBezTo>
                              <a:cubicBezTo>
                                <a:pt x="417" y="81"/>
                                <a:pt x="413" y="81"/>
                                <a:pt x="412" y="80"/>
                              </a:cubicBezTo>
                              <a:cubicBezTo>
                                <a:pt x="412" y="79"/>
                                <a:pt x="408" y="78"/>
                                <a:pt x="407" y="78"/>
                              </a:cubicBezTo>
                              <a:cubicBezTo>
                                <a:pt x="405" y="78"/>
                                <a:pt x="402" y="75"/>
                                <a:pt x="400" y="75"/>
                              </a:cubicBezTo>
                              <a:cubicBezTo>
                                <a:pt x="398" y="76"/>
                                <a:pt x="393" y="78"/>
                                <a:pt x="392" y="78"/>
                              </a:cubicBezTo>
                              <a:cubicBezTo>
                                <a:pt x="391" y="78"/>
                                <a:pt x="392" y="76"/>
                                <a:pt x="393" y="75"/>
                              </a:cubicBezTo>
                              <a:cubicBezTo>
                                <a:pt x="394" y="74"/>
                                <a:pt x="391" y="71"/>
                                <a:pt x="391" y="69"/>
                              </a:cubicBezTo>
                              <a:cubicBezTo>
                                <a:pt x="390" y="66"/>
                                <a:pt x="389" y="64"/>
                                <a:pt x="387" y="64"/>
                              </a:cubicBezTo>
                              <a:cubicBezTo>
                                <a:pt x="385" y="65"/>
                                <a:pt x="382" y="63"/>
                                <a:pt x="381" y="63"/>
                              </a:cubicBezTo>
                              <a:cubicBezTo>
                                <a:pt x="380" y="62"/>
                                <a:pt x="380" y="56"/>
                                <a:pt x="381" y="53"/>
                              </a:cubicBezTo>
                              <a:cubicBezTo>
                                <a:pt x="382" y="50"/>
                                <a:pt x="385" y="46"/>
                                <a:pt x="385" y="44"/>
                              </a:cubicBezTo>
                              <a:cubicBezTo>
                                <a:pt x="385" y="43"/>
                                <a:pt x="386" y="42"/>
                                <a:pt x="388" y="41"/>
                              </a:cubicBezTo>
                              <a:cubicBezTo>
                                <a:pt x="390" y="41"/>
                                <a:pt x="389" y="38"/>
                                <a:pt x="390" y="37"/>
                              </a:cubicBezTo>
                              <a:cubicBezTo>
                                <a:pt x="392" y="37"/>
                                <a:pt x="392" y="37"/>
                                <a:pt x="392" y="35"/>
                              </a:cubicBezTo>
                              <a:cubicBezTo>
                                <a:pt x="393" y="34"/>
                                <a:pt x="395" y="35"/>
                                <a:pt x="394" y="34"/>
                              </a:cubicBezTo>
                              <a:cubicBezTo>
                                <a:pt x="393" y="32"/>
                                <a:pt x="393" y="32"/>
                                <a:pt x="396" y="32"/>
                              </a:cubicBezTo>
                              <a:cubicBezTo>
                                <a:pt x="399" y="32"/>
                                <a:pt x="403" y="31"/>
                                <a:pt x="402" y="29"/>
                              </a:cubicBezTo>
                              <a:cubicBezTo>
                                <a:pt x="401" y="26"/>
                                <a:pt x="395" y="28"/>
                                <a:pt x="395" y="26"/>
                              </a:cubicBezTo>
                              <a:cubicBezTo>
                                <a:pt x="395" y="23"/>
                                <a:pt x="386" y="23"/>
                                <a:pt x="386" y="22"/>
                              </a:cubicBezTo>
                              <a:cubicBezTo>
                                <a:pt x="387" y="21"/>
                                <a:pt x="395" y="23"/>
                                <a:pt x="398" y="24"/>
                              </a:cubicBezTo>
                              <a:cubicBezTo>
                                <a:pt x="401" y="25"/>
                                <a:pt x="402" y="25"/>
                                <a:pt x="404" y="25"/>
                              </a:cubicBezTo>
                              <a:cubicBezTo>
                                <a:pt x="407" y="25"/>
                                <a:pt x="405" y="22"/>
                                <a:pt x="406" y="21"/>
                              </a:cubicBezTo>
                              <a:cubicBezTo>
                                <a:pt x="406" y="19"/>
                                <a:pt x="411" y="23"/>
                                <a:pt x="413" y="22"/>
                              </a:cubicBezTo>
                              <a:cubicBezTo>
                                <a:pt x="416" y="21"/>
                                <a:pt x="418" y="16"/>
                                <a:pt x="421" y="14"/>
                              </a:cubicBezTo>
                              <a:cubicBezTo>
                                <a:pt x="423" y="13"/>
                                <a:pt x="421" y="11"/>
                                <a:pt x="417" y="12"/>
                              </a:cubicBezTo>
                              <a:cubicBezTo>
                                <a:pt x="412" y="12"/>
                                <a:pt x="410" y="10"/>
                                <a:pt x="408" y="9"/>
                              </a:cubicBezTo>
                              <a:cubicBezTo>
                                <a:pt x="405" y="7"/>
                                <a:pt x="406" y="6"/>
                                <a:pt x="408" y="6"/>
                              </a:cubicBezTo>
                              <a:cubicBezTo>
                                <a:pt x="410" y="6"/>
                                <a:pt x="416" y="11"/>
                                <a:pt x="418" y="11"/>
                              </a:cubicBezTo>
                              <a:cubicBezTo>
                                <a:pt x="420" y="11"/>
                                <a:pt x="424" y="7"/>
                                <a:pt x="426" y="5"/>
                              </a:cubicBezTo>
                              <a:cubicBezTo>
                                <a:pt x="428" y="4"/>
                                <a:pt x="424" y="3"/>
                                <a:pt x="423" y="2"/>
                              </a:cubicBezTo>
                              <a:cubicBezTo>
                                <a:pt x="422" y="2"/>
                                <a:pt x="424" y="1"/>
                                <a:pt x="426" y="1"/>
                              </a:cubicBezTo>
                              <a:cubicBezTo>
                                <a:pt x="262" y="1"/>
                                <a:pt x="262" y="1"/>
                                <a:pt x="262" y="1"/>
                              </a:cubicBezTo>
                              <a:cubicBezTo>
                                <a:pt x="263" y="1"/>
                                <a:pt x="264" y="2"/>
                                <a:pt x="262" y="4"/>
                              </a:cubicBezTo>
                              <a:cubicBezTo>
                                <a:pt x="259" y="8"/>
                                <a:pt x="258" y="8"/>
                                <a:pt x="255" y="8"/>
                              </a:cubicBezTo>
                              <a:cubicBezTo>
                                <a:pt x="252" y="7"/>
                                <a:pt x="250" y="9"/>
                                <a:pt x="252" y="10"/>
                              </a:cubicBezTo>
                              <a:cubicBezTo>
                                <a:pt x="253" y="11"/>
                                <a:pt x="253" y="12"/>
                                <a:pt x="250" y="12"/>
                              </a:cubicBezTo>
                              <a:cubicBezTo>
                                <a:pt x="247" y="13"/>
                                <a:pt x="245" y="16"/>
                                <a:pt x="244" y="15"/>
                              </a:cubicBezTo>
                              <a:cubicBezTo>
                                <a:pt x="242" y="15"/>
                                <a:pt x="249" y="10"/>
                                <a:pt x="247" y="9"/>
                              </a:cubicBezTo>
                              <a:cubicBezTo>
                                <a:pt x="246" y="8"/>
                                <a:pt x="241" y="11"/>
                                <a:pt x="241" y="13"/>
                              </a:cubicBezTo>
                              <a:cubicBezTo>
                                <a:pt x="241" y="14"/>
                                <a:pt x="238" y="14"/>
                                <a:pt x="237" y="14"/>
                              </a:cubicBezTo>
                              <a:cubicBezTo>
                                <a:pt x="235" y="14"/>
                                <a:pt x="233" y="13"/>
                                <a:pt x="234" y="12"/>
                              </a:cubicBezTo>
                              <a:cubicBezTo>
                                <a:pt x="236" y="12"/>
                                <a:pt x="235" y="10"/>
                                <a:pt x="237" y="9"/>
                              </a:cubicBezTo>
                              <a:cubicBezTo>
                                <a:pt x="240" y="8"/>
                                <a:pt x="237" y="7"/>
                                <a:pt x="237" y="6"/>
                              </a:cubicBezTo>
                              <a:cubicBezTo>
                                <a:pt x="238" y="5"/>
                                <a:pt x="243" y="7"/>
                                <a:pt x="243" y="5"/>
                              </a:cubicBezTo>
                              <a:cubicBezTo>
                                <a:pt x="243" y="3"/>
                                <a:pt x="238" y="2"/>
                                <a:pt x="237" y="3"/>
                              </a:cubicBezTo>
                              <a:cubicBezTo>
                                <a:pt x="235" y="4"/>
                                <a:pt x="231" y="7"/>
                                <a:pt x="227" y="5"/>
                              </a:cubicBezTo>
                              <a:cubicBezTo>
                                <a:pt x="225" y="4"/>
                                <a:pt x="238" y="3"/>
                                <a:pt x="240" y="1"/>
                              </a:cubicBezTo>
                              <a:cubicBezTo>
                                <a:pt x="33" y="1"/>
                                <a:pt x="33" y="1"/>
                                <a:pt x="33" y="1"/>
                              </a:cubicBezTo>
                              <a:cubicBezTo>
                                <a:pt x="33" y="1"/>
                                <a:pt x="33" y="1"/>
                                <a:pt x="33" y="2"/>
                              </a:cubicBezTo>
                              <a:cubicBezTo>
                                <a:pt x="35" y="2"/>
                                <a:pt x="38" y="1"/>
                                <a:pt x="39" y="3"/>
                              </a:cubicBezTo>
                              <a:cubicBezTo>
                                <a:pt x="39" y="4"/>
                                <a:pt x="35" y="3"/>
                                <a:pt x="33" y="4"/>
                              </a:cubicBezTo>
                              <a:cubicBezTo>
                                <a:pt x="30" y="6"/>
                                <a:pt x="29" y="7"/>
                                <a:pt x="28" y="6"/>
                              </a:cubicBezTo>
                              <a:cubicBezTo>
                                <a:pt x="27" y="4"/>
                                <a:pt x="24" y="5"/>
                                <a:pt x="22" y="5"/>
                              </a:cubicBezTo>
                              <a:cubicBezTo>
                                <a:pt x="20" y="6"/>
                                <a:pt x="21" y="3"/>
                                <a:pt x="22" y="2"/>
                              </a:cubicBezTo>
                              <a:cubicBezTo>
                                <a:pt x="22" y="1"/>
                                <a:pt x="19" y="0"/>
                                <a:pt x="15" y="2"/>
                              </a:cubicBezTo>
                              <a:cubicBezTo>
                                <a:pt x="11" y="4"/>
                                <a:pt x="13" y="3"/>
                                <a:pt x="12" y="5"/>
                              </a:cubicBezTo>
                              <a:cubicBezTo>
                                <a:pt x="12" y="7"/>
                                <a:pt x="10" y="4"/>
                                <a:pt x="8" y="6"/>
                              </a:cubicBezTo>
                              <a:cubicBezTo>
                                <a:pt x="5" y="7"/>
                                <a:pt x="2" y="8"/>
                                <a:pt x="1" y="10"/>
                              </a:cubicBezTo>
                              <a:cubicBezTo>
                                <a:pt x="0" y="11"/>
                                <a:pt x="6" y="12"/>
                                <a:pt x="8" y="13"/>
                              </a:cubicBezTo>
                              <a:cubicBezTo>
                                <a:pt x="11" y="13"/>
                                <a:pt x="6" y="15"/>
                                <a:pt x="7" y="15"/>
                              </a:cubicBezTo>
                              <a:cubicBezTo>
                                <a:pt x="9" y="16"/>
                                <a:pt x="8" y="17"/>
                                <a:pt x="11" y="19"/>
                              </a:cubicBezTo>
                              <a:cubicBezTo>
                                <a:pt x="14" y="20"/>
                                <a:pt x="21" y="19"/>
                                <a:pt x="22" y="19"/>
                              </a:cubicBezTo>
                              <a:cubicBezTo>
                                <a:pt x="24" y="19"/>
                                <a:pt x="26" y="21"/>
                                <a:pt x="27" y="20"/>
                              </a:cubicBezTo>
                              <a:cubicBezTo>
                                <a:pt x="28" y="18"/>
                                <a:pt x="33" y="14"/>
                                <a:pt x="36" y="16"/>
                              </a:cubicBezTo>
                              <a:cubicBezTo>
                                <a:pt x="39" y="19"/>
                                <a:pt x="33" y="18"/>
                                <a:pt x="35" y="20"/>
                              </a:cubicBezTo>
                              <a:cubicBezTo>
                                <a:pt x="36" y="21"/>
                                <a:pt x="38" y="25"/>
                                <a:pt x="35" y="27"/>
                              </a:cubicBezTo>
                              <a:cubicBezTo>
                                <a:pt x="33" y="29"/>
                                <a:pt x="30" y="27"/>
                                <a:pt x="29" y="27"/>
                              </a:cubicBezTo>
                              <a:cubicBezTo>
                                <a:pt x="28" y="27"/>
                                <a:pt x="28" y="30"/>
                                <a:pt x="26" y="31"/>
                              </a:cubicBezTo>
                              <a:cubicBezTo>
                                <a:pt x="24" y="33"/>
                                <a:pt x="22" y="30"/>
                                <a:pt x="20" y="30"/>
                              </a:cubicBezTo>
                              <a:cubicBezTo>
                                <a:pt x="17" y="30"/>
                                <a:pt x="17" y="33"/>
                                <a:pt x="18" y="35"/>
                              </a:cubicBezTo>
                              <a:cubicBezTo>
                                <a:pt x="18" y="37"/>
                                <a:pt x="13" y="35"/>
                                <a:pt x="12" y="39"/>
                              </a:cubicBezTo>
                              <a:cubicBezTo>
                                <a:pt x="11" y="43"/>
                                <a:pt x="7" y="39"/>
                                <a:pt x="10" y="43"/>
                              </a:cubicBezTo>
                              <a:cubicBezTo>
                                <a:pt x="13" y="47"/>
                                <a:pt x="12" y="45"/>
                                <a:pt x="15" y="46"/>
                              </a:cubicBezTo>
                              <a:cubicBezTo>
                                <a:pt x="17" y="48"/>
                                <a:pt x="12" y="51"/>
                                <a:pt x="14" y="51"/>
                              </a:cubicBezTo>
                              <a:cubicBezTo>
                                <a:pt x="17" y="52"/>
                                <a:pt x="19" y="56"/>
                                <a:pt x="21" y="57"/>
                              </a:cubicBezTo>
                              <a:cubicBezTo>
                                <a:pt x="22" y="59"/>
                                <a:pt x="24" y="57"/>
                                <a:pt x="27" y="57"/>
                              </a:cubicBezTo>
                              <a:cubicBezTo>
                                <a:pt x="29" y="56"/>
                                <a:pt x="28" y="53"/>
                                <a:pt x="29" y="54"/>
                              </a:cubicBezTo>
                              <a:cubicBezTo>
                                <a:pt x="31" y="56"/>
                                <a:pt x="33" y="59"/>
                                <a:pt x="32" y="60"/>
                              </a:cubicBezTo>
                              <a:cubicBezTo>
                                <a:pt x="30" y="61"/>
                                <a:pt x="31" y="64"/>
                                <a:pt x="31" y="65"/>
                              </a:cubicBezTo>
                              <a:cubicBezTo>
                                <a:pt x="31" y="67"/>
                                <a:pt x="36" y="66"/>
                                <a:pt x="37" y="65"/>
                              </a:cubicBezTo>
                              <a:cubicBezTo>
                                <a:pt x="37" y="63"/>
                                <a:pt x="41" y="63"/>
                                <a:pt x="44" y="65"/>
                              </a:cubicBezTo>
                              <a:cubicBezTo>
                                <a:pt x="46" y="68"/>
                                <a:pt x="47" y="68"/>
                                <a:pt x="47" y="66"/>
                              </a:cubicBezTo>
                              <a:cubicBezTo>
                                <a:pt x="47" y="64"/>
                                <a:pt x="49" y="62"/>
                                <a:pt x="49" y="64"/>
                              </a:cubicBezTo>
                              <a:cubicBezTo>
                                <a:pt x="49" y="65"/>
                                <a:pt x="51" y="66"/>
                                <a:pt x="55" y="64"/>
                              </a:cubicBezTo>
                              <a:cubicBezTo>
                                <a:pt x="58" y="63"/>
                                <a:pt x="57" y="64"/>
                                <a:pt x="55" y="67"/>
                              </a:cubicBezTo>
                              <a:cubicBezTo>
                                <a:pt x="52" y="70"/>
                                <a:pt x="55" y="74"/>
                                <a:pt x="53" y="75"/>
                              </a:cubicBezTo>
                              <a:cubicBezTo>
                                <a:pt x="51" y="75"/>
                                <a:pt x="50" y="80"/>
                                <a:pt x="47" y="80"/>
                              </a:cubicBezTo>
                              <a:cubicBezTo>
                                <a:pt x="44" y="81"/>
                                <a:pt x="39" y="86"/>
                                <a:pt x="38" y="87"/>
                              </a:cubicBezTo>
                              <a:cubicBezTo>
                                <a:pt x="37" y="88"/>
                                <a:pt x="31" y="85"/>
                                <a:pt x="30" y="88"/>
                              </a:cubicBezTo>
                              <a:cubicBezTo>
                                <a:pt x="29" y="91"/>
                                <a:pt x="25" y="93"/>
                                <a:pt x="26" y="94"/>
                              </a:cubicBezTo>
                              <a:cubicBezTo>
                                <a:pt x="27" y="94"/>
                                <a:pt x="32" y="92"/>
                                <a:pt x="32" y="90"/>
                              </a:cubicBezTo>
                              <a:cubicBezTo>
                                <a:pt x="33" y="89"/>
                                <a:pt x="33" y="89"/>
                                <a:pt x="34" y="90"/>
                              </a:cubicBezTo>
                              <a:cubicBezTo>
                                <a:pt x="35" y="91"/>
                                <a:pt x="38" y="90"/>
                                <a:pt x="39" y="89"/>
                              </a:cubicBezTo>
                              <a:cubicBezTo>
                                <a:pt x="40" y="88"/>
                                <a:pt x="41" y="88"/>
                                <a:pt x="42" y="88"/>
                              </a:cubicBezTo>
                              <a:cubicBezTo>
                                <a:pt x="43" y="89"/>
                                <a:pt x="44" y="87"/>
                                <a:pt x="47" y="87"/>
                              </a:cubicBezTo>
                              <a:cubicBezTo>
                                <a:pt x="50" y="86"/>
                                <a:pt x="49" y="85"/>
                                <a:pt x="50" y="83"/>
                              </a:cubicBezTo>
                              <a:cubicBezTo>
                                <a:pt x="51" y="82"/>
                                <a:pt x="58" y="78"/>
                                <a:pt x="59" y="78"/>
                              </a:cubicBezTo>
                              <a:cubicBezTo>
                                <a:pt x="61" y="78"/>
                                <a:pt x="60" y="75"/>
                                <a:pt x="61" y="75"/>
                              </a:cubicBezTo>
                              <a:cubicBezTo>
                                <a:pt x="63" y="75"/>
                                <a:pt x="65" y="73"/>
                                <a:pt x="67" y="72"/>
                              </a:cubicBezTo>
                              <a:cubicBezTo>
                                <a:pt x="69" y="70"/>
                                <a:pt x="70" y="71"/>
                                <a:pt x="71" y="70"/>
                              </a:cubicBezTo>
                              <a:cubicBezTo>
                                <a:pt x="73" y="70"/>
                                <a:pt x="71" y="67"/>
                                <a:pt x="73" y="66"/>
                              </a:cubicBezTo>
                              <a:cubicBezTo>
                                <a:pt x="74" y="66"/>
                                <a:pt x="76" y="65"/>
                                <a:pt x="76" y="64"/>
                              </a:cubicBezTo>
                              <a:cubicBezTo>
                                <a:pt x="76" y="63"/>
                                <a:pt x="72" y="63"/>
                                <a:pt x="71" y="62"/>
                              </a:cubicBezTo>
                              <a:cubicBezTo>
                                <a:pt x="71" y="61"/>
                                <a:pt x="74" y="58"/>
                                <a:pt x="76" y="58"/>
                              </a:cubicBezTo>
                              <a:cubicBezTo>
                                <a:pt x="77" y="58"/>
                                <a:pt x="79" y="57"/>
                                <a:pt x="79" y="55"/>
                              </a:cubicBezTo>
                              <a:cubicBezTo>
                                <a:pt x="79" y="53"/>
                                <a:pt x="81" y="53"/>
                                <a:pt x="83" y="51"/>
                              </a:cubicBezTo>
                              <a:cubicBezTo>
                                <a:pt x="84" y="50"/>
                                <a:pt x="84" y="48"/>
                                <a:pt x="85" y="48"/>
                              </a:cubicBezTo>
                              <a:cubicBezTo>
                                <a:pt x="87" y="48"/>
                                <a:pt x="88" y="46"/>
                                <a:pt x="90" y="45"/>
                              </a:cubicBezTo>
                              <a:cubicBezTo>
                                <a:pt x="91" y="44"/>
                                <a:pt x="90" y="46"/>
                                <a:pt x="93" y="46"/>
                              </a:cubicBezTo>
                              <a:cubicBezTo>
                                <a:pt x="96" y="46"/>
                                <a:pt x="95" y="49"/>
                                <a:pt x="93" y="48"/>
                              </a:cubicBezTo>
                              <a:cubicBezTo>
                                <a:pt x="91" y="47"/>
                                <a:pt x="90" y="47"/>
                                <a:pt x="87" y="49"/>
                              </a:cubicBezTo>
                              <a:cubicBezTo>
                                <a:pt x="85" y="51"/>
                                <a:pt x="87" y="52"/>
                                <a:pt x="85" y="54"/>
                              </a:cubicBezTo>
                              <a:cubicBezTo>
                                <a:pt x="84" y="56"/>
                                <a:pt x="84" y="58"/>
                                <a:pt x="86" y="58"/>
                              </a:cubicBezTo>
                              <a:cubicBezTo>
                                <a:pt x="88" y="58"/>
                                <a:pt x="86" y="59"/>
                                <a:pt x="84" y="60"/>
                              </a:cubicBezTo>
                              <a:cubicBezTo>
                                <a:pt x="82" y="61"/>
                                <a:pt x="83" y="62"/>
                                <a:pt x="86" y="62"/>
                              </a:cubicBezTo>
                              <a:cubicBezTo>
                                <a:pt x="89" y="62"/>
                                <a:pt x="93" y="58"/>
                                <a:pt x="96" y="56"/>
                              </a:cubicBezTo>
                              <a:cubicBezTo>
                                <a:pt x="100" y="54"/>
                                <a:pt x="103" y="56"/>
                                <a:pt x="104" y="56"/>
                              </a:cubicBezTo>
                              <a:cubicBezTo>
                                <a:pt x="105" y="55"/>
                                <a:pt x="102" y="54"/>
                                <a:pt x="104" y="53"/>
                              </a:cubicBezTo>
                              <a:cubicBezTo>
                                <a:pt x="105" y="53"/>
                                <a:pt x="102" y="52"/>
                                <a:pt x="101" y="50"/>
                              </a:cubicBezTo>
                              <a:cubicBezTo>
                                <a:pt x="101" y="48"/>
                                <a:pt x="103" y="49"/>
                                <a:pt x="103" y="48"/>
                              </a:cubicBezTo>
                              <a:cubicBezTo>
                                <a:pt x="104" y="46"/>
                                <a:pt x="105" y="47"/>
                                <a:pt x="106" y="47"/>
                              </a:cubicBezTo>
                              <a:cubicBezTo>
                                <a:pt x="107" y="48"/>
                                <a:pt x="109" y="47"/>
                                <a:pt x="110" y="49"/>
                              </a:cubicBezTo>
                              <a:cubicBezTo>
                                <a:pt x="111" y="51"/>
                                <a:pt x="112" y="48"/>
                                <a:pt x="114" y="50"/>
                              </a:cubicBezTo>
                              <a:cubicBezTo>
                                <a:pt x="116" y="51"/>
                                <a:pt x="113" y="51"/>
                                <a:pt x="112" y="51"/>
                              </a:cubicBezTo>
                              <a:cubicBezTo>
                                <a:pt x="110" y="52"/>
                                <a:pt x="111" y="54"/>
                                <a:pt x="112" y="53"/>
                              </a:cubicBezTo>
                              <a:cubicBezTo>
                                <a:pt x="114" y="52"/>
                                <a:pt x="115" y="51"/>
                                <a:pt x="116" y="52"/>
                              </a:cubicBezTo>
                              <a:cubicBezTo>
                                <a:pt x="118" y="54"/>
                                <a:pt x="118" y="53"/>
                                <a:pt x="119" y="52"/>
                              </a:cubicBezTo>
                              <a:cubicBezTo>
                                <a:pt x="120" y="51"/>
                                <a:pt x="120" y="52"/>
                                <a:pt x="120" y="53"/>
                              </a:cubicBezTo>
                              <a:cubicBezTo>
                                <a:pt x="120" y="54"/>
                                <a:pt x="123" y="54"/>
                                <a:pt x="126" y="55"/>
                              </a:cubicBezTo>
                              <a:cubicBezTo>
                                <a:pt x="130" y="55"/>
                                <a:pt x="136" y="55"/>
                                <a:pt x="138" y="54"/>
                              </a:cubicBezTo>
                              <a:cubicBezTo>
                                <a:pt x="139" y="54"/>
                                <a:pt x="139" y="57"/>
                                <a:pt x="142" y="58"/>
                              </a:cubicBezTo>
                              <a:cubicBezTo>
                                <a:pt x="146" y="58"/>
                                <a:pt x="147" y="54"/>
                                <a:pt x="148" y="55"/>
                              </a:cubicBezTo>
                              <a:cubicBezTo>
                                <a:pt x="150" y="57"/>
                                <a:pt x="148" y="58"/>
                                <a:pt x="147" y="59"/>
                              </a:cubicBezTo>
                              <a:cubicBezTo>
                                <a:pt x="146" y="60"/>
                                <a:pt x="149" y="60"/>
                                <a:pt x="150" y="61"/>
                              </a:cubicBezTo>
                              <a:cubicBezTo>
                                <a:pt x="151" y="61"/>
                                <a:pt x="155" y="62"/>
                                <a:pt x="156" y="64"/>
                              </a:cubicBezTo>
                              <a:cubicBezTo>
                                <a:pt x="157" y="65"/>
                                <a:pt x="158" y="67"/>
                                <a:pt x="162" y="68"/>
                              </a:cubicBezTo>
                              <a:cubicBezTo>
                                <a:pt x="166" y="70"/>
                                <a:pt x="162" y="64"/>
                                <a:pt x="165" y="66"/>
                              </a:cubicBezTo>
                              <a:cubicBezTo>
                                <a:pt x="168" y="68"/>
                                <a:pt x="167" y="66"/>
                                <a:pt x="169" y="68"/>
                              </a:cubicBezTo>
                              <a:cubicBezTo>
                                <a:pt x="171" y="70"/>
                                <a:pt x="171" y="67"/>
                                <a:pt x="170" y="64"/>
                              </a:cubicBezTo>
                              <a:cubicBezTo>
                                <a:pt x="169" y="60"/>
                                <a:pt x="171" y="63"/>
                                <a:pt x="172" y="64"/>
                              </a:cubicBezTo>
                              <a:cubicBezTo>
                                <a:pt x="173" y="66"/>
                                <a:pt x="173" y="69"/>
                                <a:pt x="172" y="71"/>
                              </a:cubicBezTo>
                              <a:cubicBezTo>
                                <a:pt x="171" y="73"/>
                                <a:pt x="168" y="71"/>
                                <a:pt x="168" y="70"/>
                              </a:cubicBezTo>
                              <a:cubicBezTo>
                                <a:pt x="169" y="69"/>
                                <a:pt x="165" y="69"/>
                                <a:pt x="165" y="71"/>
                              </a:cubicBezTo>
                              <a:cubicBezTo>
                                <a:pt x="165" y="73"/>
                                <a:pt x="167" y="76"/>
                                <a:pt x="169" y="76"/>
                              </a:cubicBezTo>
                              <a:cubicBezTo>
                                <a:pt x="171" y="76"/>
                                <a:pt x="169" y="79"/>
                                <a:pt x="171" y="80"/>
                              </a:cubicBezTo>
                              <a:cubicBezTo>
                                <a:pt x="172" y="80"/>
                                <a:pt x="172" y="83"/>
                                <a:pt x="173" y="83"/>
                              </a:cubicBezTo>
                              <a:cubicBezTo>
                                <a:pt x="174" y="82"/>
                                <a:pt x="174" y="79"/>
                                <a:pt x="173" y="77"/>
                              </a:cubicBezTo>
                              <a:cubicBezTo>
                                <a:pt x="171" y="75"/>
                                <a:pt x="172" y="73"/>
                                <a:pt x="173" y="74"/>
                              </a:cubicBezTo>
                              <a:cubicBezTo>
                                <a:pt x="175" y="74"/>
                                <a:pt x="173" y="76"/>
                                <a:pt x="174" y="77"/>
                              </a:cubicBezTo>
                              <a:cubicBezTo>
                                <a:pt x="175" y="78"/>
                                <a:pt x="175" y="76"/>
                                <a:pt x="177" y="76"/>
                              </a:cubicBezTo>
                              <a:cubicBezTo>
                                <a:pt x="179" y="75"/>
                                <a:pt x="176" y="72"/>
                                <a:pt x="177" y="71"/>
                              </a:cubicBezTo>
                              <a:cubicBezTo>
                                <a:pt x="178" y="69"/>
                                <a:pt x="179" y="72"/>
                                <a:pt x="180" y="74"/>
                              </a:cubicBezTo>
                              <a:cubicBezTo>
                                <a:pt x="181" y="77"/>
                                <a:pt x="178" y="76"/>
                                <a:pt x="178" y="78"/>
                              </a:cubicBezTo>
                              <a:cubicBezTo>
                                <a:pt x="178" y="79"/>
                                <a:pt x="176" y="78"/>
                                <a:pt x="175" y="79"/>
                              </a:cubicBezTo>
                              <a:cubicBezTo>
                                <a:pt x="175" y="80"/>
                                <a:pt x="175" y="84"/>
                                <a:pt x="176" y="85"/>
                              </a:cubicBezTo>
                              <a:cubicBezTo>
                                <a:pt x="177" y="85"/>
                                <a:pt x="178" y="81"/>
                                <a:pt x="178" y="83"/>
                              </a:cubicBezTo>
                              <a:cubicBezTo>
                                <a:pt x="179" y="85"/>
                                <a:pt x="181" y="80"/>
                                <a:pt x="181" y="82"/>
                              </a:cubicBezTo>
                              <a:cubicBezTo>
                                <a:pt x="182" y="84"/>
                                <a:pt x="185" y="86"/>
                                <a:pt x="186" y="85"/>
                              </a:cubicBezTo>
                              <a:cubicBezTo>
                                <a:pt x="187" y="85"/>
                                <a:pt x="185" y="83"/>
                                <a:pt x="184" y="83"/>
                              </a:cubicBezTo>
                              <a:cubicBezTo>
                                <a:pt x="182" y="83"/>
                                <a:pt x="182" y="80"/>
                                <a:pt x="184" y="80"/>
                              </a:cubicBezTo>
                              <a:cubicBezTo>
                                <a:pt x="185" y="80"/>
                                <a:pt x="188" y="84"/>
                                <a:pt x="188" y="85"/>
                              </a:cubicBezTo>
                              <a:cubicBezTo>
                                <a:pt x="188" y="87"/>
                                <a:pt x="186" y="86"/>
                                <a:pt x="185" y="88"/>
                              </a:cubicBezTo>
                              <a:cubicBezTo>
                                <a:pt x="184" y="89"/>
                                <a:pt x="182" y="86"/>
                                <a:pt x="181" y="86"/>
                              </a:cubicBezTo>
                              <a:cubicBezTo>
                                <a:pt x="179" y="86"/>
                                <a:pt x="181" y="88"/>
                                <a:pt x="181" y="90"/>
                              </a:cubicBezTo>
                              <a:cubicBezTo>
                                <a:pt x="182" y="91"/>
                                <a:pt x="180" y="93"/>
                                <a:pt x="182" y="95"/>
                              </a:cubicBezTo>
                              <a:cubicBezTo>
                                <a:pt x="184" y="96"/>
                                <a:pt x="183" y="94"/>
                                <a:pt x="183" y="93"/>
                              </a:cubicBezTo>
                              <a:cubicBezTo>
                                <a:pt x="184" y="92"/>
                                <a:pt x="185" y="93"/>
                                <a:pt x="186" y="94"/>
                              </a:cubicBezTo>
                              <a:cubicBezTo>
                                <a:pt x="187" y="95"/>
                                <a:pt x="187" y="92"/>
                                <a:pt x="187" y="91"/>
                              </a:cubicBezTo>
                              <a:cubicBezTo>
                                <a:pt x="187" y="90"/>
                                <a:pt x="189" y="91"/>
                                <a:pt x="190" y="92"/>
                              </a:cubicBezTo>
                              <a:cubicBezTo>
                                <a:pt x="191" y="93"/>
                                <a:pt x="191" y="91"/>
                                <a:pt x="192" y="91"/>
                              </a:cubicBezTo>
                              <a:cubicBezTo>
                                <a:pt x="194" y="91"/>
                                <a:pt x="193" y="93"/>
                                <a:pt x="193" y="95"/>
                              </a:cubicBezTo>
                              <a:cubicBezTo>
                                <a:pt x="193" y="96"/>
                                <a:pt x="195" y="93"/>
                                <a:pt x="195" y="95"/>
                              </a:cubicBezTo>
                              <a:cubicBezTo>
                                <a:pt x="195" y="95"/>
                                <a:pt x="195" y="95"/>
                                <a:pt x="195" y="95"/>
                              </a:cubicBezTo>
                              <a:cubicBezTo>
                                <a:pt x="195" y="96"/>
                                <a:pt x="196" y="97"/>
                                <a:pt x="197" y="98"/>
                              </a:cubicBezTo>
                              <a:cubicBezTo>
                                <a:pt x="199" y="99"/>
                                <a:pt x="195" y="99"/>
                                <a:pt x="196" y="100"/>
                              </a:cubicBezTo>
                              <a:cubicBezTo>
                                <a:pt x="197" y="101"/>
                                <a:pt x="196" y="103"/>
                                <a:pt x="197" y="104"/>
                              </a:cubicBezTo>
                              <a:cubicBezTo>
                                <a:pt x="198" y="105"/>
                                <a:pt x="200" y="105"/>
                                <a:pt x="201" y="104"/>
                              </a:cubicBezTo>
                              <a:cubicBezTo>
                                <a:pt x="202" y="103"/>
                                <a:pt x="203" y="105"/>
                                <a:pt x="202" y="107"/>
                              </a:cubicBezTo>
                              <a:cubicBezTo>
                                <a:pt x="201" y="109"/>
                                <a:pt x="203" y="110"/>
                                <a:pt x="204" y="109"/>
                              </a:cubicBezTo>
                              <a:cubicBezTo>
                                <a:pt x="206" y="107"/>
                                <a:pt x="208" y="111"/>
                                <a:pt x="209" y="111"/>
                              </a:cubicBezTo>
                              <a:cubicBezTo>
                                <a:pt x="210" y="112"/>
                                <a:pt x="211" y="114"/>
                                <a:pt x="209" y="114"/>
                              </a:cubicBezTo>
                              <a:cubicBezTo>
                                <a:pt x="207" y="114"/>
                                <a:pt x="208" y="117"/>
                                <a:pt x="209" y="117"/>
                              </a:cubicBezTo>
                              <a:cubicBezTo>
                                <a:pt x="210" y="117"/>
                                <a:pt x="210" y="118"/>
                                <a:pt x="210" y="119"/>
                              </a:cubicBezTo>
                              <a:cubicBezTo>
                                <a:pt x="210" y="120"/>
                                <a:pt x="214" y="122"/>
                                <a:pt x="215" y="122"/>
                              </a:cubicBezTo>
                              <a:cubicBezTo>
                                <a:pt x="217" y="121"/>
                                <a:pt x="218" y="122"/>
                                <a:pt x="219" y="124"/>
                              </a:cubicBezTo>
                              <a:cubicBezTo>
                                <a:pt x="220" y="125"/>
                                <a:pt x="222" y="126"/>
                                <a:pt x="223" y="125"/>
                              </a:cubicBezTo>
                              <a:cubicBezTo>
                                <a:pt x="225" y="124"/>
                                <a:pt x="225" y="127"/>
                                <a:pt x="225" y="128"/>
                              </a:cubicBezTo>
                              <a:cubicBezTo>
                                <a:pt x="226" y="130"/>
                                <a:pt x="228" y="129"/>
                                <a:pt x="229" y="129"/>
                              </a:cubicBezTo>
                              <a:cubicBezTo>
                                <a:pt x="231" y="129"/>
                                <a:pt x="232" y="131"/>
                                <a:pt x="232" y="130"/>
                              </a:cubicBezTo>
                              <a:cubicBezTo>
                                <a:pt x="234" y="129"/>
                                <a:pt x="235" y="133"/>
                                <a:pt x="236" y="135"/>
                              </a:cubicBezTo>
                              <a:cubicBezTo>
                                <a:pt x="237" y="135"/>
                                <a:pt x="237" y="136"/>
                                <a:pt x="237" y="136"/>
                              </a:cubicBezTo>
                              <a:cubicBezTo>
                                <a:pt x="239" y="138"/>
                                <a:pt x="237" y="139"/>
                                <a:pt x="238" y="141"/>
                              </a:cubicBezTo>
                              <a:cubicBezTo>
                                <a:pt x="238" y="143"/>
                                <a:pt x="238" y="146"/>
                                <a:pt x="236" y="146"/>
                              </a:cubicBezTo>
                              <a:cubicBezTo>
                                <a:pt x="234" y="146"/>
                                <a:pt x="234" y="144"/>
                                <a:pt x="236" y="144"/>
                              </a:cubicBezTo>
                              <a:cubicBezTo>
                                <a:pt x="237" y="143"/>
                                <a:pt x="236" y="141"/>
                                <a:pt x="235" y="141"/>
                              </a:cubicBezTo>
                              <a:cubicBezTo>
                                <a:pt x="234" y="141"/>
                                <a:pt x="234" y="140"/>
                                <a:pt x="234" y="139"/>
                              </a:cubicBezTo>
                              <a:cubicBezTo>
                                <a:pt x="234" y="138"/>
                                <a:pt x="234" y="137"/>
                                <a:pt x="234" y="137"/>
                              </a:cubicBezTo>
                              <a:cubicBezTo>
                                <a:pt x="235" y="135"/>
                                <a:pt x="233" y="136"/>
                                <a:pt x="231" y="134"/>
                              </a:cubicBezTo>
                              <a:cubicBezTo>
                                <a:pt x="230" y="133"/>
                                <a:pt x="226" y="133"/>
                                <a:pt x="225" y="132"/>
                              </a:cubicBezTo>
                              <a:cubicBezTo>
                                <a:pt x="225" y="130"/>
                                <a:pt x="221" y="125"/>
                                <a:pt x="219" y="125"/>
                              </a:cubicBezTo>
                              <a:cubicBezTo>
                                <a:pt x="217" y="125"/>
                                <a:pt x="215" y="125"/>
                                <a:pt x="212" y="123"/>
                              </a:cubicBezTo>
                              <a:cubicBezTo>
                                <a:pt x="210" y="122"/>
                                <a:pt x="209" y="122"/>
                                <a:pt x="207" y="123"/>
                              </a:cubicBezTo>
                              <a:cubicBezTo>
                                <a:pt x="205" y="124"/>
                                <a:pt x="209" y="124"/>
                                <a:pt x="209" y="125"/>
                              </a:cubicBezTo>
                              <a:cubicBezTo>
                                <a:pt x="208" y="126"/>
                                <a:pt x="210" y="127"/>
                                <a:pt x="211" y="127"/>
                              </a:cubicBezTo>
                              <a:cubicBezTo>
                                <a:pt x="212" y="126"/>
                                <a:pt x="213" y="129"/>
                                <a:pt x="215" y="129"/>
                              </a:cubicBezTo>
                              <a:cubicBezTo>
                                <a:pt x="216" y="130"/>
                                <a:pt x="216" y="132"/>
                                <a:pt x="218" y="132"/>
                              </a:cubicBezTo>
                              <a:cubicBezTo>
                                <a:pt x="220" y="132"/>
                                <a:pt x="220" y="134"/>
                                <a:pt x="221" y="135"/>
                              </a:cubicBezTo>
                              <a:cubicBezTo>
                                <a:pt x="222" y="136"/>
                                <a:pt x="223" y="135"/>
                                <a:pt x="223" y="136"/>
                              </a:cubicBezTo>
                              <a:cubicBezTo>
                                <a:pt x="223" y="137"/>
                                <a:pt x="225" y="137"/>
                                <a:pt x="226" y="139"/>
                              </a:cubicBezTo>
                              <a:cubicBezTo>
                                <a:pt x="226" y="139"/>
                                <a:pt x="226" y="139"/>
                                <a:pt x="226" y="139"/>
                              </a:cubicBezTo>
                              <a:cubicBezTo>
                                <a:pt x="226" y="140"/>
                                <a:pt x="227" y="144"/>
                                <a:pt x="228" y="146"/>
                              </a:cubicBezTo>
                              <a:cubicBezTo>
                                <a:pt x="230" y="148"/>
                                <a:pt x="229" y="150"/>
                                <a:pt x="231" y="151"/>
                              </a:cubicBezTo>
                              <a:cubicBezTo>
                                <a:pt x="232" y="152"/>
                                <a:pt x="232" y="153"/>
                                <a:pt x="231" y="152"/>
                              </a:cubicBezTo>
                              <a:cubicBezTo>
                                <a:pt x="229" y="152"/>
                                <a:pt x="230" y="154"/>
                                <a:pt x="230" y="157"/>
                              </a:cubicBezTo>
                              <a:cubicBezTo>
                                <a:pt x="229" y="161"/>
                                <a:pt x="229" y="168"/>
                                <a:pt x="229" y="170"/>
                              </a:cubicBezTo>
                              <a:cubicBezTo>
                                <a:pt x="229" y="172"/>
                                <a:pt x="226" y="176"/>
                                <a:pt x="228" y="178"/>
                              </a:cubicBezTo>
                              <a:cubicBezTo>
                                <a:pt x="229" y="180"/>
                                <a:pt x="230" y="183"/>
                                <a:pt x="229" y="186"/>
                              </a:cubicBezTo>
                              <a:cubicBezTo>
                                <a:pt x="228" y="189"/>
                                <a:pt x="229" y="191"/>
                                <a:pt x="230" y="193"/>
                              </a:cubicBezTo>
                              <a:cubicBezTo>
                                <a:pt x="231" y="195"/>
                                <a:pt x="230" y="199"/>
                                <a:pt x="231" y="200"/>
                              </a:cubicBezTo>
                              <a:cubicBezTo>
                                <a:pt x="233" y="201"/>
                                <a:pt x="234" y="202"/>
                                <a:pt x="235" y="204"/>
                              </a:cubicBezTo>
                              <a:cubicBezTo>
                                <a:pt x="237" y="206"/>
                                <a:pt x="238" y="205"/>
                                <a:pt x="238" y="207"/>
                              </a:cubicBezTo>
                              <a:cubicBezTo>
                                <a:pt x="238" y="209"/>
                                <a:pt x="238" y="210"/>
                                <a:pt x="240" y="210"/>
                              </a:cubicBezTo>
                              <a:cubicBezTo>
                                <a:pt x="242" y="211"/>
                                <a:pt x="241" y="213"/>
                                <a:pt x="241" y="214"/>
                              </a:cubicBezTo>
                              <a:cubicBezTo>
                                <a:pt x="241" y="216"/>
                                <a:pt x="243" y="218"/>
                                <a:pt x="246" y="220"/>
                              </a:cubicBezTo>
                              <a:cubicBezTo>
                                <a:pt x="249" y="223"/>
                                <a:pt x="247" y="225"/>
                                <a:pt x="249" y="225"/>
                              </a:cubicBezTo>
                              <a:cubicBezTo>
                                <a:pt x="251" y="225"/>
                                <a:pt x="253" y="226"/>
                                <a:pt x="255" y="228"/>
                              </a:cubicBezTo>
                              <a:cubicBezTo>
                                <a:pt x="257" y="229"/>
                                <a:pt x="258" y="228"/>
                                <a:pt x="259" y="229"/>
                              </a:cubicBezTo>
                              <a:cubicBezTo>
                                <a:pt x="261" y="229"/>
                                <a:pt x="264" y="232"/>
                                <a:pt x="264" y="234"/>
                              </a:cubicBezTo>
                              <a:cubicBezTo>
                                <a:pt x="265" y="235"/>
                                <a:pt x="265" y="237"/>
                                <a:pt x="265" y="238"/>
                              </a:cubicBezTo>
                              <a:cubicBezTo>
                                <a:pt x="266" y="239"/>
                                <a:pt x="267" y="240"/>
                                <a:pt x="268" y="242"/>
                              </a:cubicBezTo>
                              <a:cubicBezTo>
                                <a:pt x="271" y="245"/>
                                <a:pt x="272" y="250"/>
                                <a:pt x="273" y="252"/>
                              </a:cubicBezTo>
                              <a:cubicBezTo>
                                <a:pt x="273" y="253"/>
                                <a:pt x="273" y="254"/>
                                <a:pt x="274" y="254"/>
                              </a:cubicBezTo>
                              <a:cubicBezTo>
                                <a:pt x="283" y="254"/>
                                <a:pt x="283" y="254"/>
                                <a:pt x="283" y="254"/>
                              </a:cubicBezTo>
                              <a:cubicBezTo>
                                <a:pt x="282" y="254"/>
                                <a:pt x="282" y="254"/>
                                <a:pt x="281" y="254"/>
                              </a:cubicBezTo>
                              <a:cubicBezTo>
                                <a:pt x="280" y="253"/>
                                <a:pt x="279" y="252"/>
                                <a:pt x="279" y="250"/>
                              </a:cubicBezTo>
                              <a:cubicBezTo>
                                <a:pt x="279" y="248"/>
                                <a:pt x="277" y="244"/>
                                <a:pt x="277" y="242"/>
                              </a:cubicBezTo>
                              <a:cubicBezTo>
                                <a:pt x="276" y="241"/>
                                <a:pt x="278" y="241"/>
                                <a:pt x="279" y="241"/>
                              </a:cubicBezTo>
                              <a:cubicBezTo>
                                <a:pt x="279" y="242"/>
                                <a:pt x="280" y="243"/>
                                <a:pt x="281" y="242"/>
                              </a:cubicBezTo>
                              <a:cubicBezTo>
                                <a:pt x="281" y="242"/>
                                <a:pt x="283" y="242"/>
                                <a:pt x="283" y="244"/>
                              </a:cubicBezTo>
                              <a:cubicBezTo>
                                <a:pt x="284" y="245"/>
                                <a:pt x="286" y="244"/>
                                <a:pt x="287" y="244"/>
                              </a:cubicBezTo>
                              <a:cubicBezTo>
                                <a:pt x="288" y="245"/>
                                <a:pt x="285" y="245"/>
                                <a:pt x="288" y="251"/>
                              </a:cubicBezTo>
                              <a:cubicBezTo>
                                <a:pt x="289" y="253"/>
                                <a:pt x="289" y="254"/>
                                <a:pt x="289" y="254"/>
                              </a:cubicBezTo>
                              <a:cubicBezTo>
                                <a:pt x="380" y="254"/>
                                <a:pt x="380" y="254"/>
                                <a:pt x="380" y="254"/>
                              </a:cubicBezTo>
                              <a:cubicBezTo>
                                <a:pt x="380" y="254"/>
                                <a:pt x="381" y="254"/>
                                <a:pt x="382" y="254"/>
                              </a:cubicBezTo>
                              <a:cubicBezTo>
                                <a:pt x="385" y="254"/>
                                <a:pt x="384" y="251"/>
                                <a:pt x="386" y="252"/>
                              </a:cubicBezTo>
                              <a:cubicBezTo>
                                <a:pt x="387" y="252"/>
                                <a:pt x="388" y="253"/>
                                <a:pt x="388" y="252"/>
                              </a:cubicBezTo>
                              <a:cubicBezTo>
                                <a:pt x="388" y="251"/>
                                <a:pt x="390" y="251"/>
                                <a:pt x="391" y="253"/>
                              </a:cubicBezTo>
                              <a:cubicBezTo>
                                <a:pt x="392" y="254"/>
                                <a:pt x="395" y="254"/>
                                <a:pt x="395" y="253"/>
                              </a:cubicBezTo>
                              <a:cubicBezTo>
                                <a:pt x="395" y="251"/>
                                <a:pt x="397" y="253"/>
                                <a:pt x="398" y="254"/>
                              </a:cubicBezTo>
                              <a:cubicBezTo>
                                <a:pt x="405" y="254"/>
                                <a:pt x="405" y="254"/>
                                <a:pt x="405" y="254"/>
                              </a:cubicBezTo>
                              <a:cubicBezTo>
                                <a:pt x="405" y="254"/>
                                <a:pt x="405" y="254"/>
                                <a:pt x="405" y="254"/>
                              </a:cubicBezTo>
                              <a:cubicBezTo>
                                <a:pt x="405" y="253"/>
                                <a:pt x="405" y="254"/>
                                <a:pt x="406" y="254"/>
                              </a:cubicBezTo>
                              <a:cubicBezTo>
                                <a:pt x="408" y="254"/>
                                <a:pt x="408" y="254"/>
                                <a:pt x="408" y="254"/>
                              </a:cubicBezTo>
                              <a:cubicBezTo>
                                <a:pt x="407" y="253"/>
                                <a:pt x="409" y="253"/>
                                <a:pt x="407" y="252"/>
                              </a:cubicBezTo>
                              <a:cubicBezTo>
                                <a:pt x="406" y="251"/>
                                <a:pt x="409" y="249"/>
                                <a:pt x="412" y="249"/>
                              </a:cubicBezTo>
                              <a:cubicBezTo>
                                <a:pt x="415" y="249"/>
                                <a:pt x="415" y="250"/>
                                <a:pt x="416" y="248"/>
                              </a:cubicBezTo>
                              <a:cubicBezTo>
                                <a:pt x="417" y="247"/>
                                <a:pt x="418" y="248"/>
                                <a:pt x="418" y="250"/>
                              </a:cubicBezTo>
                              <a:cubicBezTo>
                                <a:pt x="418" y="251"/>
                                <a:pt x="422" y="249"/>
                                <a:pt x="424" y="249"/>
                              </a:cubicBezTo>
                              <a:cubicBezTo>
                                <a:pt x="427" y="249"/>
                                <a:pt x="429" y="251"/>
                                <a:pt x="429" y="253"/>
                              </a:cubicBezTo>
                              <a:cubicBezTo>
                                <a:pt x="430" y="254"/>
                                <a:pt x="431" y="255"/>
                                <a:pt x="433" y="253"/>
                              </a:cubicBezTo>
                              <a:cubicBezTo>
                                <a:pt x="435" y="252"/>
                                <a:pt x="436" y="250"/>
                                <a:pt x="438" y="251"/>
                              </a:cubicBezTo>
                              <a:cubicBezTo>
                                <a:pt x="438" y="252"/>
                                <a:pt x="439" y="253"/>
                                <a:pt x="440" y="254"/>
                              </a:cubicBezTo>
                              <a:cubicBezTo>
                                <a:pt x="451" y="254"/>
                                <a:pt x="451" y="254"/>
                                <a:pt x="451" y="254"/>
                              </a:cubicBezTo>
                              <a:cubicBezTo>
                                <a:pt x="450" y="252"/>
                                <a:pt x="450" y="249"/>
                                <a:pt x="450" y="247"/>
                              </a:cubicBezTo>
                              <a:cubicBezTo>
                                <a:pt x="450" y="244"/>
                                <a:pt x="454" y="238"/>
                                <a:pt x="456" y="236"/>
                              </a:cubicBezTo>
                              <a:cubicBezTo>
                                <a:pt x="458" y="235"/>
                                <a:pt x="460" y="236"/>
                                <a:pt x="460" y="234"/>
                              </a:cubicBezTo>
                              <a:cubicBezTo>
                                <a:pt x="461" y="232"/>
                                <a:pt x="463" y="230"/>
                                <a:pt x="465" y="230"/>
                              </a:cubicBezTo>
                              <a:cubicBezTo>
                                <a:pt x="466" y="230"/>
                                <a:pt x="467" y="230"/>
                                <a:pt x="468" y="229"/>
                              </a:cubicBezTo>
                              <a:cubicBezTo>
                                <a:pt x="468" y="227"/>
                                <a:pt x="470" y="225"/>
                                <a:pt x="473" y="225"/>
                              </a:cubicBezTo>
                              <a:cubicBezTo>
                                <a:pt x="476" y="224"/>
                                <a:pt x="474" y="223"/>
                                <a:pt x="474" y="221"/>
                              </a:cubicBezTo>
                              <a:cubicBezTo>
                                <a:pt x="473" y="220"/>
                                <a:pt x="474" y="219"/>
                                <a:pt x="475" y="219"/>
                              </a:cubicBezTo>
                              <a:cubicBezTo>
                                <a:pt x="475" y="220"/>
                                <a:pt x="477" y="220"/>
                                <a:pt x="478" y="220"/>
                              </a:cubicBezTo>
                              <a:cubicBezTo>
                                <a:pt x="480" y="219"/>
                                <a:pt x="482" y="217"/>
                                <a:pt x="480" y="217"/>
                              </a:cubicBezTo>
                              <a:cubicBezTo>
                                <a:pt x="477" y="216"/>
                                <a:pt x="477" y="215"/>
                                <a:pt x="478" y="215"/>
                              </a:cubicBezTo>
                              <a:cubicBezTo>
                                <a:pt x="480" y="214"/>
                                <a:pt x="478" y="212"/>
                                <a:pt x="476" y="211"/>
                              </a:cubicBezTo>
                              <a:cubicBezTo>
                                <a:pt x="474" y="211"/>
                                <a:pt x="475" y="210"/>
                                <a:pt x="476" y="209"/>
                              </a:cubicBezTo>
                              <a:cubicBezTo>
                                <a:pt x="477" y="207"/>
                                <a:pt x="474" y="205"/>
                                <a:pt x="473" y="204"/>
                              </a:cubicBezTo>
                              <a:cubicBezTo>
                                <a:pt x="471" y="203"/>
                                <a:pt x="474" y="203"/>
                                <a:pt x="475" y="203"/>
                              </a:cubicBezTo>
                              <a:cubicBezTo>
                                <a:pt x="476" y="202"/>
                                <a:pt x="475" y="197"/>
                                <a:pt x="476" y="196"/>
                              </a:cubicBezTo>
                              <a:cubicBezTo>
                                <a:pt x="476" y="195"/>
                                <a:pt x="478" y="195"/>
                                <a:pt x="477" y="196"/>
                              </a:cubicBezTo>
                              <a:cubicBezTo>
                                <a:pt x="477" y="197"/>
                                <a:pt x="475" y="199"/>
                                <a:pt x="477" y="201"/>
                              </a:cubicBezTo>
                              <a:cubicBezTo>
                                <a:pt x="478" y="203"/>
                                <a:pt x="479" y="204"/>
                                <a:pt x="478" y="207"/>
                              </a:cubicBezTo>
                              <a:cubicBezTo>
                                <a:pt x="478" y="210"/>
                                <a:pt x="479" y="209"/>
                                <a:pt x="481" y="206"/>
                              </a:cubicBezTo>
                              <a:cubicBezTo>
                                <a:pt x="482" y="202"/>
                                <a:pt x="483" y="199"/>
                                <a:pt x="481" y="199"/>
                              </a:cubicBezTo>
                              <a:cubicBezTo>
                                <a:pt x="480" y="198"/>
                                <a:pt x="480" y="195"/>
                                <a:pt x="482" y="197"/>
                              </a:cubicBezTo>
                              <a:cubicBezTo>
                                <a:pt x="483" y="198"/>
                                <a:pt x="483" y="198"/>
                                <a:pt x="485" y="196"/>
                              </a:cubicBezTo>
                              <a:cubicBezTo>
                                <a:pt x="487" y="194"/>
                                <a:pt x="489" y="191"/>
                                <a:pt x="488" y="190"/>
                              </a:cubicBezTo>
                              <a:cubicBezTo>
                                <a:pt x="487" y="189"/>
                                <a:pt x="489" y="188"/>
                                <a:pt x="491" y="188"/>
                              </a:cubicBezTo>
                              <a:cubicBezTo>
                                <a:pt x="493" y="189"/>
                                <a:pt x="498" y="187"/>
                                <a:pt x="499" y="186"/>
                              </a:cubicBezTo>
                              <a:cubicBezTo>
                                <a:pt x="500" y="184"/>
                                <a:pt x="491" y="187"/>
                                <a:pt x="491" y="186"/>
                              </a:cubicBezTo>
                              <a:cubicBezTo>
                                <a:pt x="491" y="185"/>
                                <a:pt x="496" y="184"/>
                                <a:pt x="499" y="183"/>
                              </a:cubicBezTo>
                              <a:cubicBezTo>
                                <a:pt x="502" y="183"/>
                                <a:pt x="500" y="180"/>
                                <a:pt x="502" y="181"/>
                              </a:cubicBezTo>
                              <a:cubicBezTo>
                                <a:pt x="503" y="183"/>
                                <a:pt x="504" y="183"/>
                                <a:pt x="506" y="182"/>
                              </a:cubicBezTo>
                              <a:cubicBezTo>
                                <a:pt x="507" y="181"/>
                                <a:pt x="506" y="178"/>
                                <a:pt x="504" y="178"/>
                              </a:cubicBezTo>
                              <a:cubicBezTo>
                                <a:pt x="503" y="177"/>
                                <a:pt x="506" y="176"/>
                                <a:pt x="505" y="175"/>
                              </a:cubicBezTo>
                              <a:cubicBezTo>
                                <a:pt x="505" y="174"/>
                                <a:pt x="506" y="170"/>
                                <a:pt x="508" y="169"/>
                              </a:cubicBezTo>
                              <a:cubicBezTo>
                                <a:pt x="511" y="169"/>
                                <a:pt x="510" y="168"/>
                                <a:pt x="511" y="168"/>
                              </a:cubicBezTo>
                              <a:cubicBezTo>
                                <a:pt x="513" y="168"/>
                                <a:pt x="514" y="165"/>
                                <a:pt x="515" y="164"/>
                              </a:cubicBezTo>
                              <a:cubicBezTo>
                                <a:pt x="517" y="162"/>
                                <a:pt x="519" y="166"/>
                                <a:pt x="522" y="164"/>
                              </a:cubicBezTo>
                              <a:cubicBezTo>
                                <a:pt x="523" y="163"/>
                                <a:pt x="524" y="162"/>
                                <a:pt x="526" y="161"/>
                              </a:cubicBezTo>
                              <a:cubicBezTo>
                                <a:pt x="528" y="160"/>
                                <a:pt x="530" y="159"/>
                                <a:pt x="531" y="159"/>
                              </a:cubicBezTo>
                              <a:cubicBezTo>
                                <a:pt x="533" y="159"/>
                                <a:pt x="536" y="156"/>
                                <a:pt x="537" y="154"/>
                              </a:cubicBezTo>
                              <a:cubicBezTo>
                                <a:pt x="538" y="153"/>
                                <a:pt x="539" y="156"/>
                                <a:pt x="537" y="157"/>
                              </a:cubicBezTo>
                              <a:cubicBezTo>
                                <a:pt x="536" y="157"/>
                                <a:pt x="539" y="159"/>
                                <a:pt x="542" y="158"/>
                              </a:cubicBezTo>
                              <a:cubicBezTo>
                                <a:pt x="545" y="158"/>
                                <a:pt x="541" y="160"/>
                                <a:pt x="538" y="159"/>
                              </a:cubicBezTo>
                              <a:cubicBezTo>
                                <a:pt x="536" y="159"/>
                                <a:pt x="535" y="160"/>
                                <a:pt x="532" y="163"/>
                              </a:cubicBezTo>
                              <a:cubicBezTo>
                                <a:pt x="528" y="166"/>
                                <a:pt x="529" y="167"/>
                                <a:pt x="531" y="169"/>
                              </a:cubicBezTo>
                              <a:cubicBezTo>
                                <a:pt x="533" y="170"/>
                                <a:pt x="535" y="170"/>
                                <a:pt x="538" y="167"/>
                              </a:cubicBezTo>
                              <a:cubicBezTo>
                                <a:pt x="540" y="165"/>
                                <a:pt x="540" y="163"/>
                                <a:pt x="543" y="163"/>
                              </a:cubicBezTo>
                              <a:cubicBezTo>
                                <a:pt x="545" y="163"/>
                                <a:pt x="552" y="161"/>
                                <a:pt x="555" y="160"/>
                              </a:cubicBezTo>
                              <a:cubicBezTo>
                                <a:pt x="557" y="159"/>
                                <a:pt x="556" y="159"/>
                                <a:pt x="556" y="157"/>
                              </a:cubicBezTo>
                              <a:cubicBezTo>
                                <a:pt x="556" y="156"/>
                                <a:pt x="561" y="156"/>
                                <a:pt x="562" y="155"/>
                              </a:cubicBezTo>
                              <a:cubicBezTo>
                                <a:pt x="564" y="154"/>
                                <a:pt x="562" y="152"/>
                                <a:pt x="561" y="153"/>
                              </a:cubicBezTo>
                              <a:close/>
                              <a:moveTo>
                                <a:pt x="291" y="41"/>
                              </a:moveTo>
                              <a:cubicBezTo>
                                <a:pt x="288" y="44"/>
                                <a:pt x="288" y="43"/>
                                <a:pt x="285" y="44"/>
                              </a:cubicBezTo>
                              <a:cubicBezTo>
                                <a:pt x="282" y="44"/>
                                <a:pt x="284" y="47"/>
                                <a:pt x="280" y="48"/>
                              </a:cubicBezTo>
                              <a:cubicBezTo>
                                <a:pt x="277" y="48"/>
                                <a:pt x="268" y="48"/>
                                <a:pt x="266" y="46"/>
                              </a:cubicBezTo>
                              <a:cubicBezTo>
                                <a:pt x="266" y="45"/>
                                <a:pt x="271" y="46"/>
                                <a:pt x="272" y="44"/>
                              </a:cubicBezTo>
                              <a:cubicBezTo>
                                <a:pt x="272" y="43"/>
                                <a:pt x="274" y="40"/>
                                <a:pt x="276" y="40"/>
                              </a:cubicBezTo>
                              <a:cubicBezTo>
                                <a:pt x="278" y="40"/>
                                <a:pt x="278" y="37"/>
                                <a:pt x="274" y="35"/>
                              </a:cubicBezTo>
                              <a:cubicBezTo>
                                <a:pt x="270" y="34"/>
                                <a:pt x="280" y="32"/>
                                <a:pt x="282" y="35"/>
                              </a:cubicBezTo>
                              <a:cubicBezTo>
                                <a:pt x="284" y="38"/>
                                <a:pt x="287" y="40"/>
                                <a:pt x="290" y="38"/>
                              </a:cubicBezTo>
                              <a:cubicBezTo>
                                <a:pt x="292" y="36"/>
                                <a:pt x="304" y="30"/>
                                <a:pt x="304" y="33"/>
                              </a:cubicBezTo>
                              <a:cubicBezTo>
                                <a:pt x="304" y="36"/>
                                <a:pt x="295" y="38"/>
                                <a:pt x="291" y="41"/>
                              </a:cubicBezTo>
                              <a:close/>
                              <a:moveTo>
                                <a:pt x="371" y="124"/>
                              </a:moveTo>
                              <a:cubicBezTo>
                                <a:pt x="368" y="125"/>
                                <a:pt x="371" y="118"/>
                                <a:pt x="367" y="115"/>
                              </a:cubicBezTo>
                              <a:cubicBezTo>
                                <a:pt x="361" y="112"/>
                                <a:pt x="359" y="107"/>
                                <a:pt x="359" y="104"/>
                              </a:cubicBezTo>
                              <a:cubicBezTo>
                                <a:pt x="359" y="101"/>
                                <a:pt x="363" y="99"/>
                                <a:pt x="365" y="102"/>
                              </a:cubicBezTo>
                              <a:cubicBezTo>
                                <a:pt x="367" y="104"/>
                                <a:pt x="370" y="113"/>
                                <a:pt x="371" y="116"/>
                              </a:cubicBezTo>
                              <a:cubicBezTo>
                                <a:pt x="373" y="119"/>
                                <a:pt x="373" y="124"/>
                                <a:pt x="371" y="124"/>
                              </a:cubicBezTo>
                              <a:close/>
                              <a:moveTo>
                                <a:pt x="415" y="148"/>
                              </a:moveTo>
                              <a:cubicBezTo>
                                <a:pt x="413" y="148"/>
                                <a:pt x="417" y="143"/>
                                <a:pt x="413" y="145"/>
                              </a:cubicBezTo>
                              <a:cubicBezTo>
                                <a:pt x="410" y="147"/>
                                <a:pt x="404" y="152"/>
                                <a:pt x="402" y="150"/>
                              </a:cubicBezTo>
                              <a:cubicBezTo>
                                <a:pt x="399" y="148"/>
                                <a:pt x="397" y="151"/>
                                <a:pt x="395" y="149"/>
                              </a:cubicBezTo>
                              <a:cubicBezTo>
                                <a:pt x="393" y="147"/>
                                <a:pt x="401" y="142"/>
                                <a:pt x="405" y="142"/>
                              </a:cubicBezTo>
                              <a:cubicBezTo>
                                <a:pt x="406" y="142"/>
                                <a:pt x="407" y="142"/>
                                <a:pt x="408" y="141"/>
                              </a:cubicBezTo>
                              <a:cubicBezTo>
                                <a:pt x="411" y="139"/>
                                <a:pt x="413" y="135"/>
                                <a:pt x="415" y="135"/>
                              </a:cubicBezTo>
                              <a:cubicBezTo>
                                <a:pt x="418" y="135"/>
                                <a:pt x="425" y="136"/>
                                <a:pt x="426" y="139"/>
                              </a:cubicBezTo>
                              <a:cubicBezTo>
                                <a:pt x="426" y="143"/>
                                <a:pt x="431" y="140"/>
                                <a:pt x="431" y="143"/>
                              </a:cubicBezTo>
                              <a:cubicBezTo>
                                <a:pt x="432" y="146"/>
                                <a:pt x="435" y="149"/>
                                <a:pt x="434" y="151"/>
                              </a:cubicBezTo>
                              <a:cubicBezTo>
                                <a:pt x="434" y="151"/>
                                <a:pt x="434" y="151"/>
                                <a:pt x="434" y="151"/>
                              </a:cubicBezTo>
                              <a:cubicBezTo>
                                <a:pt x="432" y="153"/>
                                <a:pt x="432" y="149"/>
                                <a:pt x="429" y="149"/>
                              </a:cubicBezTo>
                              <a:cubicBezTo>
                                <a:pt x="425" y="149"/>
                                <a:pt x="422" y="152"/>
                                <a:pt x="419" y="151"/>
                              </a:cubicBezTo>
                              <a:cubicBezTo>
                                <a:pt x="416" y="150"/>
                                <a:pt x="418" y="148"/>
                                <a:pt x="415" y="148"/>
                              </a:cubicBezTo>
                              <a:close/>
                              <a:moveTo>
                                <a:pt x="437" y="169"/>
                              </a:moveTo>
                              <a:cubicBezTo>
                                <a:pt x="437" y="166"/>
                                <a:pt x="442" y="163"/>
                                <a:pt x="439" y="159"/>
                              </a:cubicBezTo>
                              <a:cubicBezTo>
                                <a:pt x="437" y="155"/>
                                <a:pt x="432" y="155"/>
                                <a:pt x="431" y="158"/>
                              </a:cubicBezTo>
                              <a:cubicBezTo>
                                <a:pt x="430" y="161"/>
                                <a:pt x="427" y="160"/>
                                <a:pt x="426" y="162"/>
                              </a:cubicBezTo>
                              <a:cubicBezTo>
                                <a:pt x="425" y="164"/>
                                <a:pt x="423" y="169"/>
                                <a:pt x="424" y="173"/>
                              </a:cubicBezTo>
                              <a:cubicBezTo>
                                <a:pt x="425" y="177"/>
                                <a:pt x="424" y="179"/>
                                <a:pt x="421" y="181"/>
                              </a:cubicBezTo>
                              <a:cubicBezTo>
                                <a:pt x="417" y="183"/>
                                <a:pt x="415" y="178"/>
                                <a:pt x="417" y="171"/>
                              </a:cubicBezTo>
                              <a:cubicBezTo>
                                <a:pt x="418" y="166"/>
                                <a:pt x="420" y="162"/>
                                <a:pt x="418" y="162"/>
                              </a:cubicBezTo>
                              <a:cubicBezTo>
                                <a:pt x="416" y="162"/>
                                <a:pt x="421" y="156"/>
                                <a:pt x="426" y="155"/>
                              </a:cubicBezTo>
                              <a:cubicBezTo>
                                <a:pt x="431" y="154"/>
                                <a:pt x="437" y="155"/>
                                <a:pt x="437" y="153"/>
                              </a:cubicBezTo>
                              <a:cubicBezTo>
                                <a:pt x="437" y="153"/>
                                <a:pt x="437" y="153"/>
                                <a:pt x="437" y="153"/>
                              </a:cubicBezTo>
                              <a:cubicBezTo>
                                <a:pt x="439" y="152"/>
                                <a:pt x="442" y="153"/>
                                <a:pt x="445" y="154"/>
                              </a:cubicBezTo>
                              <a:cubicBezTo>
                                <a:pt x="448" y="155"/>
                                <a:pt x="453" y="152"/>
                                <a:pt x="455" y="156"/>
                              </a:cubicBezTo>
                              <a:cubicBezTo>
                                <a:pt x="456" y="160"/>
                                <a:pt x="460" y="163"/>
                                <a:pt x="456" y="163"/>
                              </a:cubicBezTo>
                              <a:cubicBezTo>
                                <a:pt x="453" y="164"/>
                                <a:pt x="450" y="159"/>
                                <a:pt x="450" y="162"/>
                              </a:cubicBezTo>
                              <a:cubicBezTo>
                                <a:pt x="450" y="164"/>
                                <a:pt x="448" y="163"/>
                                <a:pt x="448" y="166"/>
                              </a:cubicBezTo>
                              <a:cubicBezTo>
                                <a:pt x="448" y="170"/>
                                <a:pt x="446" y="175"/>
                                <a:pt x="445" y="174"/>
                              </a:cubicBezTo>
                              <a:cubicBezTo>
                                <a:pt x="445" y="174"/>
                                <a:pt x="444" y="174"/>
                                <a:pt x="444" y="174"/>
                              </a:cubicBezTo>
                              <a:cubicBezTo>
                                <a:pt x="443" y="174"/>
                                <a:pt x="445" y="169"/>
                                <a:pt x="442" y="168"/>
                              </a:cubicBezTo>
                              <a:cubicBezTo>
                                <a:pt x="440" y="167"/>
                                <a:pt x="437" y="172"/>
                                <a:pt x="437" y="169"/>
                              </a:cubicBezTo>
                              <a:close/>
                              <a:moveTo>
                                <a:pt x="461" y="175"/>
                              </a:moveTo>
                              <a:cubicBezTo>
                                <a:pt x="461" y="177"/>
                                <a:pt x="454" y="180"/>
                                <a:pt x="450" y="182"/>
                              </a:cubicBezTo>
                              <a:cubicBezTo>
                                <a:pt x="445" y="185"/>
                                <a:pt x="439" y="183"/>
                                <a:pt x="439" y="180"/>
                              </a:cubicBezTo>
                              <a:cubicBezTo>
                                <a:pt x="439" y="177"/>
                                <a:pt x="442" y="177"/>
                                <a:pt x="443" y="179"/>
                              </a:cubicBezTo>
                              <a:cubicBezTo>
                                <a:pt x="443" y="180"/>
                                <a:pt x="444" y="179"/>
                                <a:pt x="445" y="178"/>
                              </a:cubicBezTo>
                              <a:cubicBezTo>
                                <a:pt x="447" y="177"/>
                                <a:pt x="450" y="175"/>
                                <a:pt x="452" y="175"/>
                              </a:cubicBezTo>
                              <a:cubicBezTo>
                                <a:pt x="455" y="175"/>
                                <a:pt x="456" y="177"/>
                                <a:pt x="458" y="176"/>
                              </a:cubicBezTo>
                              <a:cubicBezTo>
                                <a:pt x="461" y="174"/>
                                <a:pt x="461" y="173"/>
                                <a:pt x="462" y="175"/>
                              </a:cubicBezTo>
                              <a:cubicBezTo>
                                <a:pt x="462" y="175"/>
                                <a:pt x="462" y="175"/>
                                <a:pt x="461" y="175"/>
                              </a:cubicBezTo>
                              <a:close/>
                              <a:moveTo>
                                <a:pt x="467" y="171"/>
                              </a:moveTo>
                              <a:cubicBezTo>
                                <a:pt x="465" y="171"/>
                                <a:pt x="464" y="172"/>
                                <a:pt x="463" y="172"/>
                              </a:cubicBezTo>
                              <a:cubicBezTo>
                                <a:pt x="460" y="172"/>
                                <a:pt x="460" y="172"/>
                                <a:pt x="459" y="171"/>
                              </a:cubicBezTo>
                              <a:cubicBezTo>
                                <a:pt x="458" y="168"/>
                                <a:pt x="466" y="166"/>
                                <a:pt x="470" y="167"/>
                              </a:cubicBezTo>
                              <a:cubicBezTo>
                                <a:pt x="473" y="167"/>
                                <a:pt x="475" y="164"/>
                                <a:pt x="477" y="166"/>
                              </a:cubicBezTo>
                              <a:cubicBezTo>
                                <a:pt x="477" y="166"/>
                                <a:pt x="477" y="166"/>
                                <a:pt x="477" y="166"/>
                              </a:cubicBezTo>
                              <a:cubicBezTo>
                                <a:pt x="479" y="169"/>
                                <a:pt x="473" y="171"/>
                                <a:pt x="467" y="171"/>
                              </a:cubicBezTo>
                              <a:close/>
                              <a:moveTo>
                                <a:pt x="923" y="183"/>
                              </a:moveTo>
                              <a:cubicBezTo>
                                <a:pt x="925" y="183"/>
                                <a:pt x="925" y="173"/>
                                <a:pt x="924" y="173"/>
                              </a:cubicBezTo>
                              <a:cubicBezTo>
                                <a:pt x="923" y="173"/>
                                <a:pt x="923" y="175"/>
                                <a:pt x="921" y="176"/>
                              </a:cubicBezTo>
                              <a:cubicBezTo>
                                <a:pt x="918" y="177"/>
                                <a:pt x="921" y="183"/>
                                <a:pt x="923" y="183"/>
                              </a:cubicBezTo>
                              <a:close/>
                              <a:moveTo>
                                <a:pt x="835" y="113"/>
                              </a:moveTo>
                              <a:cubicBezTo>
                                <a:pt x="838" y="111"/>
                                <a:pt x="839" y="113"/>
                                <a:pt x="841" y="112"/>
                              </a:cubicBezTo>
                              <a:cubicBezTo>
                                <a:pt x="844" y="111"/>
                                <a:pt x="842" y="102"/>
                                <a:pt x="841" y="100"/>
                              </a:cubicBezTo>
                              <a:cubicBezTo>
                                <a:pt x="841" y="100"/>
                                <a:pt x="841" y="99"/>
                                <a:pt x="841" y="99"/>
                              </a:cubicBezTo>
                              <a:cubicBezTo>
                                <a:pt x="842" y="98"/>
                                <a:pt x="844" y="98"/>
                                <a:pt x="845" y="97"/>
                              </a:cubicBezTo>
                              <a:cubicBezTo>
                                <a:pt x="845" y="96"/>
                                <a:pt x="846" y="96"/>
                                <a:pt x="846" y="96"/>
                              </a:cubicBezTo>
                              <a:cubicBezTo>
                                <a:pt x="832" y="96"/>
                                <a:pt x="832" y="96"/>
                                <a:pt x="832" y="96"/>
                              </a:cubicBezTo>
                              <a:cubicBezTo>
                                <a:pt x="831" y="96"/>
                                <a:pt x="830" y="97"/>
                                <a:pt x="828" y="97"/>
                              </a:cubicBezTo>
                              <a:cubicBezTo>
                                <a:pt x="827" y="99"/>
                                <a:pt x="825" y="97"/>
                                <a:pt x="823" y="98"/>
                              </a:cubicBezTo>
                              <a:cubicBezTo>
                                <a:pt x="821" y="98"/>
                                <a:pt x="825" y="100"/>
                                <a:pt x="823" y="101"/>
                              </a:cubicBezTo>
                              <a:cubicBezTo>
                                <a:pt x="822" y="103"/>
                                <a:pt x="823" y="103"/>
                                <a:pt x="826" y="105"/>
                              </a:cubicBezTo>
                              <a:cubicBezTo>
                                <a:pt x="828" y="107"/>
                                <a:pt x="824" y="107"/>
                                <a:pt x="824" y="109"/>
                              </a:cubicBezTo>
                              <a:cubicBezTo>
                                <a:pt x="824" y="112"/>
                                <a:pt x="822" y="111"/>
                                <a:pt x="821" y="113"/>
                              </a:cubicBezTo>
                              <a:cubicBezTo>
                                <a:pt x="820" y="114"/>
                                <a:pt x="823" y="117"/>
                                <a:pt x="826" y="117"/>
                              </a:cubicBezTo>
                              <a:cubicBezTo>
                                <a:pt x="828" y="117"/>
                                <a:pt x="832" y="116"/>
                                <a:pt x="835" y="113"/>
                              </a:cubicBezTo>
                              <a:close/>
                              <a:moveTo>
                                <a:pt x="1008" y="220"/>
                              </a:moveTo>
                              <a:cubicBezTo>
                                <a:pt x="1008" y="219"/>
                                <a:pt x="1006" y="220"/>
                                <a:pt x="1005" y="220"/>
                              </a:cubicBezTo>
                              <a:cubicBezTo>
                                <a:pt x="1004" y="219"/>
                                <a:pt x="999" y="220"/>
                                <a:pt x="997" y="219"/>
                              </a:cubicBezTo>
                              <a:cubicBezTo>
                                <a:pt x="996" y="217"/>
                                <a:pt x="993" y="220"/>
                                <a:pt x="994" y="220"/>
                              </a:cubicBezTo>
                              <a:cubicBezTo>
                                <a:pt x="996" y="220"/>
                                <a:pt x="999" y="222"/>
                                <a:pt x="1001" y="222"/>
                              </a:cubicBezTo>
                              <a:cubicBezTo>
                                <a:pt x="1004" y="222"/>
                                <a:pt x="1009" y="221"/>
                                <a:pt x="1008" y="220"/>
                              </a:cubicBezTo>
                              <a:close/>
                              <a:moveTo>
                                <a:pt x="950" y="203"/>
                              </a:moveTo>
                              <a:cubicBezTo>
                                <a:pt x="947" y="204"/>
                                <a:pt x="946" y="204"/>
                                <a:pt x="944" y="203"/>
                              </a:cubicBezTo>
                              <a:cubicBezTo>
                                <a:pt x="942" y="202"/>
                                <a:pt x="939" y="204"/>
                                <a:pt x="940" y="205"/>
                              </a:cubicBezTo>
                              <a:cubicBezTo>
                                <a:pt x="940" y="206"/>
                                <a:pt x="941" y="207"/>
                                <a:pt x="945" y="208"/>
                              </a:cubicBezTo>
                              <a:cubicBezTo>
                                <a:pt x="949" y="209"/>
                                <a:pt x="949" y="212"/>
                                <a:pt x="951" y="212"/>
                              </a:cubicBezTo>
                              <a:cubicBezTo>
                                <a:pt x="953" y="212"/>
                                <a:pt x="953" y="211"/>
                                <a:pt x="952" y="209"/>
                              </a:cubicBezTo>
                              <a:cubicBezTo>
                                <a:pt x="952" y="206"/>
                                <a:pt x="954" y="204"/>
                                <a:pt x="955" y="204"/>
                              </a:cubicBezTo>
                              <a:cubicBezTo>
                                <a:pt x="955" y="203"/>
                                <a:pt x="954" y="203"/>
                                <a:pt x="950" y="203"/>
                              </a:cubicBezTo>
                              <a:close/>
                              <a:moveTo>
                                <a:pt x="597" y="143"/>
                              </a:moveTo>
                              <a:cubicBezTo>
                                <a:pt x="596" y="144"/>
                                <a:pt x="595" y="141"/>
                                <a:pt x="597" y="140"/>
                              </a:cubicBezTo>
                              <a:cubicBezTo>
                                <a:pt x="599" y="138"/>
                                <a:pt x="597" y="138"/>
                                <a:pt x="595" y="139"/>
                              </a:cubicBezTo>
                              <a:cubicBezTo>
                                <a:pt x="593" y="139"/>
                                <a:pt x="593" y="134"/>
                                <a:pt x="595" y="134"/>
                              </a:cubicBezTo>
                              <a:cubicBezTo>
                                <a:pt x="597" y="133"/>
                                <a:pt x="591" y="131"/>
                                <a:pt x="591" y="132"/>
                              </a:cubicBezTo>
                              <a:cubicBezTo>
                                <a:pt x="591" y="134"/>
                                <a:pt x="587" y="133"/>
                                <a:pt x="586" y="132"/>
                              </a:cubicBezTo>
                              <a:cubicBezTo>
                                <a:pt x="586" y="130"/>
                                <a:pt x="583" y="130"/>
                                <a:pt x="584" y="128"/>
                              </a:cubicBezTo>
                              <a:cubicBezTo>
                                <a:pt x="585" y="127"/>
                                <a:pt x="580" y="127"/>
                                <a:pt x="580" y="129"/>
                              </a:cubicBezTo>
                              <a:cubicBezTo>
                                <a:pt x="580" y="130"/>
                                <a:pt x="578" y="127"/>
                                <a:pt x="580" y="125"/>
                              </a:cubicBezTo>
                              <a:cubicBezTo>
                                <a:pt x="583" y="122"/>
                                <a:pt x="582" y="120"/>
                                <a:pt x="584" y="119"/>
                              </a:cubicBezTo>
                              <a:cubicBezTo>
                                <a:pt x="586" y="118"/>
                                <a:pt x="584" y="117"/>
                                <a:pt x="582" y="117"/>
                              </a:cubicBezTo>
                              <a:cubicBezTo>
                                <a:pt x="579" y="118"/>
                                <a:pt x="573" y="127"/>
                                <a:pt x="573" y="129"/>
                              </a:cubicBezTo>
                              <a:cubicBezTo>
                                <a:pt x="573" y="131"/>
                                <a:pt x="573" y="134"/>
                                <a:pt x="571" y="134"/>
                              </a:cubicBezTo>
                              <a:cubicBezTo>
                                <a:pt x="569" y="134"/>
                                <a:pt x="566" y="136"/>
                                <a:pt x="568" y="137"/>
                              </a:cubicBezTo>
                              <a:cubicBezTo>
                                <a:pt x="570" y="138"/>
                                <a:pt x="564" y="142"/>
                                <a:pt x="567" y="143"/>
                              </a:cubicBezTo>
                              <a:cubicBezTo>
                                <a:pt x="569" y="144"/>
                                <a:pt x="572" y="143"/>
                                <a:pt x="575" y="143"/>
                              </a:cubicBezTo>
                              <a:cubicBezTo>
                                <a:pt x="577" y="143"/>
                                <a:pt x="580" y="144"/>
                                <a:pt x="582" y="142"/>
                              </a:cubicBezTo>
                              <a:cubicBezTo>
                                <a:pt x="584" y="140"/>
                                <a:pt x="584" y="143"/>
                                <a:pt x="587" y="143"/>
                              </a:cubicBezTo>
                              <a:cubicBezTo>
                                <a:pt x="589" y="143"/>
                                <a:pt x="585" y="145"/>
                                <a:pt x="585" y="147"/>
                              </a:cubicBezTo>
                              <a:cubicBezTo>
                                <a:pt x="586" y="149"/>
                                <a:pt x="588" y="146"/>
                                <a:pt x="590" y="145"/>
                              </a:cubicBezTo>
                              <a:cubicBezTo>
                                <a:pt x="592" y="144"/>
                                <a:pt x="594" y="145"/>
                                <a:pt x="593" y="147"/>
                              </a:cubicBezTo>
                              <a:cubicBezTo>
                                <a:pt x="592" y="148"/>
                                <a:pt x="598" y="150"/>
                                <a:pt x="599" y="147"/>
                              </a:cubicBezTo>
                              <a:cubicBezTo>
                                <a:pt x="601" y="145"/>
                                <a:pt x="598" y="141"/>
                                <a:pt x="597" y="143"/>
                              </a:cubicBezTo>
                              <a:close/>
                              <a:moveTo>
                                <a:pt x="539" y="129"/>
                              </a:moveTo>
                              <a:cubicBezTo>
                                <a:pt x="539" y="131"/>
                                <a:pt x="553" y="136"/>
                                <a:pt x="553" y="134"/>
                              </a:cubicBezTo>
                              <a:cubicBezTo>
                                <a:pt x="554" y="131"/>
                                <a:pt x="539" y="127"/>
                                <a:pt x="539" y="129"/>
                              </a:cubicBezTo>
                              <a:close/>
                              <a:moveTo>
                                <a:pt x="1047" y="222"/>
                              </a:moveTo>
                              <a:cubicBezTo>
                                <a:pt x="1047" y="221"/>
                                <a:pt x="1048" y="219"/>
                                <a:pt x="1050" y="218"/>
                              </a:cubicBezTo>
                              <a:cubicBezTo>
                                <a:pt x="1052" y="218"/>
                                <a:pt x="1051" y="216"/>
                                <a:pt x="1050" y="217"/>
                              </a:cubicBezTo>
                              <a:cubicBezTo>
                                <a:pt x="1049" y="218"/>
                                <a:pt x="1046" y="220"/>
                                <a:pt x="1043" y="220"/>
                              </a:cubicBezTo>
                              <a:cubicBezTo>
                                <a:pt x="1039" y="220"/>
                                <a:pt x="1038" y="222"/>
                                <a:pt x="1040" y="223"/>
                              </a:cubicBezTo>
                              <a:cubicBezTo>
                                <a:pt x="1043" y="225"/>
                                <a:pt x="1047" y="223"/>
                                <a:pt x="1047" y="222"/>
                              </a:cubicBezTo>
                              <a:close/>
                            </a:path>
                          </a:pathLst>
                        </a:custGeom>
                        <a:solidFill>
                          <a:schemeClr val="accent2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26E0DD7A" id="Freeform 53" o:spid="_x0000_s1026" style="position:absolute;margin-left:-25.5pt;margin-top:433.45pt;width:535.15pt;height:72.6pt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1862,25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" path="m1853,28v-1,,-8,,-7,2c1848,31,1853,30,1856,32v3,1,6,,6,-1c1862,30,1854,27,1853,28xm9,54c8,52,3,54,4,55v1,2,5,3,7,2c13,57,14,55,12,54v-1,-1,-3,1,-3,xm251,3v3,1,7,,8,-1c260,1,260,1,261,1v-10,,-10,,-10,c250,1,249,2,251,3xm183,100v-4,3,6,13,8,12c192,111,188,106,188,104v,-3,-1,-6,-5,-4xm430,3v1,1,4,-1,6,-1c437,2,437,2,436,1v-8,,-8,,-8,c429,1,430,2,430,3xm82,67v,-1,-2,-1,-4,2c75,71,73,73,73,74v,1,-3,,-4,1c68,77,70,81,71,79v2,-1,2,,3,c75,79,80,76,81,75v1,-2,-2,-3,-2,-4c79,70,81,70,83,70v1,-1,-1,-2,-1,-3xm24,94v-3,-1,-10,3,-7,4c18,98,19,96,21,96v2,,5,-1,3,-2xm4,105v3,-2,4,-3,3,-4c6,99,2,105,4,105xm479,19v5,,5,1,5,-1c485,16,489,17,492,18v3,,3,5,6,5c502,23,499,27,501,30v2,2,10,1,13,4c516,36,528,42,530,40,531,37,519,27,516,26v-3,-1,3,-2,8,1c528,31,535,32,538,28v,,1,-1,1,-1c525,15,506,6,488,2v-1,3,1,5,2,6c491,11,484,13,478,11v-6,-2,-5,1,-7,1c468,12,466,16,468,19v2,2,7,,11,xm859,119v-2,1,-4,-1,-6,c852,120,846,126,847,127v1,1,1,-1,4,-2c853,124,853,126,855,126v1,,1,-3,2,-2c858,124,859,123,861,123v1,,3,,4,-1c866,121,868,124,869,123v,-1,4,-1,6,-1c876,122,881,120,882,119v1,-1,-1,-1,-3,-1c878,118,878,116,880,115v1,-2,4,-3,4,-5c884,108,879,106,879,107v-1,1,-2,1,-3,c875,105,877,104,876,104v-1,,-2,-2,-2,-3c875,101,874,98,872,96v-16,,-16,,-16,c856,97,857,97,858,97v1,1,2,1,1,2c858,100,859,103,859,104v-1,1,-6,1,-6,c853,103,851,104,852,105v,1,-2,2,-2,3c850,109,853,109,853,110v,1,-2,3,-5,4c845,114,849,117,850,116v2,-1,1,,3,c855,116,856,118,859,117v2,-1,2,,,2xm1243,1v-3,,-3,,-3,c1241,1,1241,1,1242,1v1,,1,,1,xm439,37v3,2,9,-4,8,-6c447,29,434,34,439,37xm442,1v-4,,-4,,-4,c439,3,440,2,442,1xm459,42v1,,5,-6,,-6c455,37,456,42,459,42xm431,8v,-3,-5,-1,-5,3c426,15,423,14,424,18v2,4,-5,5,-4,7c421,27,424,25,426,25v3,,,4,3,4c432,29,437,26,438,24v1,-1,3,-2,7,c448,26,455,27,455,24v1,-2,-7,-3,-7,-5c448,16,440,14,438,13v-3,-2,-7,-2,-7,-5xm892,194v,-3,-6,1,-4,1c890,197,892,196,892,194xm1594,188v-1,1,-2,6,-1,7c1595,197,1591,199,1591,202v,3,-3,3,-3,5c1587,209,1585,209,1583,211v-3,2,-4,,-4,-2c1580,208,1575,210,1576,213v,4,-5,4,-4,5c1573,220,1569,221,1569,220v,-2,-3,-1,-6,c1559,222,1557,219,1555,221v-2,2,-5,5,-8,6c1545,227,1546,230,1547,230v2,-1,5,,6,-2c1554,227,1561,225,1566,225v5,,2,2,2,5c1568,232,1572,232,1574,229v2,-2,4,-2,2,-3c1574,225,1576,223,1578,225v1,2,5,2,6,c1586,222,1586,225,1588,225v2,,3,-5,3,-3c1591,224,1594,223,1596,221v2,-2,,-5,1,-7c1599,212,1600,208,1599,206v-2,-2,2,-4,4,-6c1605,198,1601,189,1601,186v,-2,-5,2,-7,2xm1550,234v,-1,-3,-1,-3,-3c1546,230,1544,231,1542,233v-2,1,-3,2,-2,3c1541,238,1542,236,1543,235v,-2,2,2,,5c1542,243,1544,247,1545,246v2,,4,-6,6,-9c1553,235,1550,236,1550,234xm1622,167v-1,-1,-3,1,-5,2c1615,169,1608,163,1606,160v-2,-2,-5,,-3,2c1604,164,1602,164,1602,167v,3,-2,3,-1,5c1601,174,1598,173,1596,174v-1,,1,2,-2,3c1592,178,1592,179,1593,180v2,,1,2,,4c1593,185,1595,184,1596,183v1,-2,3,,3,-1c1599,181,1596,180,1596,178v,-1,2,1,4,c1602,177,1606,178,1608,180v2,2,3,1,3,-2c1612,176,1615,175,1619,175v3,,4,-2,2,-3c1620,172,1627,167,1627,166v,-1,-4,3,-5,1xm1561,228v-1,2,-3,1,-5,1c1553,230,1553,236,1555,236v1,1,2,1,3,-1c1558,233,1561,233,1562,233v2,1,4,-2,4,-4c1566,226,1561,226,1561,228xm1605,120v1,3,-1,18,,20c1606,143,1603,154,1604,155v2,2,,-3,3,-4c1610,151,1610,154,1612,155v1,1,,-5,-1,-4c1609,151,1608,147,1607,145v-1,-3,2,-6,2,-9c1609,133,1613,133,1615,136v2,2,2,,2,-1c1616,133,1613,121,1611,116v-2,-4,3,-9,-1,-11c1607,103,1609,98,1607,99v-1,1,,5,-2,5c1602,105,1604,107,1604,110v-1,3,,8,1,10xm1844,11v2,1,5,1,6,1c1851,12,1850,11,1849,10v-2,,,-1,1,c1851,11,1852,11,1853,10v,-1,1,-3,2,-3c1857,7,1857,6,1856,6v-2,-1,-6,-4,-8,-5c1835,1,1835,1,1835,1v-1,,-2,1,-1,2c1834,5,1831,2,1830,2v,,,-1,,-1c1251,1,1251,1,1251,1v,,-1,1,-1,2c1250,5,1247,4,1246,3v-2,-1,-4,,-6,c1237,3,1237,1,1235,2v-1,,-2,,-2,-1c1208,3,1179,18,1164,35v-22,26,-22,26,-22,26c1126,80,1092,96,1066,96v-93,,-93,,-93,c973,96,972,96,972,96v-1,,-1,,-1,c958,96,958,96,958,96v,,,,,c956,99,950,98,950,99v,1,-1,2,-1,1c948,100,948,100,948,100v,-2,-1,-2,-3,-2c944,98,945,97,945,96v-2,,-2,,-2,c942,96,941,96,941,96v-2,,-4,2,-6,4c933,101,931,99,932,98v2,-2,,-2,-1,-1c929,97,928,97,927,96v-6,,-6,,-6,c920,97,921,98,922,100v1,2,-2,1,-2,2c920,103,917,102,916,102v-1,-1,-4,,-4,c912,103,912,103,912,103v,1,-1,1,-1,1c910,103,908,104,906,104v-3,1,-3,3,-3,4c904,109,901,109,901,108v,-1,-3,-1,-2,1c899,111,896,111,896,113v,2,-2,4,-4,5c892,118,892,118,891,119v-1,,-2,1,-3,1c887,120,887,120,887,120v-2,,-4,1,-3,5c884,128,881,128,878,128v-3,,-2,3,-3,4c874,133,869,131,868,130v,-2,-4,,-3,2c867,134,867,136,866,137v-1,1,-3,-1,-4,c860,138,860,136,858,135v-1,,-2,1,-5,1c851,136,849,137,850,138v1,1,,3,1,4c852,143,855,142,858,144v2,1,3,,4,1c863,146,864,145,864,147v,2,1,4,4,5c870,152,868,154,869,156v1,1,-1,4,-1,6c869,164,867,171,866,171v,,,,,c864,172,860,170,857,170v-3,1,-13,,-17,c836,171,836,169,833,169v-2,,-1,2,-4,2c826,171,826,173,828,175v1,1,1,3,1,5c829,182,829,183,829,184v1,1,-1,10,-3,12c824,198,826,199,828,201v2,1,1,7,1,8c829,211,830,210,833,210v1,,2,,4,c838,209,839,209,839,210v3,1,4,6,7,6c847,216,846,215,847,214v1,-1,2,,3,c851,214,852,212,855,212v3,,4,,6,c863,212,865,211,865,210v,-1,2,-2,4,-3c871,207,871,205,871,204v,-2,4,-4,4,-4c875,199,873,195,875,192v2,-3,4,-3,4,-5c879,185,881,185,884,184v2,,3,-2,5,-3c891,181,892,179,892,177v,,-1,-1,-1,-1c890,173,893,171,896,171v2,-1,8,1,9,2c907,174,909,173,911,171v1,-2,2,-2,3,-2c915,168,916,168,917,168v1,-1,1,-2,3,-3c923,164,927,166,928,168v1,1,1,2,1,3c929,172,930,175,934,177v4,3,5,5,7,6c943,184,945,184,946,185v1,2,3,3,5,3c952,189,953,191,954,191v2,1,1,2,2,4c957,196,957,199,956,200v-1,2,,4,,4c957,204,959,201,959,200v,-2,2,-1,3,-3c963,195,960,195,960,193v-1,-2,2,-4,5,-2c967,192,968,193,968,191v1,-3,-8,-6,-10,-7c956,182,958,180,954,181v-3,,-6,-4,-8,-9c945,168,940,167,939,165v-1,-3,1,-3,,-5c939,158,940,157,942,157v1,-1,2,-1,3,-1c945,156,946,157,946,158v,1,,2,1,2c948,160,951,160,951,162v,2,3,6,4,7c956,170,959,170,959,171v,1,2,2,5,3c964,174,965,174,966,174v1,1,2,2,3,2c970,178,971,179,972,179v,,,,,c975,180,975,181,974,182v-2,2,-2,7,,8c975,191,976,194,977,195v,,,,,c979,195,980,197,980,199v,2,3,3,4,1c985,199,989,201,989,202v,1,-4,-1,-6,c981,204,985,205,984,207v,1,1,4,3,3c989,210,990,213,992,213v1,-1,-2,-5,-1,-5c991,207,993,209,994,207v1,-1,-1,-2,-2,-2c990,205,992,203,994,204v2,1,3,,3,c998,204,999,200,996,200v-3,-1,-3,2,-5,c990,198,993,199,993,197v,-2,-3,-4,-4,-6c988,189,991,188,992,190v,1,2,1,4,c997,190,994,187,997,186v2,,2,1,3,1c1001,188,1001,186,1004,186v1,,2,,3,1c1008,188,1009,189,1010,189v2,,3,-3,5,-3c1017,185,1021,186,1022,185v1,-1,-3,-2,-4,-3c1017,181,1017,180,1017,179v,,,-1,-1,-1c1015,178,1014,174,1015,174v1,,3,-4,4,-4c1020,169,1020,169,1020,169v,-1,,-2,,-3c1020,164,1021,162,1023,162v1,-1,3,-1,3,-3c1026,159,1026,159,1026,159v-1,-3,,-3,2,-4c1030,153,1030,150,1032,149v2,,3,-1,6,c1041,149,1037,151,1039,152v2,1,8,,8,1c1047,155,1040,156,1040,157v,1,4,2,5,2c1047,160,1045,163,1046,163v,1,2,1,4,-1c1051,161,1053,162,1055,160v2,-1,6,,7,-1c1062,158,1060,158,1056,158v-3,,-4,-4,-4,-4c1052,153,1056,150,1059,150v2,-1,4,-1,6,-2c1066,147,1068,147,1070,146v2,,5,,5,c1075,147,1069,150,1068,150v-1,,2,2,2,3c1070,154,1067,154,1067,156v1,2,-1,2,-2,2c1063,158,1062,159,1063,159v1,,1,3,4,4c1070,163,1074,167,1077,170v,,1,,1,1c1081,172,1086,172,1086,175v1,4,3,2,2,5c1088,181,1088,182,1087,182v-3,2,-8,4,-10,3c1075,185,1071,186,1068,186v-3,,-3,-3,-6,-2c1060,184,1060,182,1058,182v-3,,-1,-2,-8,-2c1043,179,1037,182,1034,184v-2,2,-10,,-11,1c1022,185,1023,188,1020,189v-2,1,-8,,-10,1c1007,191,1007,194,1008,194v2,,3,,3,1c1010,196,1012,198,1011,199v-1,1,-1,3,,4c1012,203,1013,205,1011,205v-1,1,3,2,3,3c1014,209,1017,209,1017,210v,1,1,1,3,1c1021,210,1022,213,1023,214v1,2,7,1,7,-1c1030,211,1031,211,1034,211v2,,6,4,7,4c1042,216,1045,214,1046,214v2,,4,-2,5,-3c1052,211,1054,213,1055,212v1,-1,3,-1,4,-1c1060,212,1057,214,1058,215v,1,,1,,2c1057,218,1057,219,1058,220v,1,-1,2,-1,3c1057,224,1057,224,1057,224v,2,-2,5,-4,8c1056,233,1056,233,1056,233v,,,,,c1056,233,1056,233,1056,233v-3,-1,-3,-1,-3,-1c1053,233,1053,234,1053,234v-1,3,-3,8,-5,10c1048,244,1048,244,1048,244v-1,1,-3,-1,-6,c1040,245,1038,244,1036,243v-2,-1,-10,,-11,1c1024,246,1022,246,1019,245v-2,-1,-5,-2,-9,-3c1006,242,1003,241,1002,240v,,,,,c1001,239,999,239,995,238v-5,,-3,-3,-8,-4c982,234,976,238,976,240v-1,2,2,5,,7c975,249,971,249,968,247v-2,-2,-6,-3,-9,-3c956,244,953,242,954,240v,-2,-1,-3,-4,-3c948,236,945,234,941,235v-3,,-5,,-6,-1c934,233,933,232,933,232v,-1,-1,-3,-2,-2c930,231,927,230,927,228v-1,-2,2,-2,4,-4c933,223,933,219,931,217v-2,-1,-1,-2,1,-4c933,211,932,210,931,211v-1,1,-2,1,-2,-1c928,208,923,208,922,210v-1,1,-2,1,-3,1c917,211,915,210,914,210v-1,-1,-4,,-5,c907,210,903,213,901,212v-1,-2,-15,1,-19,1c878,213,876,217,874,217v-2,,-6,2,-8,4c865,222,865,222,864,222v-2,,-4,-1,-6,-1c855,221,851,222,849,220v-2,-2,-3,-3,-5,-2c843,218,840,226,839,228v-2,2,-6,4,-8,4c829,232,829,235,827,236v-2,2,-1,4,-3,5c822,243,823,248,824,249v1,1,-1,3,-2,5c1040,254,1040,254,1040,254v-1,-2,-1,-4,-1,-4c1040,250,1041,252,1042,254v79,,79,,79,c1121,254,1121,253,1121,253v,,,,,-1c1121,252,1122,251,1123,251v1,,1,,1,c1126,251,1126,249,1127,250v1,1,2,,3,c1131,250,1132,252,1134,254v364,,364,,364,c1499,254,1499,253,1500,253v2,-1,-1,-1,-2,-1c1497,253,1496,250,1495,251v-1,1,-3,,-2,-1c1495,250,1498,248,1499,247v1,,-2,-2,-3,-2c1494,245,1492,241,1491,241v-2,,1,-1,3,c1496,242,1498,243,1498,242v1,-1,-3,-4,-4,-5c1493,236,1494,235,1493,234v-1,-1,-2,-5,-3,-6c1489,226,1486,226,1485,225v,-2,,-4,3,-5c1490,219,1489,217,1490,217v1,,2,,3,-2c1494,213,1495,214,1496,213v1,-1,5,,6,-1c1503,211,1501,208,1499,208v-2,1,-4,,-5,-2c1493,204,1490,210,1487,211v-2,1,-4,-2,-3,-4c1485,205,1482,205,1479,205v-4,,-3,-6,,-7c1481,198,1484,200,1485,196v1,-3,3,,6,-4c1494,189,1497,187,1500,189v2,2,-3,5,-4,7c1495,198,1497,198,1495,200v-1,1,1,2,4,c1502,198,1506,196,1509,194v,,1,,2,c1513,194,1516,196,1517,197v1,2,-2,4,-3,6c1513,204,1515,204,1515,206v,1,2,2,2,1c1518,206,1519,206,1521,206v1,,1,1,2,1c1523,208,1523,210,1524,210v2,,2,2,,2c1522,212,1522,214,1524,217v1,2,-3,5,-2,6c1523,224,1522,226,1523,226v,1,7,,10,-3c1536,220,1536,221,1538,221v1,,3,-1,2,-2c1539,218,1538,215,1538,211v1,-2,-2,-5,-5,-8c1531,200,1529,199,1529,198v-2,-1,-1,-4,1,-4c1532,193,1537,189,1539,188v2,-1,1,-4,2,-6c1542,181,1544,178,1547,176v,,,,1,-1c1550,174,1551,173,1552,173v2,,4,3,6,3c1560,176,1570,170,1570,169v,-1,6,-7,8,-9c1581,157,1585,153,1586,149v1,-2,5,-5,6,-7c1592,140,1593,140,1595,137v1,-4,1,-13,2,-14c1597,122,1597,121,1598,120v1,-1,,-2,2,-4c1601,115,1601,114,1601,113v-1,-1,,-3,-1,-4c1600,108,1600,108,1601,107v1,,-1,-2,-2,-2c1598,104,1596,104,1596,102v,-1,-2,-3,-4,-3c1590,99,1587,98,1587,99v1,1,,2,-1,2c1586,101,1585,102,1584,103v-1,2,-4,2,-3,c1583,102,1581,102,1581,100v,-1,2,-3,,-2c1579,99,1579,102,1578,102v-2,,-1,-4,-1,-5c1578,95,1574,97,1571,96v-3,,-2,-2,,-3c1574,91,1574,90,1575,89v1,,5,-2,7,-4c1584,84,1584,83,1584,82v1,-2,5,-3,8,-6c1595,73,1597,72,1597,70v1,-1,6,-3,6,-5c1603,64,1609,61,1613,60v4,,10,1,11,2c1625,63,1626,62,1627,62v,-1,2,-1,5,c1634,62,1635,60,1637,61v1,,3,1,4,-1c1642,58,1647,58,1648,59v1,1,2,2,4,1c1654,58,1654,61,1656,61v1,1,,2,-1,2c1653,63,1651,64,1653,65v2,1,4,-1,5,-1c1660,64,1662,64,1664,63v2,-1,2,1,3,c1669,62,1671,62,1673,62v1,,,-2,-2,-2c1668,60,1668,59,1670,56v2,-3,6,-5,8,-7c1680,47,1682,48,1682,47v,-1,1,-5,2,-5c1686,42,1690,43,1693,41v2,-1,2,1,3,2c1697,43,1699,41,1700,41v1,1,-2,3,-3,5c1697,48,1699,48,1700,48v2,1,-1,2,-1,2c1699,51,1702,51,1705,48v4,-4,7,-5,9,-4c1716,44,1715,42,1715,38v,-3,7,-4,9,-3c1726,36,1726,37,1724,37v-2,-1,-4,1,-4,3c1720,43,1718,44,1719,45v1,1,-2,1,-2,2c1717,48,1717,49,1716,50v-2,,-7,1,-7,3c1709,55,1706,55,1705,57v-1,3,-6,4,-10,9c1692,71,1687,71,1687,72v,1,-4,1,-5,1c1681,73,1683,76,1680,79v-3,3,-5,8,-4,12c1676,95,1677,108,1678,110v2,2,1,8,2,9c1681,120,1681,122,1681,123v1,,4,-3,6,-5c1689,116,1688,116,1689,115v2,-1,1,-4,2,-5c1691,109,1693,108,1694,107v1,-1,3,,4,c1699,106,1698,104,1697,102v,-1,4,-3,5,-5c1704,96,1706,98,1709,96v2,-2,-1,-4,-1,-5c1707,90,1710,85,1711,85v2,,3,1,4,c1717,83,1714,81,1713,81v-1,,-2,-4,1,-6c1716,74,1715,73,1714,73v-2,-1,-2,,-4,c1709,73,1708,70,1710,68v2,-3,4,-3,4,-5c1715,61,1717,58,1718,57v1,-2,4,,5,-1c1724,56,1723,58,1725,57v1,-1,3,-5,5,-5c1732,52,1730,55,1731,57v,1,1,-1,5,-3c1739,52,1746,52,1749,53v2,1,2,4,3,3c1754,56,1753,54,1755,53v1,,5,-2,7,-4c1764,47,1764,49,1765,47v1,-2,3,-1,3,-2c1768,44,1772,42,1777,41v5,-1,11,-4,11,-5c1787,35,1789,34,1790,35v,1,2,1,4,1c1797,37,1798,38,1800,36v2,-2,,-3,,-4c1800,30,1796,29,1797,27v,-2,-3,-6,-4,-5c1792,23,1790,21,1790,20v,-1,,-3,-1,-2c1787,19,1785,19,1784,17v,-1,3,-2,5,-1c1792,17,1791,18,1792,18v1,1,4,1,6,c1800,17,1804,16,1805,15v1,-2,,-2,1,-3c1808,11,1807,10,1805,9v-1,-1,-1,-3,1,-3c1807,6,1807,5,1808,5v1,,1,,2,-1c1812,4,1810,6,1810,7v-1,2,1,3,2,4c1812,12,1815,12,1817,11v2,-1,8,1,8,3c1825,15,1826,17,1829,18v2,1,4,1,5,2c1834,21,1835,22,1837,21v1,,2,2,3,1c1841,21,1841,22,1842,21v2,-1,-2,-2,-2,-3c1841,17,1842,19,1843,19v1,,-1,-3,,-3c1844,16,1843,11,1842,11v,,,-2,2,xm905,131v,,,,,c905,131,905,131,905,131v,,,,,xm907,126v,,,,,c907,126,907,126,907,126v,,,,,xm911,155v,,,,,c911,156,911,157,912,158v-1,-1,-1,-2,-1,-3xm914,143v,,,,,c914,143,914,143,914,143xm942,150v,,-1,,-1,c942,150,942,150,942,150v,,,,,xm952,120v,,,1,,1c952,121,952,120,952,120v,,,,,xm971,130v,,,,,c971,130,971,131,971,131v,,,-1,,-1xm975,176v,,,,,c975,176,975,176,975,176v,,,,,xm979,153v,,,,,c979,153,979,154,979,154v,,,-1,,-1xm979,178v,,,,,-1c979,178,979,178,980,178v,,,,-1,xm982,187v,,,,,c982,187,982,187,982,187v,,,,,c982,187,982,187,982,187v,,,,,xm982,187v,,,,,c982,187,982,187,982,187v1,,1,,1,c983,187,982,187,982,187xm989,177v,,,,,c989,177,989,177,989,177v,,,,,xm989,177v,,,,,c989,177,989,177,989,177v,,,1,,1c989,178,989,177,989,177xm989,139v,,,,,c989,139,989,139,989,139v,,,,,xm989,166v,,,,,c989,166,989,166,989,166v,,,,,xm990,133v,-1,,-2,,-3c990,131,990,132,990,133xm991,140v,,,,,c991,140,991,140,991,140v,,,,,xm995,100v,-1,,-1,,-1c995,99,995,99,995,99v,,,,,1xm1089,209v2,1,2,1,2,1c1091,210,1091,210,1091,210r-2,-1xm1102,193v,,,,,c1102,193,1103,193,1103,193v,,-1,,-1,xm1113,181v,,,,,c1113,181,1113,181,1113,181v,,,,,xm1114,198v1,,2,-1,3,-2c1116,197,1115,198,1114,198xm1156,188v-2,-1,-3,1,-5,1c1149,188,1147,186,1146,189v,2,-1,4,1,4c1150,193,1149,194,1147,196v-1,2,3,,3,1c1151,199,1152,199,1151,201v,2,,5,,7c1152,210,1152,211,1151,211v,1,-6,2,-11,3c1136,214,1135,208,1131,208v-4,,-6,-3,-7,-6c1124,201,1125,200,1125,199v3,-3,5,-9,3,-11c1128,187,1126,184,1124,182v-3,-4,-6,-8,-6,-9c1118,170,1119,168,1116,166v-3,-3,,-5,2,-8c1120,156,1125,154,1128,153v,,,,,c1128,152,1128,152,1129,152v2,-2,7,-5,10,-4c1143,149,1146,148,1147,150v2,2,,6,1,8c1149,159,1145,159,1143,159v-2,,-7,1,-7,2c1137,163,1139,166,1136,164v-3,-2,-5,2,-3,2c1135,166,1137,168,1137,169v,2,,5,2,4c1140,173,1140,175,1142,175v3,,5,1,3,3c1143,180,1146,185,1147,184v,-1,,-2,,-3c1148,180,1148,180,1150,180v3,,2,4,4,4c1156,185,1158,188,1156,188xm1188,164v-1,1,-1,2,-2,2c1182,169,1178,168,1180,165v1,-3,1,-7,-1,-7c1177,158,1178,165,1177,165v-1,1,-2,-5,-1,-8c1176,157,1176,157,1177,156v1,-2,4,,4,c1182,157,1182,154,1184,154v1,,-1,3,1,3c1186,157,1188,161,1188,164xm1191,220v,,,,,c1191,220,1191,220,1191,220v,,,,,xm1192,153v-1,1,-7,-1,-8,-2c1184,150,1193,151,1192,153xm1247,213v,,,,,c1248,213,1248,213,1248,213v,,,,-1,xm1251,211v2,-1,4,-2,4,-3c1255,209,1253,210,1251,211xm1278,221v,,,,,c1278,221,1278,221,1278,221v,,,,,xm1278,152v-4,,-13,-2,-17,2c1257,159,1260,161,1258,161v-2,,-3,-6,-1,-8c1259,151,1266,150,1271,151v4,1,12,-1,13,-1c1285,150,1283,152,1278,152xm1292,252v,,,,,c1292,252,1292,252,1292,251v,1,,1,,1xm1323,133v,,,-1,,-1c1323,133,1324,133,1324,133v,,-1,,-1,xm1327,134v,,,,,c1327,134,1327,134,1327,134v,,,,,xm1430,106v-5,4,-13,5,-13,8c1417,118,1406,119,1405,118v,-1,8,-2,10,-6c1417,107,1425,105,1429,99v3,-5,5,-11,7,-11c1437,88,1434,102,1430,106xm917,187v-1,1,3,4,2,7c918,197,919,200,921,199v2,-2,3,-1,4,-3c926,195,925,190,926,188v,-2,-4,-3,-5,-2c919,187,918,186,917,187xm561,153v-2,,-1,-3,-1,-4c561,148,557,150,557,151v,2,-3,2,-3,3c554,157,554,155,552,156v-2,1,-9,,-9,-1c543,153,537,152,537,150v,-2,-2,-3,,-5c539,143,536,141,534,143v-2,2,-3,-1,,-2c536,140,541,139,539,134v-3,-4,-18,2,-22,4c513,140,507,148,505,148v-2,,4,-4,5,-6c511,141,510,139,511,140v1,1,5,-5,7,-7c521,131,523,133,524,132v,-2,1,-3,3,-5c530,125,557,125,560,125v2,1,8,-3,9,-5c570,117,572,117,576,118v4,,5,-4,7,-5c585,112,584,111,583,111v-2,,-3,-1,-2,-1c583,109,584,109,584,106v1,-2,,-1,-2,-4c580,100,578,103,576,103v-2,,2,-3,,-4c574,98,571,99,568,101v-3,2,-3,,-5,2c561,105,561,102,562,101v1,-1,2,,3,-1c566,98,567,100,569,98v3,-2,5,-1,6,-2c576,95,574,93,571,93v-2,1,-4,-3,-6,-2c564,92,564,89,562,91v-1,1,-3,-1,-3,-3c558,86,553,82,550,81v-3,,-1,-2,1,-1c552,81,554,79,555,78v,-1,-1,-2,-2,-3c552,75,552,74,552,73v,-1,-3,-3,-3,-4c548,68,547,67,547,66v,-1,-2,-3,-2,-4c545,61,541,58,541,56v,-1,-2,-2,-2,-4c538,50,537,51,536,53v,3,-3,3,-2,4c535,59,534,59,533,60v-1,1,1,3,-1,3c530,63,531,66,530,65v-1,-2,-3,-1,-3,c527,67,524,68,522,68v-1,,-1,-3,-3,-2c518,67,518,63,516,63v-2,1,-3,,-2,-1c514,60,510,59,511,58v2,-1,,-3,,-6c511,49,513,49,513,48v,-1,-2,-1,-3,c508,48,508,46,507,46v-1,1,-6,,-6,-2c501,42,499,43,498,41v,-2,-2,,-2,-2c496,38,495,37,494,37v-2,,-2,-1,-4,-2c488,35,486,37,485,37v-1,1,-4,-1,-5,-1c479,37,479,36,476,35v-3,-1,-7,-1,-7,c469,36,467,36,467,39v,2,3,2,3,3c471,44,469,43,469,45v,1,-2,1,-2,2c467,48,469,48,469,50v1,2,2,2,2,5c471,58,470,57,469,57v-1,1,,2,-1,4c466,63,465,65,466,66v1,1,6,3,8,6c475,75,475,80,475,83v-1,4,-5,5,-8,8c465,94,462,93,460,93v-1,,,3,2,5c464,101,462,101,463,104v1,2,,4,1,6c466,112,465,113,463,114v-1,2,1,1,1,3c464,119,463,118,462,117v-2,-1,-3,2,-3,3c459,121,455,118,455,118v-1,,,-2,-2,-3c451,113,449,113,449,111v,-2,-3,-3,-3,-5c446,105,446,100,445,99v-1,-2,,-3,1,-5c447,93,445,91,443,91v-2,,-5,-1,-8,c432,91,431,90,430,90v-1,-1,-4,-3,-7,-4c419,85,418,83,417,82v,-1,-4,-1,-5,-2c412,79,408,78,407,78v-2,,-5,-3,-7,-3c398,76,393,78,392,78v-1,,,-2,1,-3c394,74,391,71,391,69v-1,-3,-2,-5,-4,-5c385,65,382,63,381,63v-1,-1,-1,-7,,-10c382,50,385,46,385,44v,-1,1,-2,3,-3c390,41,389,38,390,37v2,,2,,2,-2c393,34,395,35,394,34v-1,-2,-1,-2,2,-2c399,32,403,31,402,29v-1,-3,-7,-1,-7,-3c395,23,386,23,386,22v1,-1,9,1,12,2c401,25,402,25,404,25v3,,1,-3,2,-4c406,19,411,23,413,22v3,-1,5,-6,8,-8c423,13,421,11,417,12v-5,,-7,-2,-9,-3c405,7,406,6,408,6v2,,8,5,10,5c420,11,424,7,426,5v2,-1,-2,-2,-3,-3c422,2,424,1,426,1,262,1,262,1,262,1v1,,2,1,,3c259,8,258,8,255,8v-3,-1,-5,1,-3,2c253,11,253,12,250,12v-3,1,-5,4,-6,3c242,15,249,10,247,9v-1,-1,-6,2,-6,4c241,14,238,14,237,14v-2,,-4,-1,-3,-2c236,12,235,10,237,9v3,-1,,-2,,-3c238,5,243,7,243,5v,-2,-5,-3,-6,-2c235,4,231,7,227,5,225,4,238,3,240,1,33,1,33,1,33,1v,,,,,1c35,2,38,1,39,3v,1,-4,,-6,1c30,6,29,7,28,6,27,4,24,5,22,5,20,6,21,3,22,2,22,1,19,,15,2,11,4,13,3,12,5,12,7,10,4,8,6,5,7,2,8,1,10v-1,1,5,2,7,3c11,13,6,15,7,15v2,1,1,2,4,4c14,20,21,19,22,19v2,,4,2,5,1c28,18,33,14,36,16v3,3,-3,2,-1,4c36,21,38,25,35,27v-2,2,-5,,-6,c28,27,28,30,26,31v-2,2,-4,-1,-6,-1c17,30,17,33,18,35v,2,-5,,-6,4c11,43,7,39,10,43v3,4,2,2,5,3c17,48,12,51,14,51v3,1,5,5,7,6c22,59,24,57,27,57v2,-1,1,-4,2,-3c31,56,33,59,32,60v-2,1,-1,4,-1,5c31,67,36,66,37,65v,-2,4,-2,7,c46,68,47,68,47,66v,-2,2,-4,2,-2c49,65,51,66,55,64v3,-1,2,,,3c52,70,55,74,53,75v-2,,-3,5,-6,5c44,81,39,86,38,87v-1,1,-7,-2,-8,1c29,91,25,93,26,94v1,,6,-2,6,-4c33,89,33,89,34,90v1,1,4,,5,-1c40,88,41,88,42,88v1,1,2,-1,5,-1c50,86,49,85,50,83v1,-1,8,-5,9,-5c61,78,60,75,61,75v2,,4,-2,6,-3c69,70,70,71,71,70v2,,,-3,2,-4c74,66,76,65,76,64v,-1,-4,-1,-5,-2c71,61,74,58,76,58v1,,3,-1,3,-3c79,53,81,53,83,51v1,-1,1,-3,2,-3c87,48,88,46,90,45v1,-1,,1,3,1c96,46,95,49,93,48v-2,-1,-3,-1,-6,1c85,51,87,52,85,54v-1,2,-1,4,1,4c88,58,86,59,84,60v-2,1,-1,2,2,2c89,62,93,58,96,56v4,-2,7,,8,c105,55,102,54,104,53v1,,-2,-1,-3,-3c101,48,103,49,103,48v1,-2,2,-1,3,-1c107,48,109,47,110,49v1,2,2,-1,4,1c116,51,113,51,112,51v-2,1,-1,3,,2c114,52,115,51,116,52v2,2,2,1,3,c120,51,120,52,120,53v,1,3,1,6,2c130,55,136,55,138,54v1,,1,3,4,4c146,58,147,54,148,55v2,2,,3,-1,4c146,60,149,60,150,61v1,,5,1,6,3c157,65,158,67,162,68v4,2,,-4,3,-2c168,68,167,66,169,68v2,2,2,-1,1,-4c169,60,171,63,172,64v1,2,1,5,,7c171,73,168,71,168,70v1,-1,-3,-1,-3,1c165,73,167,76,169,76v2,,,3,2,4c172,80,172,83,173,83v1,-1,1,-4,,-6c171,75,172,73,173,74v2,,,2,1,3c175,78,175,76,177,76v2,-1,-1,-4,,-5c178,69,179,72,180,74v1,3,-2,2,-2,4c178,79,176,78,175,79v,1,,5,1,6c177,85,178,81,178,83v1,2,3,-3,3,-1c182,84,185,86,186,85v1,,-1,-2,-2,-2c182,83,182,80,184,80v1,,4,4,4,5c188,87,186,86,185,88v-1,1,-3,-2,-4,-2c179,86,181,88,181,90v1,1,-1,3,1,5c184,96,183,94,183,93v1,-1,2,,3,1c187,95,187,92,187,91v,-1,2,,3,1c191,93,191,91,192,91v2,,1,2,1,4c193,96,195,93,195,95v,,,,,c195,96,196,97,197,98v2,1,-2,1,-1,2c197,101,196,103,197,104v1,1,3,1,4,c202,103,203,105,202,107v-1,2,1,3,2,2c206,107,208,111,209,111v1,1,2,3,,3c207,114,208,117,209,117v1,,1,1,1,2c210,120,214,122,215,122v2,-1,3,,4,2c220,125,222,126,223,125v2,-1,2,2,2,3c226,130,228,129,229,129v2,,3,2,3,1c234,129,235,133,236,135v1,,1,1,1,1c239,138,237,139,238,141v,2,,5,-2,5c234,146,234,144,236,144v1,-1,,-3,-1,-3c234,141,234,140,234,139v,-1,,-2,,-2c235,135,233,136,231,134v-1,-1,-5,-1,-6,-2c225,130,221,125,219,125v-2,,-4,,-7,-2c210,122,209,122,207,123v-2,1,2,1,2,2c208,126,210,127,211,127v1,-1,2,2,4,2c216,130,216,132,218,132v2,,2,2,3,3c222,136,223,135,223,136v,1,2,1,3,3c226,139,226,139,226,139v,1,1,5,2,7c230,148,229,150,231,151v1,1,1,2,,1c229,152,230,154,230,157v-1,4,-1,11,-1,13c229,172,226,176,228,178v1,2,2,5,1,8c228,189,229,191,230,193v1,2,,6,1,7c233,201,234,202,235,204v2,2,3,1,3,3c238,209,238,210,240,210v2,1,1,3,1,4c241,216,243,218,246,220v3,3,1,5,3,5c251,225,253,226,255,228v2,1,3,,4,1c261,229,264,232,264,234v1,1,1,3,1,4c266,239,267,240,268,242v3,3,4,8,5,10c273,253,273,254,274,254v9,,9,,9,c282,254,282,254,281,254v-1,-1,-2,-2,-2,-4c279,248,277,244,277,242v-1,-1,1,-1,2,-1c279,242,280,243,281,242v,,2,,2,2c284,245,286,244,287,244v1,1,-2,1,1,7c289,253,289,254,289,254v91,,91,,91,c380,254,381,254,382,254v3,,2,-3,4,-2c387,252,388,253,388,252v,-1,2,-1,3,1c392,254,395,254,395,253v,-2,2,,3,1c405,254,405,254,405,254v,,,,,c405,253,405,254,406,254v2,,2,,2,c407,253,409,253,407,252v-1,-1,2,-3,5,-3c415,249,415,250,416,248v1,-1,2,,2,2c418,251,422,249,424,249v3,,5,2,5,4c430,254,431,255,433,253v2,-1,3,-3,5,-2c438,252,439,253,440,254v11,,11,,11,c450,252,450,249,450,247v,-3,4,-9,6,-11c458,235,460,236,460,234v1,-2,3,-4,5,-4c466,230,467,230,468,229v,-2,2,-4,5,-4c476,224,474,223,474,221v-1,-1,,-2,1,-2c475,220,477,220,478,220v2,-1,4,-3,2,-3c477,216,477,215,478,215v2,-1,,-3,-2,-4c474,211,475,210,476,209v1,-2,-2,-4,-3,-5c471,203,474,203,475,203v1,-1,,-6,1,-7c476,195,478,195,477,196v,1,-2,3,,5c478,203,479,204,478,207v,3,1,2,3,-1c482,202,483,199,481,199v-1,-1,-1,-4,1,-2c483,198,483,198,485,196v2,-2,4,-5,3,-6c487,189,489,188,491,188v2,1,7,-1,8,-2c500,184,491,187,491,186v,-1,5,-2,8,-3c502,183,500,180,502,181v1,2,2,2,4,1c507,181,506,178,504,178v-1,-1,2,-2,1,-3c505,174,506,170,508,169v3,,2,-1,3,-1c513,168,514,165,515,164v2,-2,4,2,7,c523,163,524,162,526,161v2,-1,4,-2,5,-2c533,159,536,156,537,154v1,-1,2,2,,3c536,157,539,159,542,158v3,,-1,2,-4,1c536,159,535,160,532,163v-4,3,-3,4,-1,6c533,170,535,170,538,167v2,-2,2,-4,5,-4c545,163,552,161,555,160v2,-1,1,-1,1,-3c556,156,561,156,562,155v2,-1,,-3,-1,-2xm291,41v-3,3,-3,2,-6,3c282,44,284,47,280,48v-3,,-12,,-14,-2c266,45,271,46,272,44v,-1,2,-4,4,-4c278,40,278,37,274,35v-4,-1,6,-3,8,c284,38,287,40,290,38v2,-2,14,-8,14,-5c304,36,295,38,291,41xm371,124v-3,1,,-6,-4,-9c361,112,359,107,359,104v,-3,4,-5,6,-2c367,104,370,113,371,116v2,3,2,8,,8xm415,148v-2,,2,-5,-2,-3c410,147,404,152,402,150v-3,-2,-5,1,-7,-1c393,147,401,142,405,142v1,,2,,3,-1c411,139,413,135,415,135v3,,10,1,11,4c426,143,431,140,431,143v1,3,4,6,3,8c434,151,434,151,434,151v-2,2,-2,-2,-5,-2c425,149,422,152,419,151v-3,-1,-1,-3,-4,-3xm437,169v,-3,5,-6,2,-10c437,155,432,155,431,158v-1,3,-4,2,-5,4c425,164,423,169,424,173v1,4,,6,-3,8c417,183,415,178,417,171v1,-5,3,-9,1,-9c416,162,421,156,426,155v5,-1,11,,11,-2c437,153,437,153,437,153v2,-1,5,,8,1c448,155,453,152,455,156v1,4,5,7,1,7c453,164,450,159,450,162v,2,-2,1,-2,4c448,170,446,175,445,174v,,-1,,-1,c443,174,445,169,442,168v-2,-1,-5,4,-5,1xm461,175v,2,-7,5,-11,7c445,185,439,183,439,180v,-3,3,-3,4,-1c443,180,444,179,445,178v2,-1,5,-3,7,-3c455,175,456,177,458,176v3,-2,3,-3,4,-1c462,175,462,175,461,175xm467,171v-2,,-3,1,-4,1c460,172,460,172,459,171v-1,-3,7,-5,11,-4c473,167,475,164,477,166v,,,,,c479,169,473,171,467,171xm923,183v2,,2,-10,1,-10c923,173,923,175,921,176v-3,1,,7,2,7xm835,113v3,-2,4,,6,-1c844,111,842,102,841,100v,,,-1,,-1c842,98,844,98,845,97v,-1,1,-1,1,-1c832,96,832,96,832,96v-1,,-2,1,-4,1c827,99,825,97,823,98v-2,,2,2,,3c822,103,823,103,826,105v2,2,-2,2,-2,4c824,112,822,111,821,113v-1,1,2,4,5,4c828,117,832,116,835,113xm1008,220v,-1,-2,,-3,c1004,219,999,220,997,219v-1,-2,-4,1,-3,1c996,220,999,222,1001,222v3,,8,-1,7,-2xm950,203v-3,1,-4,1,-6,c942,202,939,204,940,205v,1,1,2,5,3c949,209,949,212,951,212v2,,2,-1,1,-3c952,206,954,204,955,204v,-1,-1,-1,-5,-1xm597,143v-1,1,-2,-2,,-3c599,138,597,138,595,139v-2,,-2,-5,,-5c597,133,591,131,591,132v,2,-4,1,-5,c586,130,583,130,584,128v1,-1,-4,-1,-4,1c580,130,578,127,580,125v3,-3,2,-5,4,-6c586,118,584,117,582,117v-3,1,-9,10,-9,12c573,131,573,134,571,134v-2,,-5,2,-3,3c570,138,564,142,567,143v2,1,5,,8,c577,143,580,144,582,142v2,-2,2,1,5,1c589,143,585,145,585,147v1,2,3,-1,5,-2c592,144,594,145,593,147v-1,1,5,3,6,c601,145,598,141,597,143xm539,129v,2,14,7,14,5c554,131,539,127,539,129xm1047,222v,-1,1,-3,3,-4c1052,218,1051,216,1050,217v-1,1,-4,3,-7,3c1039,220,1038,222,1040,223v3,2,7,,7,-1xe" fillcolor="#008eb9 [3205]" stroked="f">
                <v:path arrowok="t" o:connecttype="custom" o:connectlocs="1562177,3615;1828623,108443;3219253,430156;4525933,3615;1573127,28918;5781515,813320;5843564,621738;5858164,506066;6697651,3615;3441899,347017;3204653,462689;3025805,650656;3270352,618123;3452849,621738;3591547,748255;3708345,643427;3905443,527755;3690096,704878;3854343,842238;3398100,831394;3007556,900074;5453020,856697;5536969,712107;5686616,636197;5734066,347017;6099060,216885;6157459,260262;6256008,227730;6511504,61451;6730501,39762;3474749,433771;3584247,675960;3613447,469918;4076990,708492;4157289,534984;4310587,563902;4602582,556673;5241323,318099;1865123,506066;2040320,318099;1872422,173508;1704525,328943;1430779,281951;1525678,39762;120448,14459;51099,184353;215347,281951;375944,173508;602241,256648;667940,336172;846788,469918;843138,545828;1018335,903689;1547577,900074;1741024,726566;1978271,571132;1310331,375935;1536627,654271;1682625,632582;3007556,394008;2138869,477148;3832444,784402" o:connectangles="0,0,0,0,0,0,0,0,0,0,0,0,0,0,0,0,0,0,0,0,0,0,0,0,0,0,0,0,0,0,0,0,0,0,0,0,0,0,0,0,0,0,0,0,0,0,0,0,0,0,0,0,0,0,0,0,0,0,0,0,0,0"/>
                <o:lock v:ext="edit" verticies="t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33CF4969" wp14:editId="331E8FED">
                <wp:simplePos x="0" y="0"/>
                <wp:positionH relativeFrom="column">
                  <wp:posOffset>-1133475</wp:posOffset>
                </wp:positionH>
                <wp:positionV relativeFrom="paragraph">
                  <wp:posOffset>5504815</wp:posOffset>
                </wp:positionV>
                <wp:extent cx="7776524" cy="834351"/>
                <wp:effectExtent l="0" t="0" r="0" b="0"/>
                <wp:wrapNone/>
                <wp:docPr id="455060620" name="Freeform: Shape 1"/>
                <wp:cNvGraphicFramePr xmlns:a="http://schemas.openxmlformats.org/drawingml/2006/main"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776524" cy="834351"/>
                        </a:xfrm>
                        <a:custGeom>
                          <a:avLst/>
                          <a:gdLst>
                            <a:gd name="connsiteX0" fmla="*/ 0 w 7772400"/>
                            <a:gd name="connsiteY0" fmla="*/ 0 h 834009"/>
                            <a:gd name="connsiteX1" fmla="*/ 20195 w 7772400"/>
                            <a:gd name="connsiteY1" fmla="*/ 0 h 834009"/>
                            <a:gd name="connsiteX2" fmla="*/ 2512594 w 7772400"/>
                            <a:gd name="connsiteY2" fmla="*/ 0 h 834009"/>
                            <a:gd name="connsiteX3" fmla="*/ 2789869 w 7772400"/>
                            <a:gd name="connsiteY3" fmla="*/ 122969 h 834009"/>
                            <a:gd name="connsiteX4" fmla="*/ 2866485 w 7772400"/>
                            <a:gd name="connsiteY4" fmla="*/ 217004 h 834009"/>
                            <a:gd name="connsiteX5" fmla="*/ 3143760 w 7772400"/>
                            <a:gd name="connsiteY5" fmla="*/ 343590 h 834009"/>
                            <a:gd name="connsiteX6" fmla="*/ 4679719 w 7772400"/>
                            <a:gd name="connsiteY6" fmla="*/ 343590 h 834009"/>
                            <a:gd name="connsiteX7" fmla="*/ 4956994 w 7772400"/>
                            <a:gd name="connsiteY7" fmla="*/ 217004 h 834009"/>
                            <a:gd name="connsiteX8" fmla="*/ 5037258 w 7772400"/>
                            <a:gd name="connsiteY8" fmla="*/ 122969 h 834009"/>
                            <a:gd name="connsiteX9" fmla="*/ 5314533 w 7772400"/>
                            <a:gd name="connsiteY9" fmla="*/ 0 h 834009"/>
                            <a:gd name="connsiteX10" fmla="*/ 7772400 w 7772400"/>
                            <a:gd name="connsiteY10" fmla="*/ 0 h 834009"/>
                            <a:gd name="connsiteX11" fmla="*/ 7772400 w 7772400"/>
                            <a:gd name="connsiteY11" fmla="*/ 834009 h 834009"/>
                            <a:gd name="connsiteX12" fmla="*/ 0 w 7772400"/>
                            <a:gd name="connsiteY12" fmla="*/ 834009 h 834009"/>
                          </a:gdLst>
                          <a:ahLst/>
                          <a:cxnLst>
                            <a:cxn ang="0">
                              <a:pos x="connsiteX0" y="connsiteY0"/>
                            </a:cxn>
                            <a:cxn ang="0">
                              <a:pos x="connsiteX1" y="connsiteY1"/>
                            </a:cxn>
                            <a:cxn ang="0">
                              <a:pos x="connsiteX2" y="connsiteY2"/>
                            </a:cxn>
                            <a:cxn ang="0">
                              <a:pos x="connsiteX3" y="connsiteY3"/>
                            </a:cxn>
                            <a:cxn ang="0">
                              <a:pos x="connsiteX4" y="connsiteY4"/>
                            </a:cxn>
                            <a:cxn ang="0">
                              <a:pos x="connsiteX5" y="connsiteY5"/>
                            </a:cxn>
                            <a:cxn ang="0">
                              <a:pos x="connsiteX6" y="connsiteY6"/>
                            </a:cxn>
                            <a:cxn ang="0">
                              <a:pos x="connsiteX7" y="connsiteY7"/>
                            </a:cxn>
                            <a:cxn ang="0">
                              <a:pos x="connsiteX8" y="connsiteY8"/>
                            </a:cxn>
                            <a:cxn ang="0">
                              <a:pos x="connsiteX9" y="connsiteY9"/>
                            </a:cxn>
                            <a:cxn ang="0">
                              <a:pos x="connsiteX10" y="connsiteY10"/>
                            </a:cxn>
                            <a:cxn ang="0">
                              <a:pos x="connsiteX11" y="connsiteY11"/>
                            </a:cxn>
                            <a:cxn ang="0">
                              <a:pos x="connsiteX12" y="connsiteY12"/>
                            </a:cxn>
                          </a:cxnLst>
                          <a:rect l="l" t="t" r="r" b="b"/>
                          <a:pathLst>
                            <a:path w="7772400" h="834009">
                              <a:moveTo>
                                <a:pt x="0" y="0"/>
                              </a:moveTo>
                              <a:lnTo>
                                <a:pt x="20195" y="0"/>
                              </a:lnTo>
                              <a:cubicBezTo>
                                <a:pt x="138881" y="0"/>
                                <a:pt x="613623" y="0"/>
                                <a:pt x="2512594" y="0"/>
                              </a:cubicBezTo>
                              <a:cubicBezTo>
                                <a:pt x="2603803" y="0"/>
                                <a:pt x="2727847" y="54251"/>
                                <a:pt x="2789869" y="122969"/>
                              </a:cubicBezTo>
                              <a:cubicBezTo>
                                <a:pt x="2789869" y="122969"/>
                                <a:pt x="2789869" y="122969"/>
                                <a:pt x="2866485" y="217004"/>
                              </a:cubicBezTo>
                              <a:cubicBezTo>
                                <a:pt x="2924858" y="285722"/>
                                <a:pt x="3052551" y="343590"/>
                                <a:pt x="3143760" y="343590"/>
                              </a:cubicBezTo>
                              <a:cubicBezTo>
                                <a:pt x="3143760" y="343590"/>
                                <a:pt x="3143760" y="343590"/>
                                <a:pt x="4679719" y="343590"/>
                              </a:cubicBezTo>
                              <a:cubicBezTo>
                                <a:pt x="4774576" y="343590"/>
                                <a:pt x="4898620" y="285722"/>
                                <a:pt x="4956994" y="217004"/>
                              </a:cubicBezTo>
                              <a:cubicBezTo>
                                <a:pt x="4956994" y="217004"/>
                                <a:pt x="4956994" y="217004"/>
                                <a:pt x="5037258" y="122969"/>
                              </a:cubicBezTo>
                              <a:cubicBezTo>
                                <a:pt x="5095632" y="54251"/>
                                <a:pt x="5219676" y="0"/>
                                <a:pt x="5314533" y="0"/>
                              </a:cubicBezTo>
                              <a:lnTo>
                                <a:pt x="7772400" y="0"/>
                              </a:lnTo>
                              <a:lnTo>
                                <a:pt x="7772400" y="834009"/>
                              </a:lnTo>
                              <a:lnTo>
                                <a:pt x="0" y="834009"/>
                              </a:lnTo>
                              <a:close/>
                            </a:path>
                          </a:pathLst>
                        </a:custGeom>
                        <a:solidFill>
                          <a:schemeClr val="accent1"/>
                        </a:solidFill>
                        <a:ln>
                          <a:noFill/>
                        </a:ln>
                      </wps:spPr>
                      <wps:bodyPr vert="horz" wrap="square" lIns="91440" tIns="45720" rIns="91440" bIns="45720" numCol="1" anchor="t" anchorCtr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38FD9E" id="Freeform: Shape 1" o:spid="_x0000_s1026" style="position:absolute;margin-left:-89.25pt;margin-top:433.45pt;width:612.3pt;height:65.7pt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7772400,8340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" path="m,l20195,c138881,,613623,,2512594,v91209,,215253,54251,277275,122969c2789869,122969,2789869,122969,2866485,217004v58373,68718,186066,126586,277275,126586c3143760,343590,3143760,343590,4679719,343590v94857,,218901,-57868,277275,-126586c4956994,217004,4956994,217004,5037258,122969,5095632,54251,5219676,,5314533,l7772400,r,834009l,834009,,xe" fillcolor="#00aeef [3204]" stroked="f">
                <v:path arrowok="t" o:connecttype="custom" o:connectlocs="0,0;20206,0;2513927,0;2791349,123019;2868006,217093;3145428,343731;4682202,343731;4959624,217093;5039931,123019;5317353,0;7776524,0;7776524,834351;0,834351" o:connectangles="0,0,0,0,0,0,0,0,0,0,0,0,0"/>
              </v:shape>
            </w:pict>
          </mc:Fallback>
        </mc:AlternateContent>
      </w:r>
    </w:p>
    <w:sectPr w:rsidR="00C8696B" w:rsidRPr="00BC1086" w:rsidSect="00A5197D">
      <w:pgSz w:w="12240" w:h="15840"/>
      <w:pgMar w:top="720" w:right="1440" w:bottom="28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Mangal Pro">
    <w:charset w:val="00"/>
    <w:family w:val="auto"/>
    <w:pitch w:val="variable"/>
    <w:sig w:usb0="00008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crosoft Sans Serif">
    <w:panose1 w:val="020B0604020202020204"/>
    <w:charset w:val="00"/>
    <w:family w:val="swiss"/>
    <w:pitch w:val="variable"/>
    <w:sig w:usb0="E5002EFF" w:usb1="C000605B" w:usb2="00000029" w:usb3="00000000" w:csb0="0001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8C66A46"/>
    <w:multiLevelType w:val="multilevel"/>
    <w:tmpl w:val="8782F4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C8A73BB"/>
    <w:multiLevelType w:val="multilevel"/>
    <w:tmpl w:val="44167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E1A6A3D"/>
    <w:multiLevelType w:val="multilevel"/>
    <w:tmpl w:val="DAA216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C84835"/>
    <w:multiLevelType w:val="multilevel"/>
    <w:tmpl w:val="B0B6C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4EA531D"/>
    <w:multiLevelType w:val="multilevel"/>
    <w:tmpl w:val="AF4449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FE061E0"/>
    <w:multiLevelType w:val="multilevel"/>
    <w:tmpl w:val="0E5C5C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E85438"/>
    <w:multiLevelType w:val="multilevel"/>
    <w:tmpl w:val="82EE5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4946340">
    <w:abstractNumId w:val="2"/>
  </w:num>
  <w:num w:numId="2" w16cid:durableId="1430395951">
    <w:abstractNumId w:val="5"/>
  </w:num>
  <w:num w:numId="3" w16cid:durableId="1213614596">
    <w:abstractNumId w:val="6"/>
  </w:num>
  <w:num w:numId="4" w16cid:durableId="13926290">
    <w:abstractNumId w:val="3"/>
  </w:num>
  <w:num w:numId="5" w16cid:durableId="1459372207">
    <w:abstractNumId w:val="4"/>
  </w:num>
  <w:num w:numId="6" w16cid:durableId="1577083017">
    <w:abstractNumId w:val="0"/>
  </w:num>
  <w:num w:numId="7" w16cid:durableId="31060245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8696B"/>
    <w:rsid w:val="000A400B"/>
    <w:rsid w:val="000B5746"/>
    <w:rsid w:val="00102E8A"/>
    <w:rsid w:val="0010486C"/>
    <w:rsid w:val="001531E1"/>
    <w:rsid w:val="001E01BA"/>
    <w:rsid w:val="001F395E"/>
    <w:rsid w:val="0020408E"/>
    <w:rsid w:val="00236064"/>
    <w:rsid w:val="002C08F6"/>
    <w:rsid w:val="002D6CA7"/>
    <w:rsid w:val="002F6A13"/>
    <w:rsid w:val="0036038B"/>
    <w:rsid w:val="003F1AE0"/>
    <w:rsid w:val="004632CD"/>
    <w:rsid w:val="0046420E"/>
    <w:rsid w:val="004B05AC"/>
    <w:rsid w:val="004C5592"/>
    <w:rsid w:val="005061D5"/>
    <w:rsid w:val="00555845"/>
    <w:rsid w:val="0056029E"/>
    <w:rsid w:val="00581584"/>
    <w:rsid w:val="0059759B"/>
    <w:rsid w:val="005D5A2E"/>
    <w:rsid w:val="005F50D6"/>
    <w:rsid w:val="00672402"/>
    <w:rsid w:val="006B29A0"/>
    <w:rsid w:val="00706F0D"/>
    <w:rsid w:val="007467C5"/>
    <w:rsid w:val="007B097E"/>
    <w:rsid w:val="0081744D"/>
    <w:rsid w:val="008E113B"/>
    <w:rsid w:val="008F3504"/>
    <w:rsid w:val="00927BE0"/>
    <w:rsid w:val="00965629"/>
    <w:rsid w:val="009974DA"/>
    <w:rsid w:val="00A2784D"/>
    <w:rsid w:val="00A5197D"/>
    <w:rsid w:val="00A8554E"/>
    <w:rsid w:val="00AA4990"/>
    <w:rsid w:val="00AB0B77"/>
    <w:rsid w:val="00AD5E0A"/>
    <w:rsid w:val="00B7033D"/>
    <w:rsid w:val="00B740A1"/>
    <w:rsid w:val="00BB2AFF"/>
    <w:rsid w:val="00BB3B47"/>
    <w:rsid w:val="00BC1086"/>
    <w:rsid w:val="00BC5967"/>
    <w:rsid w:val="00BD70E4"/>
    <w:rsid w:val="00C01F44"/>
    <w:rsid w:val="00C6381F"/>
    <w:rsid w:val="00C8696B"/>
    <w:rsid w:val="00CB3C05"/>
    <w:rsid w:val="00CD3DC1"/>
    <w:rsid w:val="00CF5809"/>
    <w:rsid w:val="00D01234"/>
    <w:rsid w:val="00D24BCB"/>
    <w:rsid w:val="00D62DCA"/>
    <w:rsid w:val="00D7231B"/>
    <w:rsid w:val="00D85037"/>
    <w:rsid w:val="00D90733"/>
    <w:rsid w:val="00D90E28"/>
    <w:rsid w:val="00DC07A0"/>
    <w:rsid w:val="00DE4F8E"/>
    <w:rsid w:val="00E809CF"/>
    <w:rsid w:val="00EE18CC"/>
    <w:rsid w:val="00F22340"/>
    <w:rsid w:val="00F26E54"/>
    <w:rsid w:val="00F333FB"/>
    <w:rsid w:val="00F4469C"/>
    <w:rsid w:val="00F52987"/>
    <w:rsid w:val="00F54B31"/>
    <w:rsid w:val="00F97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D85B70"/>
  <w15:docId w15:val="{32BB02F7-FEA0-4DA6-8BC1-E7B6907725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qFormat="1"/>
    <w:lsdException w:name="Quote" w:semiHidden="1" w:uiPriority="29" w:qFormat="1"/>
    <w:lsdException w:name="Intense Quote" w:semiHidden="1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qFormat="1"/>
    <w:lsdException w:name="Intense Emphasis" w:semiHidden="1" w:uiPriority="21" w:qFormat="1"/>
    <w:lsdException w:name="Subtle Reference" w:semiHidden="1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C5967"/>
    <w:pPr>
      <w:spacing w:line="320" w:lineRule="exact"/>
      <w:jc w:val="both"/>
    </w:pPr>
    <w:rPr>
      <w:rFonts w:eastAsiaTheme="minorEastAsia"/>
      <w:color w:val="595959" w:themeColor="text1" w:themeTint="A6"/>
      <w:sz w:val="18"/>
      <w:szCs w:val="18"/>
    </w:rPr>
  </w:style>
  <w:style w:type="paragraph" w:styleId="Heading1">
    <w:name w:val="heading 1"/>
    <w:basedOn w:val="Normal"/>
    <w:next w:val="Normal"/>
    <w:link w:val="Heading1Char"/>
    <w:uiPriority w:val="9"/>
    <w:qFormat/>
    <w:rsid w:val="00BC5967"/>
    <w:pPr>
      <w:spacing w:before="840" w:after="840" w:line="276" w:lineRule="auto"/>
      <w:outlineLvl w:val="0"/>
    </w:pPr>
    <w:rPr>
      <w:rFonts w:asciiTheme="majorHAnsi" w:hAnsiTheme="majorHAnsi" w:cstheme="majorHAnsi"/>
      <w:b/>
      <w:color w:val="auto"/>
      <w:sz w:val="28"/>
      <w:szCs w:val="28"/>
    </w:rPr>
  </w:style>
  <w:style w:type="paragraph" w:styleId="Heading2">
    <w:name w:val="heading 2"/>
    <w:basedOn w:val="Heading3"/>
    <w:next w:val="Normal"/>
    <w:link w:val="Heading2Char"/>
    <w:uiPriority w:val="9"/>
    <w:qFormat/>
    <w:rsid w:val="00BC1086"/>
    <w:pPr>
      <w:outlineLvl w:val="1"/>
    </w:pPr>
    <w:rPr>
      <w:bCs/>
    </w:rPr>
  </w:style>
  <w:style w:type="paragraph" w:styleId="Heading3">
    <w:name w:val="heading 3"/>
    <w:basedOn w:val="Normal"/>
    <w:next w:val="Normal"/>
    <w:link w:val="Heading3Char"/>
    <w:uiPriority w:val="9"/>
    <w:semiHidden/>
    <w:qFormat/>
    <w:rsid w:val="0020408E"/>
    <w:pPr>
      <w:tabs>
        <w:tab w:val="left" w:pos="360"/>
        <w:tab w:val="right" w:pos="8910"/>
      </w:tabs>
      <w:spacing w:before="60" w:after="60" w:line="276" w:lineRule="auto"/>
      <w:jc w:val="left"/>
      <w:outlineLvl w:val="2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974DA"/>
    <w:pPr>
      <w:spacing w:line="240" w:lineRule="auto"/>
    </w:pPr>
    <w:rPr>
      <w:rFonts w:ascii="Tahoma" w:eastAsiaTheme="minorHAnsi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974DA"/>
    <w:rPr>
      <w:rFonts w:ascii="Tahoma" w:hAnsi="Tahoma" w:cs="Tahoma"/>
      <w:sz w:val="16"/>
      <w:szCs w:val="16"/>
    </w:rPr>
  </w:style>
  <w:style w:type="paragraph" w:styleId="Title">
    <w:name w:val="Title"/>
    <w:basedOn w:val="Normal"/>
    <w:next w:val="Normal"/>
    <w:link w:val="TitleChar"/>
    <w:uiPriority w:val="10"/>
    <w:qFormat/>
    <w:rsid w:val="001E01BA"/>
    <w:pPr>
      <w:spacing w:line="240" w:lineRule="auto"/>
      <w:jc w:val="left"/>
      <w:textAlignment w:val="baseline"/>
    </w:pPr>
    <w:rPr>
      <w:rFonts w:asciiTheme="majorHAnsi" w:hAnsiTheme="majorHAnsi" w:cs="Arial"/>
      <w:b/>
      <w:bCs/>
      <w:caps/>
      <w:color w:val="000000" w:themeColor="text1"/>
      <w:kern w:val="24"/>
      <w:sz w:val="44"/>
      <w:szCs w:val="44"/>
    </w:rPr>
  </w:style>
  <w:style w:type="character" w:customStyle="1" w:styleId="TitleChar">
    <w:name w:val="Title Char"/>
    <w:basedOn w:val="DefaultParagraphFont"/>
    <w:link w:val="Title"/>
    <w:uiPriority w:val="10"/>
    <w:rsid w:val="001E01BA"/>
    <w:rPr>
      <w:rFonts w:asciiTheme="majorHAnsi" w:eastAsiaTheme="minorEastAsia" w:hAnsiTheme="majorHAnsi" w:cs="Arial"/>
      <w:b/>
      <w:bCs/>
      <w:caps/>
      <w:color w:val="000000" w:themeColor="text1"/>
      <w:kern w:val="24"/>
      <w:sz w:val="44"/>
      <w:szCs w:val="44"/>
    </w:rPr>
  </w:style>
  <w:style w:type="paragraph" w:styleId="Subtitle">
    <w:name w:val="Subtitle"/>
    <w:basedOn w:val="Normal"/>
    <w:next w:val="Normal"/>
    <w:link w:val="SubtitleChar"/>
    <w:uiPriority w:val="11"/>
    <w:qFormat/>
    <w:rsid w:val="00A5197D"/>
    <w:pPr>
      <w:spacing w:line="276" w:lineRule="auto"/>
      <w:jc w:val="left"/>
      <w:textAlignment w:val="baseline"/>
    </w:pPr>
    <w:rPr>
      <w:rFonts w:asciiTheme="majorHAnsi" w:hAnsiTheme="majorHAnsi" w:cs="Arial"/>
      <w:caps/>
      <w:color w:val="000000" w:themeColor="text1"/>
      <w:kern w:val="24"/>
      <w:sz w:val="22"/>
      <w:szCs w:val="22"/>
    </w:rPr>
  </w:style>
  <w:style w:type="character" w:customStyle="1" w:styleId="SubtitleChar">
    <w:name w:val="Subtitle Char"/>
    <w:basedOn w:val="DefaultParagraphFont"/>
    <w:link w:val="Subtitle"/>
    <w:uiPriority w:val="11"/>
    <w:rsid w:val="00A5197D"/>
    <w:rPr>
      <w:rFonts w:asciiTheme="majorHAnsi" w:eastAsiaTheme="minorEastAsia" w:hAnsiTheme="majorHAnsi" w:cs="Arial"/>
      <w:caps/>
      <w:color w:val="000000" w:themeColor="text1"/>
      <w:kern w:val="24"/>
    </w:rPr>
  </w:style>
  <w:style w:type="paragraph" w:customStyle="1" w:styleId="Graphicsanchor">
    <w:name w:val="Graphics anchor"/>
    <w:basedOn w:val="Normal"/>
    <w:qFormat/>
    <w:rsid w:val="00D24BCB"/>
    <w:pPr>
      <w:spacing w:line="240" w:lineRule="auto"/>
    </w:pPr>
  </w:style>
  <w:style w:type="paragraph" w:styleId="Salutation">
    <w:name w:val="Salutation"/>
    <w:basedOn w:val="Normal"/>
    <w:next w:val="Normal"/>
    <w:link w:val="SalutationChar"/>
    <w:uiPriority w:val="99"/>
    <w:semiHidden/>
    <w:rsid w:val="002D6CA7"/>
    <w:pPr>
      <w:spacing w:before="1920" w:line="276" w:lineRule="auto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sid w:val="00BC5967"/>
    <w:rPr>
      <w:rFonts w:eastAsiaTheme="minorEastAsia"/>
      <w:color w:val="595959" w:themeColor="text1" w:themeTint="A6"/>
      <w:sz w:val="18"/>
      <w:szCs w:val="18"/>
    </w:rPr>
  </w:style>
  <w:style w:type="character" w:customStyle="1" w:styleId="Heading1Char">
    <w:name w:val="Heading 1 Char"/>
    <w:basedOn w:val="DefaultParagraphFont"/>
    <w:link w:val="Heading1"/>
    <w:uiPriority w:val="9"/>
    <w:rsid w:val="00BC5967"/>
    <w:rPr>
      <w:rFonts w:asciiTheme="majorHAnsi" w:eastAsiaTheme="minorEastAsia" w:hAnsiTheme="majorHAnsi" w:cstheme="majorHAnsi"/>
      <w:b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BC1086"/>
    <w:rPr>
      <w:rFonts w:eastAsiaTheme="minorEastAsia"/>
      <w:bCs/>
      <w:color w:val="595959" w:themeColor="text1" w:themeTint="A6"/>
      <w:sz w:val="18"/>
      <w:szCs w:val="1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C5967"/>
    <w:rPr>
      <w:rFonts w:eastAsiaTheme="minorEastAsia"/>
      <w:color w:val="595959" w:themeColor="text1" w:themeTint="A6"/>
      <w:sz w:val="18"/>
      <w:szCs w:val="18"/>
    </w:rPr>
  </w:style>
  <w:style w:type="paragraph" w:styleId="Signature">
    <w:name w:val="Signature"/>
    <w:basedOn w:val="Normal"/>
    <w:link w:val="SignatureChar"/>
    <w:uiPriority w:val="99"/>
    <w:rsid w:val="00BC1086"/>
    <w:pPr>
      <w:spacing w:after="0" w:line="240" w:lineRule="auto"/>
    </w:pPr>
    <w:rPr>
      <w:rFonts w:asciiTheme="majorHAnsi" w:hAnsiTheme="majorHAnsi"/>
      <w:b/>
      <w:bCs/>
      <w:color w:val="auto"/>
      <w:sz w:val="24"/>
      <w:szCs w:val="24"/>
    </w:rPr>
  </w:style>
  <w:style w:type="character" w:customStyle="1" w:styleId="SignatureChar">
    <w:name w:val="Signature Char"/>
    <w:basedOn w:val="DefaultParagraphFont"/>
    <w:link w:val="Signature"/>
    <w:uiPriority w:val="99"/>
    <w:rsid w:val="00BC1086"/>
    <w:rPr>
      <w:rFonts w:asciiTheme="majorHAnsi" w:eastAsiaTheme="minorEastAsia" w:hAnsiTheme="majorHAnsi"/>
      <w:b/>
      <w:bCs/>
      <w:sz w:val="24"/>
      <w:szCs w:val="24"/>
    </w:rPr>
  </w:style>
  <w:style w:type="paragraph" w:styleId="NoSpacing">
    <w:name w:val="No Spacing"/>
    <w:uiPriority w:val="1"/>
    <w:semiHidden/>
    <w:qFormat/>
    <w:rsid w:val="00BB2AFF"/>
    <w:pPr>
      <w:spacing w:after="0" w:line="240" w:lineRule="auto"/>
      <w:jc w:val="both"/>
    </w:pPr>
    <w:rPr>
      <w:rFonts w:eastAsiaTheme="minorEastAsia"/>
      <w:color w:val="595959" w:themeColor="text1" w:themeTint="A6"/>
      <w:sz w:val="18"/>
      <w:szCs w:val="18"/>
    </w:rPr>
  </w:style>
  <w:style w:type="paragraph" w:customStyle="1" w:styleId="Contactinfo">
    <w:name w:val="Contact info"/>
    <w:basedOn w:val="Normal"/>
    <w:qFormat/>
    <w:rsid w:val="00BC5967"/>
    <w:pPr>
      <w:spacing w:after="0" w:line="240" w:lineRule="auto"/>
      <w:jc w:val="left"/>
    </w:pPr>
  </w:style>
  <w:style w:type="character" w:styleId="Emphasis">
    <w:name w:val="Emphasis"/>
    <w:uiPriority w:val="20"/>
    <w:qFormat/>
    <w:rsid w:val="00CF5809"/>
    <w:rPr>
      <w:i w:val="0"/>
      <w:iCs/>
      <w:color w:val="auto"/>
      <w:sz w:val="19"/>
    </w:rPr>
  </w:style>
  <w:style w:type="character" w:customStyle="1" w:styleId="Bold">
    <w:name w:val="Bold"/>
    <w:uiPriority w:val="1"/>
    <w:qFormat/>
    <w:rsid w:val="00BC5967"/>
    <w:rPr>
      <w:b/>
    </w:rPr>
  </w:style>
  <w:style w:type="character" w:styleId="Hyperlink">
    <w:name w:val="Hyperlink"/>
    <w:basedOn w:val="DefaultParagraphFont"/>
    <w:uiPriority w:val="99"/>
    <w:unhideWhenUsed/>
    <w:rsid w:val="00C8696B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C8696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svg"/><Relationship Id="rId17" Type="http://schemas.openxmlformats.org/officeDocument/2006/relationships/image" Target="media/image10.png"/><Relationship Id="rId2" Type="http://schemas.openxmlformats.org/officeDocument/2006/relationships/customXml" Target="../customXml/item2.xml"/><Relationship Id="rId16" Type="http://schemas.openxmlformats.org/officeDocument/2006/relationships/image" Target="media/image9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image" Target="media/image8.png"/><Relationship Id="rId10" Type="http://schemas.openxmlformats.org/officeDocument/2006/relationships/image" Target="media/image3.svg"/><Relationship Id="rId19" Type="http://schemas.openxmlformats.org/officeDocument/2006/relationships/theme" Target="theme/theme1.xml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sv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girgi\AppData\Roaming\Microsoft\Templates\Letterhead%20with%20world%20map.dotx" TargetMode="External"/></Relationships>
</file>

<file path=word/theme/theme1.xml><?xml version="1.0" encoding="utf-8"?>
<a:theme xmlns:a="http://schemas.openxmlformats.org/drawingml/2006/main" name="Office Theme">
  <a:themeElements>
    <a:clrScheme name="Custom 7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00AEEF"/>
      </a:accent1>
      <a:accent2>
        <a:srgbClr val="008EB9"/>
      </a:accent2>
      <a:accent3>
        <a:srgbClr val="26973F"/>
      </a:accent3>
      <a:accent4>
        <a:srgbClr val="917FD5"/>
      </a:accent4>
      <a:accent5>
        <a:srgbClr val="D74500"/>
      </a:accent5>
      <a:accent6>
        <a:srgbClr val="B8DA10"/>
      </a:accent6>
      <a:hlink>
        <a:srgbClr val="467886"/>
      </a:hlink>
      <a:folHlink>
        <a:srgbClr val="96607D"/>
      </a:folHlink>
    </a:clrScheme>
    <a:fontScheme name="Custom 23">
      <a:majorFont>
        <a:latin typeface="Mangal Pro"/>
        <a:ea typeface=""/>
        <a:cs typeface=""/>
      </a:majorFont>
      <a:minorFont>
        <a:latin typeface="Mangal Pro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30" ma:contentTypeDescription="Create a new document." ma:contentTypeScope="" ma:versionID="cec0622158e8f13124e9e8fd4de31bd1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52f30ab005d15df08657af532e6e3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  <xsd:element ref="ns2:MediaServiceObjectDetectorVersions" minOccurs="0"/>
                <xsd:element ref="ns2:MediaServiceSystemTags" minOccurs="0"/>
                <xsd:element ref="ns2:MediaServiceBilling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hidden="true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hidden="tru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hidden="true" ma:internalName="Background" ma:readOnly="false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  <xsd:element name="MediaServiceObjectDetectorVersions" ma:index="31" nillable="true" ma:displayName="MediaServiceObjectDetectorVersions" ma:description="" ma:hidden="true" ma:indexed="true" ma:internalName="MediaServiceObjectDetectorVersions" ma:readOnly="true">
      <xsd:simpleType>
        <xsd:restriction base="dms:Text"/>
      </xsd:simpleType>
    </xsd:element>
    <xsd:element name="MediaServiceSystemTags" ma:index="32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BillingMetadata" ma:index="33" nillable="true" ma:displayName="MediaServiceBillingMetadata" ma:hidden="true" ma:internalName="MediaServiceBillingMetadata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_ip_UnifiedCompliancePolicyProperties xmlns="http://schemas.microsoft.com/sharepoint/v3" xsi:nil="true"/>
    <TaxCatchAll xmlns="230e9df3-be65-4c73-a93b-d1236ebd677e" xsi:nil="true"/>
    <ImageTagsTaxHTField xmlns="71af3243-3dd4-4a8d-8c0d-dd76da1f02a5">
      <Terms xmlns="http://schemas.microsoft.com/office/infopath/2007/PartnerControls"/>
    </ImageTagsTaxHTField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MediaServiceKeyPoints xmlns="71af3243-3dd4-4a8d-8c0d-dd76da1f02a5" xsi:nil="true"/>
    <SharedWithUsers xmlns="16c05727-aa75-4e4a-9b5f-8a80a1165891">
      <UserInfo>
        <DisplayName/>
        <AccountId xsi:nil="true"/>
        <AccountType/>
      </UserInfo>
    </SharedWithUsers>
  </documentManagement>
</p:properties>
</file>

<file path=customXml/itemProps1.xml><?xml version="1.0" encoding="utf-8"?>
<ds:datastoreItem xmlns:ds="http://schemas.openxmlformats.org/officeDocument/2006/customXml" ds:itemID="{892FA73D-9FEB-40F0-A782-3D3B8AADAC43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3AEE3A02-E403-4813-BDA7-220FAC468C12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BEC48362-7543-491A-A40F-6A566F799321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230e9df3-be65-4c73-a93b-d1236ebd677e"/>
    <ds:schemaRef ds:uri="71af3243-3dd4-4a8d-8c0d-dd76da1f02a5"/>
    <ds:schemaRef ds:uri="16c05727-aa75-4e4a-9b5f-8a80a1165891"/>
  </ds:schemaRefs>
</ds:datastoreItem>
</file>

<file path=docMetadata/LabelInfo.xml><?xml version="1.0" encoding="utf-8"?>
<clbl:labelList xmlns:clbl="http://schemas.microsoft.com/office/2020/mipLabelMetadata"/>
</file>

<file path=docProps/app.xml><?xml version="1.0" encoding="utf-8"?>
<Properties xmlns="http://schemas.openxmlformats.org/officeDocument/2006/extended-properties" xmlns:vt="http://schemas.openxmlformats.org/officeDocument/2006/docPropsVTypes">
  <Template>Letterhead with world map.dotx</Template>
  <TotalTime>30</TotalTime>
  <Pages>2</Pages>
  <Words>213</Words>
  <Characters>1216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Gerges barakat</dc:creator>
  <cp:lastModifiedBy>Gerges barakat</cp:lastModifiedBy>
  <cp:revision>1</cp:revision>
  <dcterms:created xsi:type="dcterms:W3CDTF">2025-09-22T13:44:00Z</dcterms:created>
  <dcterms:modified xsi:type="dcterms:W3CDTF">2025-09-22T14:14:00Z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  <property fmtid="{D5CDD505-2E9C-101B-9397-08002B2CF9AE}" pid="3" name="MediaServiceImageTags">
    <vt:lpwstr/>
  </property>
  <property fmtid="{D5CDD505-2E9C-101B-9397-08002B2CF9AE}" pid="4" name="Order">
    <vt:r8>5534200</vt:r8>
  </property>
  <property fmtid="{D5CDD505-2E9C-101B-9397-08002B2CF9AE}" pid="5" name="xd_Signature">
    <vt:bool>false</vt:bool>
  </property>
  <property fmtid="{D5CDD505-2E9C-101B-9397-08002B2CF9AE}" pid="6" name="xd_ProgID">
    <vt:lpwstr/>
  </property>
  <property fmtid="{D5CDD505-2E9C-101B-9397-08002B2CF9AE}" pid="7" name="TemplateUrl">
    <vt:lpwstr/>
  </property>
  <property fmtid="{D5CDD505-2E9C-101B-9397-08002B2CF9AE}" pid="8" name="ComplianceAssetId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</Properties>
</file>